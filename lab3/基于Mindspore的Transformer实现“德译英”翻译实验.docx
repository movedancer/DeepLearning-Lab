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A900D" w14:textId="05E9EF19" w:rsidR="00EC6C71" w:rsidRPr="00FD1D09" w:rsidRDefault="00EC6C71" w:rsidP="00EE46C5">
      <w:pPr>
        <w:topLinePunct w:val="0"/>
        <w:adjustRightInd/>
        <w:snapToGrid/>
        <w:spacing w:before="0" w:after="0" w:line="240" w:lineRule="auto"/>
        <w:ind w:left="0"/>
        <w:rPr>
          <w:rFonts w:ascii="Huawei Sans" w:hAnsi="Huawei Sans" w:cs="Huawei Sans"/>
        </w:rPr>
      </w:pPr>
    </w:p>
    <w:p w14:paraId="0FBECB20" w14:textId="46521E75" w:rsidR="00EE46C5" w:rsidRPr="00FD1D09" w:rsidRDefault="00EE46C5" w:rsidP="00EE46C5">
      <w:pPr>
        <w:topLinePunct w:val="0"/>
        <w:adjustRightInd/>
        <w:snapToGrid/>
        <w:spacing w:before="0" w:after="0" w:line="240" w:lineRule="auto"/>
        <w:ind w:left="0"/>
        <w:rPr>
          <w:rFonts w:ascii="Huawei Sans" w:hAnsi="Huawei Sans" w:cs="Huawei Sans"/>
        </w:rPr>
      </w:pPr>
    </w:p>
    <w:p w14:paraId="25833CC1" w14:textId="77777777" w:rsidR="00EE46C5" w:rsidRPr="00FD1D09" w:rsidRDefault="00EE46C5" w:rsidP="00664CA1">
      <w:pPr>
        <w:pStyle w:val="Cover2"/>
        <w:rPr>
          <w:rFonts w:ascii="Huawei Sans" w:eastAsia="方正兰亭黑简体" w:hAnsi="Huawei Sans" w:cs="Huawei Sans"/>
          <w:lang w:eastAsia="zh-CN"/>
        </w:rPr>
      </w:pPr>
    </w:p>
    <w:p w14:paraId="36BE7F72" w14:textId="77777777" w:rsidR="00EE46C5" w:rsidRPr="00FD1D09" w:rsidRDefault="00EE46C5" w:rsidP="00664CA1">
      <w:pPr>
        <w:pStyle w:val="Cover2"/>
        <w:rPr>
          <w:rFonts w:ascii="Huawei Sans" w:eastAsia="方正兰亭黑简体" w:hAnsi="Huawei Sans" w:cs="Huawei Sans"/>
          <w:lang w:eastAsia="zh-CN"/>
        </w:rPr>
      </w:pPr>
    </w:p>
    <w:p w14:paraId="62D03980" w14:textId="29C6340E" w:rsidR="00664CA1" w:rsidRPr="00FD1D09" w:rsidRDefault="00A54928" w:rsidP="00664CA1">
      <w:pPr>
        <w:pStyle w:val="Cover2"/>
        <w:rPr>
          <w:rFonts w:ascii="Huawei Sans" w:eastAsia="方正兰亭黑简体" w:hAnsi="Huawei Sans" w:cs="Huawei Sans"/>
          <w:lang w:eastAsia="zh-CN"/>
        </w:rPr>
      </w:pPr>
      <w:r w:rsidRPr="00FD1D09">
        <w:rPr>
          <w:rFonts w:ascii="Huawei Sans" w:eastAsia="方正兰亭黑简体" w:hAnsi="Huawei Sans" w:cs="Huawei Sans"/>
          <w:lang w:eastAsia="zh-CN"/>
        </w:rPr>
        <w:t>华为</w:t>
      </w:r>
      <w:r w:rsidRPr="00FD1D09">
        <w:rPr>
          <w:rFonts w:ascii="Huawei Sans" w:eastAsia="方正兰亭黑简体" w:hAnsi="Huawei Sans" w:cs="Huawei Sans"/>
          <w:lang w:eastAsia="zh-CN"/>
        </w:rPr>
        <w:t>“</w:t>
      </w:r>
      <w:r w:rsidRPr="00FD1D09">
        <w:rPr>
          <w:rFonts w:ascii="Huawei Sans" w:eastAsia="方正兰亭黑简体" w:hAnsi="Huawei Sans" w:cs="Huawei Sans"/>
          <w:lang w:eastAsia="zh-CN"/>
        </w:rPr>
        <w:t>智能基座</w:t>
      </w:r>
      <w:r w:rsidRPr="00FD1D09">
        <w:rPr>
          <w:rFonts w:ascii="Huawei Sans" w:eastAsia="方正兰亭黑简体" w:hAnsi="Huawei Sans" w:cs="Huawei Sans"/>
          <w:lang w:eastAsia="zh-CN"/>
        </w:rPr>
        <w:t>”</w:t>
      </w:r>
      <w:r w:rsidRPr="00FD1D09">
        <w:rPr>
          <w:rFonts w:ascii="Huawei Sans" w:eastAsia="方正兰亭黑简体" w:hAnsi="Huawei Sans" w:cs="Huawei Sans"/>
          <w:lang w:eastAsia="zh-CN"/>
        </w:rPr>
        <w:t>系列课程</w:t>
      </w:r>
    </w:p>
    <w:p w14:paraId="7EB798E3" w14:textId="693AE0A1" w:rsidR="0020153C" w:rsidRPr="00FD1D09" w:rsidRDefault="0020153C" w:rsidP="00664CA1">
      <w:pPr>
        <w:pStyle w:val="Cover2"/>
        <w:rPr>
          <w:rFonts w:ascii="Huawei Sans" w:eastAsia="方正兰亭黑简体" w:hAnsi="Huawei Sans" w:cs="Huawei Sans"/>
          <w:lang w:eastAsia="zh-CN"/>
        </w:rPr>
      </w:pPr>
      <w:r w:rsidRPr="00FD1D09">
        <w:rPr>
          <w:rFonts w:ascii="Huawei Sans" w:eastAsia="方正兰亭黑简体" w:hAnsi="Huawei Sans" w:cs="Huawei Sans"/>
        </w:rPr>
        <w:fldChar w:fldCharType="begin"/>
      </w:r>
      <w:r w:rsidRPr="00FD1D09">
        <w:rPr>
          <w:rFonts w:ascii="Huawei Sans" w:eastAsia="方正兰亭黑简体" w:hAnsi="Huawei Sans" w:cs="Huawei Sans"/>
          <w:lang w:eastAsia="zh-CN"/>
        </w:rPr>
        <w:instrText xml:space="preserve"> DOCPROPERTY  "Product&amp;Project Name" </w:instrText>
      </w:r>
      <w:r w:rsidRPr="00FD1D09">
        <w:rPr>
          <w:rFonts w:ascii="Huawei Sans" w:eastAsia="方正兰亭黑简体" w:hAnsi="Huawei Sans" w:cs="Huawei Sans"/>
        </w:rPr>
        <w:fldChar w:fldCharType="end"/>
      </w:r>
    </w:p>
    <w:p w14:paraId="0A32430A" w14:textId="3E16ED93" w:rsidR="0020153C" w:rsidRPr="006A7646" w:rsidRDefault="00C36FDE" w:rsidP="00915037">
      <w:pPr>
        <w:pStyle w:val="cover--"/>
        <w:rPr>
          <w:rFonts w:ascii="Huawei Sans" w:eastAsia="方正兰亭黑简体" w:hAnsi="Huawei Sans" w:cs="Huawei Sans"/>
          <w:noProof/>
        </w:rPr>
      </w:pPr>
      <w:r w:rsidRPr="006A7646">
        <w:rPr>
          <w:rFonts w:ascii="Huawei Sans" w:eastAsia="方正兰亭黑简体" w:hAnsi="Huawei Sans" w:cs="Huawei Sans" w:hint="eastAsia"/>
          <w:noProof/>
        </w:rPr>
        <w:t>基于</w:t>
      </w:r>
      <w:r w:rsidRPr="006A7646">
        <w:rPr>
          <w:rFonts w:ascii="Huawei Sans" w:eastAsia="方正兰亭黑简体" w:hAnsi="Huawei Sans" w:cs="Huawei Sans"/>
          <w:noProof/>
        </w:rPr>
        <w:t>Mindspore-Ascend</w:t>
      </w:r>
      <w:r w:rsidRPr="006A7646">
        <w:rPr>
          <w:rFonts w:ascii="Huawei Sans" w:eastAsia="方正兰亭黑简体" w:hAnsi="Huawei Sans" w:cs="Huawei Sans" w:hint="eastAsia"/>
          <w:noProof/>
        </w:rPr>
        <w:t>的</w:t>
      </w:r>
      <w:r w:rsidR="00915037">
        <w:rPr>
          <w:rFonts w:ascii="Huawei Sans" w:eastAsia="方正兰亭黑简体" w:hAnsi="Huawei Sans" w:cs="Huawei Sans" w:hint="eastAsia"/>
          <w:noProof/>
        </w:rPr>
        <w:t>Tra</w:t>
      </w:r>
      <w:r w:rsidR="00915037">
        <w:rPr>
          <w:rFonts w:ascii="Huawei Sans" w:eastAsia="方正兰亭黑简体" w:hAnsi="Huawei Sans" w:cs="Huawei Sans"/>
          <w:noProof/>
        </w:rPr>
        <w:t>nsformer</w:t>
      </w:r>
      <w:r w:rsidR="00915037">
        <w:rPr>
          <w:rFonts w:ascii="Huawei Sans" w:eastAsia="方正兰亭黑简体" w:hAnsi="Huawei Sans" w:cs="Huawei Sans" w:hint="eastAsia"/>
          <w:noProof/>
        </w:rPr>
        <w:t>实现“德译英”</w:t>
      </w:r>
      <w:r w:rsidR="00B22139">
        <w:rPr>
          <w:rFonts w:ascii="Huawei Sans" w:eastAsia="方正兰亭黑简体" w:hAnsi="Huawei Sans" w:cs="Huawei Sans" w:hint="eastAsia"/>
          <w:noProof/>
        </w:rPr>
        <w:t>翻译</w:t>
      </w:r>
      <w:r w:rsidRPr="006A7646">
        <w:rPr>
          <w:rFonts w:ascii="Huawei Sans" w:eastAsia="方正兰亭黑简体" w:hAnsi="Huawei Sans" w:cs="Huawei Sans" w:hint="eastAsia"/>
          <w:noProof/>
        </w:rPr>
        <w:t>实验</w:t>
      </w:r>
    </w:p>
    <w:p w14:paraId="45427A13" w14:textId="530D5258" w:rsidR="0020153C" w:rsidRPr="006A7646" w:rsidRDefault="0020153C" w:rsidP="0020153C">
      <w:pPr>
        <w:pStyle w:val="Cover2"/>
        <w:rPr>
          <w:rFonts w:ascii="Huawei Sans" w:eastAsia="方正兰亭黑简体" w:hAnsi="Huawei Sans" w:cs="Huawei Sans"/>
          <w:lang w:eastAsia="zh-CN"/>
        </w:rPr>
      </w:pPr>
      <w:r w:rsidRPr="006A7646">
        <w:rPr>
          <w:rFonts w:ascii="Huawei Sans" w:eastAsia="方正兰亭黑简体" w:hAnsi="Huawei Sans" w:cs="Huawei Sans" w:hint="eastAsia"/>
          <w:lang w:eastAsia="zh-CN"/>
        </w:rPr>
        <w:t>版本</w:t>
      </w:r>
      <w:r w:rsidR="007C20C0" w:rsidRPr="006A7646">
        <w:rPr>
          <w:rFonts w:ascii="Huawei Sans" w:eastAsia="方正兰亭黑简体" w:hAnsi="Huawei Sans" w:cs="Huawei Sans" w:hint="eastAsia"/>
          <w:lang w:eastAsia="zh-CN"/>
        </w:rPr>
        <w:t>：</w:t>
      </w:r>
      <w:r w:rsidR="00724755" w:rsidRPr="006A7646">
        <w:rPr>
          <w:rFonts w:ascii="Huawei Sans" w:eastAsia="方正兰亭黑简体" w:hAnsi="Huawei Sans" w:cs="Huawei Sans"/>
          <w:lang w:eastAsia="zh-CN"/>
        </w:rPr>
        <w:t>1</w:t>
      </w:r>
      <w:r w:rsidRPr="006A7646">
        <w:rPr>
          <w:rFonts w:ascii="Huawei Sans" w:eastAsia="方正兰亭黑简体" w:hAnsi="Huawei Sans" w:cs="Huawei Sans"/>
          <w:lang w:eastAsia="zh-CN"/>
        </w:rPr>
        <w:t>.0</w:t>
      </w:r>
    </w:p>
    <w:p w14:paraId="22520186" w14:textId="77777777" w:rsidR="0020153C" w:rsidRPr="006A7646" w:rsidRDefault="0020153C" w:rsidP="0020153C">
      <w:pPr>
        <w:pStyle w:val="Cover2"/>
        <w:rPr>
          <w:rFonts w:ascii="Huawei Sans" w:eastAsia="方正兰亭黑简体" w:hAnsi="Huawei Sans" w:cs="Huawei Sans"/>
          <w:lang w:eastAsia="zh-CN"/>
        </w:rPr>
      </w:pPr>
    </w:p>
    <w:p w14:paraId="3F112442" w14:textId="77777777" w:rsidR="0020153C" w:rsidRPr="006A7646" w:rsidRDefault="0020153C" w:rsidP="0020153C">
      <w:pPr>
        <w:pStyle w:val="Cover2"/>
        <w:rPr>
          <w:rFonts w:ascii="Huawei Sans" w:eastAsia="方正兰亭黑简体" w:hAnsi="Huawei Sans" w:cs="Huawei Sans"/>
          <w:lang w:eastAsia="zh-CN"/>
        </w:rPr>
      </w:pPr>
    </w:p>
    <w:p w14:paraId="0FA8C2C2" w14:textId="77777777" w:rsidR="0020153C" w:rsidRPr="006A7646" w:rsidRDefault="0020153C" w:rsidP="0020153C">
      <w:pPr>
        <w:pStyle w:val="Cover2"/>
        <w:rPr>
          <w:rFonts w:ascii="Huawei Sans" w:eastAsia="方正兰亭黑简体" w:hAnsi="Huawei Sans" w:cs="Huawei Sans"/>
          <w:lang w:eastAsia="zh-CN"/>
        </w:rPr>
      </w:pPr>
    </w:p>
    <w:p w14:paraId="58444A97" w14:textId="77777777" w:rsidR="0020153C" w:rsidRPr="006A7646" w:rsidRDefault="0020153C" w:rsidP="0020153C">
      <w:pPr>
        <w:pStyle w:val="Cover2"/>
        <w:rPr>
          <w:rFonts w:ascii="Huawei Sans" w:eastAsia="方正兰亭黑简体" w:hAnsi="Huawei Sans" w:cs="Huawei Sans"/>
          <w:lang w:eastAsia="zh-CN"/>
        </w:rPr>
      </w:pPr>
    </w:p>
    <w:p w14:paraId="4EEE72F3" w14:textId="77777777" w:rsidR="0020153C" w:rsidRPr="006A7646" w:rsidRDefault="0020153C" w:rsidP="0020153C">
      <w:pPr>
        <w:pStyle w:val="Cover2"/>
        <w:rPr>
          <w:rFonts w:ascii="Huawei Sans" w:eastAsia="方正兰亭黑简体" w:hAnsi="Huawei Sans" w:cs="Huawei Sans"/>
          <w:lang w:eastAsia="zh-CN"/>
        </w:rPr>
      </w:pPr>
    </w:p>
    <w:p w14:paraId="2CBCA3ED" w14:textId="77777777" w:rsidR="0020153C" w:rsidRPr="006A7646" w:rsidRDefault="0020153C" w:rsidP="0020153C">
      <w:pPr>
        <w:pStyle w:val="Cover2"/>
        <w:rPr>
          <w:rFonts w:ascii="Huawei Sans" w:eastAsia="方正兰亭黑简体" w:hAnsi="Huawei Sans" w:cs="Huawei Sans"/>
          <w:lang w:eastAsia="zh-CN"/>
        </w:rPr>
      </w:pPr>
      <w:bookmarkStart w:id="0" w:name="_Hlk487192005"/>
    </w:p>
    <w:p w14:paraId="5BE99828" w14:textId="77777777" w:rsidR="0020153C" w:rsidRPr="006A7646" w:rsidRDefault="0020153C" w:rsidP="0020153C">
      <w:pPr>
        <w:pStyle w:val="Cover2"/>
        <w:rPr>
          <w:rFonts w:ascii="Huawei Sans" w:eastAsia="方正兰亭黑简体" w:hAnsi="Huawei Sans" w:cs="Huawei Sans"/>
          <w:lang w:eastAsia="zh-CN"/>
        </w:rPr>
      </w:pPr>
    </w:p>
    <w:p w14:paraId="2B7F274D" w14:textId="77777777" w:rsidR="0020153C" w:rsidRPr="006A7646" w:rsidRDefault="0020153C" w:rsidP="0020153C">
      <w:pPr>
        <w:pStyle w:val="Cover2"/>
        <w:jc w:val="left"/>
        <w:rPr>
          <w:rFonts w:ascii="Huawei Sans" w:eastAsia="方正兰亭黑简体" w:hAnsi="Huawei Sans" w:cs="Huawei Sans"/>
          <w:lang w:eastAsia="zh-CN"/>
        </w:rPr>
      </w:pPr>
    </w:p>
    <w:p w14:paraId="4813769C" w14:textId="6266211E" w:rsidR="0020153C" w:rsidRPr="006A7646" w:rsidRDefault="006760F9" w:rsidP="0020153C">
      <w:pPr>
        <w:pStyle w:val="cover--"/>
        <w:rPr>
          <w:rFonts w:ascii="Huawei Sans" w:eastAsia="方正兰亭黑简体" w:hAnsi="Huawei Sans" w:cs="Huawei Sans"/>
          <w:noProof/>
        </w:rPr>
      </w:pPr>
      <w:r w:rsidRPr="0013020F">
        <w:rPr>
          <w:rFonts w:ascii="Huawei Sans" w:eastAsia="方正兰亭黑简体" w:hAnsi="Huawei Sans" w:cs="Huawei Sans"/>
          <w:noProof/>
        </w:rPr>
        <w:drawing>
          <wp:inline distT="0" distB="0" distL="0" distR="0" wp14:anchorId="0311712A" wp14:editId="4F2F1600">
            <wp:extent cx="942975" cy="962025"/>
            <wp:effectExtent l="0" t="0" r="9525" b="9525"/>
            <wp:docPr id="5" name="图片 5"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2DBA1D02" w14:textId="77777777" w:rsidR="0020153C" w:rsidRPr="006A7646" w:rsidRDefault="0020153C" w:rsidP="0020153C">
      <w:pPr>
        <w:rPr>
          <w:rFonts w:ascii="Huawei Sans" w:hAnsi="Huawei Sans" w:cs="Huawei Sans"/>
        </w:rPr>
      </w:pPr>
      <w:r w:rsidRPr="0013020F">
        <w:rPr>
          <w:rFonts w:ascii="Huawei Sans" w:hAnsi="Huawei Sans" w:cs="Huawei Sans"/>
          <w:caps/>
        </w:rPr>
        <w:fldChar w:fldCharType="begin"/>
      </w:r>
      <w:r w:rsidRPr="006A7646">
        <w:rPr>
          <w:rFonts w:ascii="Huawei Sans" w:hAnsi="Huawei Sans" w:cs="Huawei Sans"/>
          <w:caps/>
        </w:rPr>
        <w:instrText xml:space="preserve"> DOCPROPERTY  Confidential </w:instrText>
      </w:r>
      <w:r w:rsidRPr="0013020F">
        <w:rPr>
          <w:rFonts w:ascii="Huawei Sans" w:hAnsi="Huawei Sans" w:cs="Huawei Sans"/>
          <w:caps/>
        </w:rPr>
        <w:fldChar w:fldCharType="end"/>
      </w:r>
    </w:p>
    <w:p w14:paraId="57F7A380" w14:textId="77777777" w:rsidR="0020153C" w:rsidRPr="006A7646" w:rsidRDefault="0020153C" w:rsidP="0020153C">
      <w:pPr>
        <w:pStyle w:val="Cover2"/>
        <w:rPr>
          <w:rFonts w:ascii="Huawei Sans" w:eastAsia="方正兰亭黑简体" w:hAnsi="Huawei Sans" w:cs="Huawei Sans"/>
          <w:lang w:eastAsia="zh-CN"/>
        </w:rPr>
      </w:pPr>
      <w:r w:rsidRPr="006A7646">
        <w:rPr>
          <w:rFonts w:ascii="Huawei Sans" w:eastAsia="方正兰亭黑简体" w:hAnsi="Huawei Sans" w:cs="Huawei Sans" w:hint="eastAsia"/>
          <w:lang w:eastAsia="zh-CN"/>
        </w:rPr>
        <w:t>华为技术有限公司</w:t>
      </w:r>
    </w:p>
    <w:bookmarkEnd w:id="0"/>
    <w:p w14:paraId="7CB180C9" w14:textId="77777777" w:rsidR="0020153C" w:rsidRPr="006A7646" w:rsidRDefault="0020153C" w:rsidP="0020153C">
      <w:pPr>
        <w:ind w:left="0"/>
        <w:rPr>
          <w:rFonts w:ascii="Huawei Sans" w:hAnsi="Huawei Sans" w:cs="Huawei Sans"/>
        </w:rPr>
        <w:sectPr w:rsidR="0020153C" w:rsidRPr="006A7646" w:rsidSect="0020153C">
          <w:headerReference w:type="even" r:id="rId13"/>
          <w:footerReference w:type="even" r:id="rId14"/>
          <w:footerReference w:type="default" r:id="rId15"/>
          <w:headerReference w:type="first" r:id="rId16"/>
          <w:pgSz w:w="11907" w:h="16840" w:code="9"/>
          <w:pgMar w:top="0" w:right="0" w:bottom="0" w:left="0" w:header="0" w:footer="0" w:gutter="0"/>
          <w:pgNumType w:start="1"/>
          <w:cols w:space="425"/>
          <w:docGrid w:linePitch="312"/>
        </w:sectPr>
      </w:pPr>
    </w:p>
    <w:p w14:paraId="13E1C79D" w14:textId="77777777" w:rsidR="00373B75" w:rsidRPr="0013020F" w:rsidRDefault="00373B75" w:rsidP="00373B75">
      <w:pPr>
        <w:ind w:left="0"/>
        <w:rPr>
          <w:rFonts w:ascii="Huawei Sans" w:hAnsi="Huawei Sans" w:cs="Huawei Sans"/>
        </w:rPr>
      </w:pPr>
      <w:bookmarkStart w:id="1" w:name="_Ref218071467"/>
      <w:bookmarkStart w:id="2" w:name="_Ref218071624"/>
      <w:bookmarkStart w:id="3" w:name="_Ref218071784"/>
      <w:bookmarkStart w:id="4" w:name="_Ref218072047"/>
      <w:bookmarkStart w:id="5" w:name="_Ref218422894"/>
      <w:bookmarkStart w:id="6" w:name="_Ref218422900"/>
      <w:bookmarkStart w:id="7" w:name="_Ref218423379"/>
      <w:bookmarkStart w:id="8" w:name="_Toc218425197"/>
      <w:bookmarkStart w:id="9" w:name="_Toc227138864"/>
      <w:bookmarkStart w:id="10" w:name="_Toc437504216"/>
    </w:p>
    <w:tbl>
      <w:tblPr>
        <w:tblStyle w:val="a9"/>
        <w:tblW w:w="0" w:type="auto"/>
        <w:tblInd w:w="0" w:type="dxa"/>
        <w:tblLook w:val="01E0" w:firstRow="1" w:lastRow="1" w:firstColumn="1" w:lastColumn="1" w:noHBand="0" w:noVBand="0"/>
      </w:tblPr>
      <w:tblGrid>
        <w:gridCol w:w="9639"/>
      </w:tblGrid>
      <w:tr w:rsidR="00373B75" w:rsidRPr="006A7646" w14:paraId="363AE912" w14:textId="77777777" w:rsidTr="00373B75">
        <w:trPr>
          <w:trHeight w:val="4799"/>
        </w:trPr>
        <w:tc>
          <w:tcPr>
            <w:tcW w:w="9639" w:type="dxa"/>
          </w:tcPr>
          <w:p w14:paraId="57B38BA7" w14:textId="5033E2BF" w:rsidR="00373B75" w:rsidRPr="0013020F" w:rsidRDefault="00373B75">
            <w:pPr>
              <w:pStyle w:val="Cover4"/>
              <w:rPr>
                <w:rFonts w:ascii="Huawei Sans" w:eastAsia="方正兰亭黑简体" w:hAnsi="Huawei Sans" w:cs="Huawei Sans"/>
                <w:sz w:val="22"/>
              </w:rPr>
            </w:pPr>
            <w:r w:rsidRPr="0013020F">
              <w:rPr>
                <w:rFonts w:ascii="Huawei Sans" w:eastAsia="方正兰亭黑简体" w:hAnsi="Huawei Sans" w:cs="Huawei Sans" w:hint="eastAsia"/>
                <w:sz w:val="22"/>
              </w:rPr>
              <w:t>版权所有</w:t>
            </w:r>
            <w:r w:rsidRPr="0013020F">
              <w:rPr>
                <w:rFonts w:ascii="Huawei Sans" w:eastAsia="方正兰亭黑简体" w:hAnsi="Huawei Sans" w:cs="Huawei Sans"/>
                <w:sz w:val="22"/>
              </w:rPr>
              <w:t xml:space="preserve"> © </w:t>
            </w:r>
            <w:r w:rsidRPr="0013020F">
              <w:rPr>
                <w:rFonts w:ascii="Huawei Sans" w:eastAsia="方正兰亭黑简体" w:hAnsi="Huawei Sans" w:cs="Huawei Sans" w:hint="eastAsia"/>
                <w:sz w:val="22"/>
              </w:rPr>
              <w:t>华为技术有限公司</w:t>
            </w:r>
            <w:r w:rsidRPr="0013020F">
              <w:rPr>
                <w:rFonts w:ascii="Huawei Sans" w:eastAsia="方正兰亭黑简体" w:hAnsi="Huawei Sans" w:cs="Huawei Sans"/>
                <w:sz w:val="22"/>
              </w:rPr>
              <w:t xml:space="preserve"> </w:t>
            </w:r>
            <w:r w:rsidR="00781815" w:rsidRPr="0013020F">
              <w:rPr>
                <w:rFonts w:ascii="Huawei Sans" w:eastAsia="方正兰亭黑简体" w:hAnsi="Huawei Sans" w:cs="Huawei Sans"/>
                <w:sz w:val="22"/>
              </w:rPr>
              <w:t>202</w:t>
            </w:r>
            <w:r w:rsidR="00E76BC3">
              <w:rPr>
                <w:rFonts w:ascii="Huawei Sans" w:eastAsia="方正兰亭黑简体" w:hAnsi="Huawei Sans" w:cs="Huawei Sans"/>
                <w:sz w:val="22"/>
              </w:rPr>
              <w:t>4</w:t>
            </w:r>
            <w:r w:rsidRPr="0013020F">
              <w:rPr>
                <w:rFonts w:ascii="Huawei Sans" w:eastAsia="方正兰亭黑简体" w:hAnsi="Huawei Sans" w:cs="Huawei Sans" w:hint="eastAsia"/>
                <w:sz w:val="22"/>
              </w:rPr>
              <w:t>。</w:t>
            </w:r>
            <w:r w:rsidRPr="0013020F">
              <w:rPr>
                <w:rFonts w:ascii="Huawei Sans" w:eastAsia="方正兰亭黑简体" w:hAnsi="Huawei Sans" w:cs="Huawei Sans"/>
                <w:sz w:val="22"/>
              </w:rPr>
              <w:t xml:space="preserve"> </w:t>
            </w:r>
            <w:r w:rsidRPr="0013020F">
              <w:rPr>
                <w:rFonts w:ascii="Huawei Sans" w:eastAsia="方正兰亭黑简体" w:hAnsi="Huawei Sans" w:cs="Huawei Sans" w:hint="eastAsia"/>
                <w:sz w:val="22"/>
              </w:rPr>
              <w:t>保留一切权利。</w:t>
            </w:r>
          </w:p>
          <w:p w14:paraId="1E0179A9" w14:textId="77777777" w:rsidR="00373B75" w:rsidRPr="0013020F" w:rsidRDefault="00373B75">
            <w:pPr>
              <w:pStyle w:val="CoverText"/>
              <w:rPr>
                <w:rFonts w:ascii="Huawei Sans" w:hAnsi="Huawei Sans" w:cs="Huawei Sans"/>
                <w:sz w:val="24"/>
                <w:szCs w:val="20"/>
              </w:rPr>
            </w:pPr>
            <w:r w:rsidRPr="0013020F">
              <w:rPr>
                <w:rFonts w:ascii="Huawei Sans" w:hAnsi="Huawei Sans" w:cs="Huawei Sans" w:hint="eastAsia"/>
                <w:sz w:val="24"/>
                <w:szCs w:val="20"/>
              </w:rPr>
              <w:t>非经本公司书面许可，任何单位和个人不得擅自摘抄、复制本文档内容的部分或全部，并不得以任何形式传播。</w:t>
            </w:r>
          </w:p>
          <w:p w14:paraId="39A502C4" w14:textId="77777777" w:rsidR="00373B75" w:rsidRPr="0013020F" w:rsidRDefault="00373B75">
            <w:pPr>
              <w:pStyle w:val="Cover3"/>
              <w:rPr>
                <w:rFonts w:ascii="Huawei Sans" w:eastAsia="方正兰亭黑简体" w:hAnsi="Huawei Sans" w:cs="Huawei Sans"/>
              </w:rPr>
            </w:pPr>
          </w:p>
          <w:p w14:paraId="0A67DFCA" w14:textId="77777777" w:rsidR="00373B75" w:rsidRPr="0013020F" w:rsidRDefault="00373B75">
            <w:pPr>
              <w:pStyle w:val="Cover3"/>
              <w:rPr>
                <w:rFonts w:ascii="Huawei Sans" w:eastAsia="方正兰亭黑简体" w:hAnsi="Huawei Sans" w:cs="Huawei Sans"/>
              </w:rPr>
            </w:pPr>
            <w:r w:rsidRPr="0013020F">
              <w:rPr>
                <w:rFonts w:ascii="Huawei Sans" w:eastAsia="方正兰亭黑简体" w:hAnsi="Huawei Sans" w:cs="Huawei Sans" w:hint="eastAsia"/>
              </w:rPr>
              <w:t>商标声明</w:t>
            </w:r>
          </w:p>
          <w:p w14:paraId="4E00FFE7" w14:textId="579C4390" w:rsidR="00373B75" w:rsidRPr="0013020F" w:rsidRDefault="00373B75">
            <w:pPr>
              <w:pStyle w:val="CoverText"/>
              <w:rPr>
                <w:rFonts w:ascii="Huawei Sans" w:hAnsi="Huawei Sans" w:cs="Huawei Sans"/>
                <w:sz w:val="24"/>
                <w:szCs w:val="20"/>
              </w:rPr>
            </w:pPr>
            <w:r w:rsidRPr="0013020F">
              <w:rPr>
                <w:rFonts w:ascii="Huawei Sans" w:hAnsi="Huawei Sans" w:cs="Huawei Sans"/>
                <w:noProof/>
                <w:sz w:val="44"/>
              </w:rPr>
              <w:drawing>
                <wp:inline distT="0" distB="0" distL="0" distR="0" wp14:anchorId="0A7A60D7" wp14:editId="37DA953E">
                  <wp:extent cx="298450" cy="298450"/>
                  <wp:effectExtent l="0" t="0" r="6350" b="6350"/>
                  <wp:docPr id="4" name="图片 4"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HW_POS_RBG_Vertical-150pp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Pr="0013020F">
              <w:rPr>
                <w:rFonts w:ascii="Huawei Sans" w:hAnsi="Huawei Sans" w:cs="Huawei Sans"/>
                <w:sz w:val="24"/>
                <w:szCs w:val="20"/>
              </w:rPr>
              <w:t xml:space="preserve"> </w:t>
            </w:r>
            <w:r w:rsidRPr="0013020F">
              <w:rPr>
                <w:rFonts w:ascii="Huawei Sans" w:hAnsi="Huawei Sans" w:cs="Huawei Sans" w:hint="eastAsia"/>
                <w:sz w:val="24"/>
                <w:szCs w:val="20"/>
              </w:rPr>
              <w:t>和其他华为商标均为华为技术有限公司的商标。</w:t>
            </w:r>
          </w:p>
          <w:p w14:paraId="1766319D" w14:textId="77777777" w:rsidR="00373B75" w:rsidRPr="0013020F" w:rsidRDefault="00373B75">
            <w:pPr>
              <w:pStyle w:val="CoverText"/>
              <w:rPr>
                <w:rFonts w:ascii="Huawei Sans" w:hAnsi="Huawei Sans" w:cs="Huawei Sans"/>
                <w:sz w:val="24"/>
                <w:szCs w:val="20"/>
              </w:rPr>
            </w:pPr>
            <w:r w:rsidRPr="0013020F">
              <w:rPr>
                <w:rFonts w:ascii="Huawei Sans" w:hAnsi="Huawei Sans" w:cs="Huawei Sans" w:hint="eastAsia"/>
                <w:sz w:val="24"/>
                <w:szCs w:val="20"/>
              </w:rPr>
              <w:t>本文档提及的其他所有商标或注册商标，由各自的所有人拥有。</w:t>
            </w:r>
          </w:p>
          <w:p w14:paraId="468A0EB4" w14:textId="77777777" w:rsidR="00373B75" w:rsidRPr="0013020F" w:rsidRDefault="00373B75">
            <w:pPr>
              <w:pStyle w:val="Cover3"/>
              <w:rPr>
                <w:rFonts w:ascii="Huawei Sans" w:eastAsia="方正兰亭黑简体" w:hAnsi="Huawei Sans" w:cs="Huawei Sans"/>
              </w:rPr>
            </w:pPr>
          </w:p>
          <w:p w14:paraId="3962F1D9" w14:textId="77777777" w:rsidR="00373B75" w:rsidRPr="0013020F" w:rsidRDefault="00373B75">
            <w:pPr>
              <w:pStyle w:val="Cover3"/>
              <w:rPr>
                <w:rFonts w:ascii="Huawei Sans" w:eastAsia="方正兰亭黑简体" w:hAnsi="Huawei Sans" w:cs="Huawei Sans"/>
              </w:rPr>
            </w:pPr>
            <w:r w:rsidRPr="0013020F">
              <w:rPr>
                <w:rFonts w:ascii="Huawei Sans" w:eastAsia="方正兰亭黑简体" w:hAnsi="Huawei Sans" w:cs="Huawei Sans" w:hint="eastAsia"/>
              </w:rPr>
              <w:t>注意</w:t>
            </w:r>
          </w:p>
          <w:p w14:paraId="23E4DF3C" w14:textId="77777777" w:rsidR="00373B75" w:rsidRPr="0013020F" w:rsidRDefault="00373B75">
            <w:pPr>
              <w:pStyle w:val="CoverText"/>
              <w:rPr>
                <w:rFonts w:ascii="Huawei Sans" w:hAnsi="Huawei Sans" w:cs="Huawei Sans"/>
                <w:sz w:val="24"/>
                <w:szCs w:val="20"/>
              </w:rPr>
            </w:pPr>
            <w:r w:rsidRPr="0013020F">
              <w:rPr>
                <w:rFonts w:ascii="Huawei Sans" w:hAnsi="Huawei Sans" w:cs="Huawei Sans" w:hint="eastAsia"/>
                <w:sz w:val="24"/>
                <w:szCs w:val="20"/>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1E54CCA0" w14:textId="77777777" w:rsidR="00373B75" w:rsidRPr="0013020F" w:rsidRDefault="00373B75">
            <w:pPr>
              <w:pStyle w:val="CoverText"/>
              <w:rPr>
                <w:rFonts w:ascii="Huawei Sans" w:hAnsi="Huawei Sans" w:cs="Huawei Sans"/>
              </w:rPr>
            </w:pPr>
            <w:r w:rsidRPr="0013020F">
              <w:rPr>
                <w:rFonts w:ascii="Huawei Sans" w:hAnsi="Huawei Sans" w:cs="Huawei Sans" w:hint="eastAsia"/>
                <w:sz w:val="24"/>
                <w:szCs w:val="20"/>
              </w:rPr>
              <w:t>由于产品版本升级或其他原因，本文档内容会不定期进行更新。除非另有约定，本文档仅作为使用指导，本文档中的所有陈述、信息和建议不构成任何明示或暗示的担保。</w:t>
            </w:r>
          </w:p>
        </w:tc>
      </w:tr>
    </w:tbl>
    <w:p w14:paraId="0D0C344E" w14:textId="77777777" w:rsidR="00373B75" w:rsidRPr="0013020F" w:rsidRDefault="00373B75" w:rsidP="00373B75">
      <w:pPr>
        <w:pStyle w:val="TableText"/>
        <w:rPr>
          <w:rFonts w:ascii="Huawei Sans" w:hAnsi="Huawei Sans" w:cs="Huawei Sans"/>
        </w:rPr>
      </w:pPr>
    </w:p>
    <w:p w14:paraId="283F42DE" w14:textId="77777777" w:rsidR="00373B75" w:rsidRPr="0013020F" w:rsidRDefault="00373B75" w:rsidP="00373B75">
      <w:pPr>
        <w:pStyle w:val="TableText"/>
        <w:rPr>
          <w:rFonts w:ascii="Huawei Sans" w:hAnsi="Huawei Sans" w:cs="Huawei Sans"/>
        </w:rPr>
      </w:pPr>
    </w:p>
    <w:p w14:paraId="1DF510C6" w14:textId="77777777" w:rsidR="00373B75" w:rsidRPr="0013020F" w:rsidRDefault="00373B75" w:rsidP="00373B75">
      <w:pPr>
        <w:pStyle w:val="TableText"/>
        <w:rPr>
          <w:rFonts w:ascii="Huawei Sans" w:hAnsi="Huawei Sans" w:cs="Huawei Sans"/>
        </w:rPr>
      </w:pPr>
    </w:p>
    <w:p w14:paraId="5D913267" w14:textId="77777777" w:rsidR="00373B75" w:rsidRPr="0013020F" w:rsidRDefault="00373B75" w:rsidP="00373B75">
      <w:pPr>
        <w:pStyle w:val="TableText"/>
        <w:rPr>
          <w:rFonts w:ascii="Huawei Sans" w:hAnsi="Huawei Sans" w:cs="Huawei Sans"/>
        </w:rPr>
      </w:pPr>
    </w:p>
    <w:p w14:paraId="26477548" w14:textId="77777777" w:rsidR="00373B75" w:rsidRPr="0013020F" w:rsidRDefault="00373B75" w:rsidP="00373B75">
      <w:pPr>
        <w:pStyle w:val="TableText"/>
        <w:rPr>
          <w:rFonts w:ascii="Huawei Sans" w:hAnsi="Huawei Sans" w:cs="Huawei Sans"/>
        </w:rPr>
      </w:pPr>
    </w:p>
    <w:tbl>
      <w:tblPr>
        <w:tblStyle w:val="a9"/>
        <w:tblW w:w="0" w:type="auto"/>
        <w:tblLook w:val="01E0" w:firstRow="1" w:lastRow="1" w:firstColumn="1" w:lastColumn="1" w:noHBand="0" w:noVBand="0"/>
      </w:tblPr>
      <w:tblGrid>
        <w:gridCol w:w="1658"/>
        <w:gridCol w:w="7868"/>
      </w:tblGrid>
      <w:tr w:rsidR="00373B75" w:rsidRPr="006A7646" w14:paraId="0DB0F0BF" w14:textId="77777777" w:rsidTr="00373B75">
        <w:trPr>
          <w:trHeight w:val="634"/>
        </w:trPr>
        <w:tc>
          <w:tcPr>
            <w:tcW w:w="9640" w:type="dxa"/>
            <w:gridSpan w:val="2"/>
            <w:vAlign w:val="center"/>
            <w:hideMark/>
          </w:tcPr>
          <w:p w14:paraId="1E6B1929" w14:textId="77777777" w:rsidR="00373B75" w:rsidRPr="0013020F" w:rsidRDefault="00373B75">
            <w:pPr>
              <w:pStyle w:val="Cover2"/>
              <w:rPr>
                <w:rFonts w:ascii="Huawei Sans" w:eastAsia="方正兰亭黑简体" w:hAnsi="Huawei Sans" w:cs="Huawei Sans"/>
                <w:sz w:val="24"/>
                <w:szCs w:val="24"/>
              </w:rPr>
            </w:pPr>
            <w:r w:rsidRPr="0013020F">
              <w:rPr>
                <w:rFonts w:ascii="Huawei Sans" w:eastAsia="方正兰亭黑简体" w:hAnsi="Huawei Sans" w:cs="Huawei Sans" w:hint="eastAsia"/>
                <w:sz w:val="28"/>
                <w:szCs w:val="24"/>
              </w:rPr>
              <w:t>华为技术有限公司</w:t>
            </w:r>
          </w:p>
        </w:tc>
      </w:tr>
      <w:tr w:rsidR="00373B75" w:rsidRPr="006A7646" w14:paraId="01CB2F96" w14:textId="77777777" w:rsidTr="00373B75">
        <w:trPr>
          <w:trHeight w:val="371"/>
        </w:trPr>
        <w:tc>
          <w:tcPr>
            <w:tcW w:w="1675" w:type="dxa"/>
            <w:vAlign w:val="center"/>
            <w:hideMark/>
          </w:tcPr>
          <w:p w14:paraId="5810815D" w14:textId="77777777" w:rsidR="00373B75" w:rsidRPr="0013020F" w:rsidRDefault="00373B75">
            <w:pPr>
              <w:pStyle w:val="CoverText"/>
              <w:rPr>
                <w:rFonts w:ascii="Huawei Sans" w:hAnsi="Huawei Sans" w:cs="Huawei Sans"/>
                <w:sz w:val="24"/>
                <w:szCs w:val="24"/>
              </w:rPr>
            </w:pPr>
            <w:r w:rsidRPr="0013020F">
              <w:rPr>
                <w:rFonts w:ascii="Huawei Sans" w:hAnsi="Huawei Sans" w:cs="Huawei Sans" w:hint="eastAsia"/>
                <w:sz w:val="24"/>
                <w:szCs w:val="24"/>
              </w:rPr>
              <w:t>地址：</w:t>
            </w:r>
          </w:p>
        </w:tc>
        <w:tc>
          <w:tcPr>
            <w:tcW w:w="7965" w:type="dxa"/>
            <w:vAlign w:val="center"/>
            <w:hideMark/>
          </w:tcPr>
          <w:p w14:paraId="0C3FAC8C" w14:textId="77777777" w:rsidR="00373B75" w:rsidRPr="0013020F" w:rsidRDefault="00373B75">
            <w:pPr>
              <w:pStyle w:val="CoverText"/>
              <w:rPr>
                <w:rFonts w:ascii="Huawei Sans" w:hAnsi="Huawei Sans" w:cs="Huawei Sans"/>
                <w:sz w:val="24"/>
                <w:szCs w:val="24"/>
              </w:rPr>
            </w:pPr>
            <w:r w:rsidRPr="0013020F">
              <w:rPr>
                <w:rFonts w:ascii="Huawei Sans" w:hAnsi="Huawei Sans" w:cs="Huawei Sans" w:hint="eastAsia"/>
                <w:sz w:val="24"/>
                <w:szCs w:val="24"/>
              </w:rPr>
              <w:t>深圳市龙岗区坂田华为总部办公楼</w:t>
            </w:r>
            <w:r w:rsidRPr="0013020F">
              <w:rPr>
                <w:rFonts w:ascii="Huawei Sans" w:hAnsi="Huawei Sans" w:cs="Huawei Sans"/>
                <w:sz w:val="24"/>
                <w:szCs w:val="24"/>
              </w:rPr>
              <w:t xml:space="preserve">     </w:t>
            </w:r>
            <w:r w:rsidRPr="0013020F">
              <w:rPr>
                <w:rFonts w:ascii="Huawei Sans" w:hAnsi="Huawei Sans" w:cs="Huawei Sans" w:hint="eastAsia"/>
                <w:sz w:val="24"/>
                <w:szCs w:val="24"/>
              </w:rPr>
              <w:t>邮编：</w:t>
            </w:r>
            <w:r w:rsidRPr="0013020F">
              <w:rPr>
                <w:rFonts w:ascii="Huawei Sans" w:hAnsi="Huawei Sans" w:cs="Huawei Sans"/>
                <w:sz w:val="24"/>
                <w:szCs w:val="24"/>
              </w:rPr>
              <w:t>518129</w:t>
            </w:r>
          </w:p>
        </w:tc>
      </w:tr>
      <w:tr w:rsidR="00373B75" w:rsidRPr="006A7646" w14:paraId="6BF84479" w14:textId="77777777" w:rsidTr="00373B75">
        <w:trPr>
          <w:trHeight w:val="337"/>
        </w:trPr>
        <w:tc>
          <w:tcPr>
            <w:tcW w:w="1675" w:type="dxa"/>
            <w:vAlign w:val="center"/>
            <w:hideMark/>
          </w:tcPr>
          <w:p w14:paraId="6AED2DDC" w14:textId="77777777" w:rsidR="00373B75" w:rsidRPr="0013020F" w:rsidRDefault="00373B75">
            <w:pPr>
              <w:pStyle w:val="CoverText"/>
              <w:rPr>
                <w:rFonts w:ascii="Huawei Sans" w:hAnsi="Huawei Sans" w:cs="Huawei Sans"/>
                <w:sz w:val="24"/>
                <w:szCs w:val="24"/>
              </w:rPr>
            </w:pPr>
            <w:r w:rsidRPr="0013020F">
              <w:rPr>
                <w:rFonts w:ascii="Huawei Sans" w:hAnsi="Huawei Sans" w:cs="Huawei Sans" w:hint="eastAsia"/>
                <w:sz w:val="24"/>
                <w:szCs w:val="24"/>
              </w:rPr>
              <w:t>网址：</w:t>
            </w:r>
          </w:p>
        </w:tc>
        <w:tc>
          <w:tcPr>
            <w:tcW w:w="7965" w:type="dxa"/>
            <w:vAlign w:val="center"/>
            <w:hideMark/>
          </w:tcPr>
          <w:p w14:paraId="28053CBF" w14:textId="77777777" w:rsidR="00373B75" w:rsidRPr="0013020F" w:rsidRDefault="00373B75">
            <w:pPr>
              <w:pStyle w:val="CoverText"/>
              <w:rPr>
                <w:rFonts w:ascii="Huawei Sans" w:hAnsi="Huawei Sans" w:cs="Huawei Sans"/>
                <w:sz w:val="24"/>
                <w:szCs w:val="24"/>
              </w:rPr>
            </w:pPr>
            <w:r w:rsidRPr="0013020F">
              <w:rPr>
                <w:rStyle w:val="af0"/>
                <w:rFonts w:ascii="Huawei Sans" w:hAnsi="Huawei Sans" w:cs="Huawei Sans"/>
                <w:sz w:val="24"/>
                <w:szCs w:val="24"/>
                <w:lang w:val="pt-BR"/>
              </w:rPr>
              <w:t>http://</w:t>
            </w:r>
            <w:hyperlink r:id="rId18" w:history="1">
              <w:r w:rsidRPr="0013020F">
                <w:rPr>
                  <w:rStyle w:val="af0"/>
                  <w:rFonts w:ascii="Huawei Sans" w:hAnsi="Huawei Sans" w:cs="Huawei Sans"/>
                  <w:sz w:val="24"/>
                  <w:szCs w:val="24"/>
                  <w:lang w:val="pt-BR"/>
                </w:rPr>
                <w:t>e</w:t>
              </w:r>
            </w:hyperlink>
            <w:r w:rsidRPr="0013020F">
              <w:rPr>
                <w:rStyle w:val="af0"/>
                <w:rFonts w:ascii="Huawei Sans" w:hAnsi="Huawei Sans" w:cs="Huawei Sans"/>
                <w:sz w:val="24"/>
                <w:szCs w:val="24"/>
                <w:lang w:val="pt-BR"/>
              </w:rPr>
              <w:t>.huawei.com</w:t>
            </w:r>
          </w:p>
        </w:tc>
      </w:tr>
    </w:tbl>
    <w:p w14:paraId="2E67D509" w14:textId="77777777" w:rsidR="00373B75" w:rsidRPr="0013020F" w:rsidRDefault="00373B75" w:rsidP="00373B75">
      <w:pPr>
        <w:pStyle w:val="TableText"/>
        <w:rPr>
          <w:rFonts w:ascii="Huawei Sans" w:hAnsi="Huawei Sans" w:cs="Huawei Sans"/>
        </w:rPr>
      </w:pPr>
    </w:p>
    <w:p w14:paraId="60649681" w14:textId="77777777" w:rsidR="00373B75" w:rsidRPr="0013020F" w:rsidRDefault="00373B75" w:rsidP="00373B75">
      <w:pPr>
        <w:rPr>
          <w:rFonts w:ascii="Huawei Sans" w:hAnsi="Huawei Sans" w:cs="Huawei Sans"/>
        </w:rPr>
      </w:pPr>
    </w:p>
    <w:p w14:paraId="0DEEC3B5" w14:textId="77777777" w:rsidR="00373B75" w:rsidRPr="0013020F" w:rsidRDefault="00373B75" w:rsidP="00373B75">
      <w:pPr>
        <w:rPr>
          <w:rFonts w:ascii="Huawei Sans" w:hAnsi="Huawei Sans" w:cs="Huawei Sans"/>
        </w:rPr>
      </w:pPr>
    </w:p>
    <w:p w14:paraId="1BD6BF5D" w14:textId="77777777" w:rsidR="00373B75" w:rsidRPr="0013020F" w:rsidRDefault="00373B75" w:rsidP="00373B75">
      <w:pPr>
        <w:topLinePunct w:val="0"/>
        <w:adjustRightInd/>
        <w:snapToGrid/>
        <w:spacing w:before="0" w:after="0" w:line="240" w:lineRule="auto"/>
        <w:ind w:left="0"/>
        <w:rPr>
          <w:rFonts w:ascii="Huawei Sans" w:hAnsi="Huawei Sans" w:cs="Huawei Sans"/>
        </w:rPr>
        <w:sectPr w:rsidR="00373B75" w:rsidRPr="0013020F">
          <w:pgSz w:w="11907" w:h="16840"/>
          <w:pgMar w:top="1701" w:right="1134" w:bottom="1701" w:left="1134" w:header="567" w:footer="567" w:gutter="0"/>
          <w:pgNumType w:start="1"/>
          <w:cols w:space="720"/>
        </w:sectPr>
      </w:pPr>
    </w:p>
    <w:sdt>
      <w:sdtPr>
        <w:rPr>
          <w:rFonts w:ascii="HuaweiSans-Regular" w:hAnsi="HuaweiSans-Regular" w:cs="Arial"/>
          <w:b w:val="0"/>
          <w:bCs w:val="0"/>
          <w:noProof w:val="0"/>
          <w:sz w:val="21"/>
          <w:szCs w:val="21"/>
          <w:lang w:val="zh-CN"/>
        </w:rPr>
        <w:id w:val="-1966112858"/>
        <w:docPartObj>
          <w:docPartGallery w:val="Table of Contents"/>
          <w:docPartUnique/>
        </w:docPartObj>
      </w:sdtPr>
      <w:sdtEndPr>
        <w:rPr>
          <w:sz w:val="32"/>
          <w:szCs w:val="32"/>
        </w:rPr>
      </w:sdtEndPr>
      <w:sdtContent>
        <w:p w14:paraId="5B902EF0" w14:textId="5CE9B1BA" w:rsidR="0020153C" w:rsidRPr="006A7646" w:rsidRDefault="0020153C" w:rsidP="008B34CE">
          <w:pPr>
            <w:pStyle w:val="Contents"/>
          </w:pPr>
          <w:r w:rsidRPr="006A7646">
            <w:rPr>
              <w:rFonts w:hint="eastAsia"/>
              <w:lang w:val="zh-CN"/>
            </w:rPr>
            <w:t>目录</w:t>
          </w:r>
        </w:p>
        <w:p w14:paraId="17F0B745" w14:textId="3512B6D1" w:rsidR="00E73039" w:rsidRDefault="005A4563">
          <w:pPr>
            <w:pStyle w:val="TOC1"/>
            <w:tabs>
              <w:tab w:val="right" w:leader="dot" w:pos="9628"/>
            </w:tabs>
            <w:rPr>
              <w:rFonts w:asciiTheme="minorHAnsi" w:eastAsiaTheme="minorEastAsia" w:hAnsiTheme="minorHAnsi" w:cstheme="minorBidi"/>
              <w:b w:val="0"/>
              <w:bCs w:val="0"/>
              <w:noProof/>
              <w:kern w:val="2"/>
              <w:sz w:val="21"/>
              <w:szCs w:val="22"/>
            </w:rPr>
          </w:pPr>
          <w:r w:rsidRPr="0013020F">
            <w:rPr>
              <w:rFonts w:cs="Huawei Sans"/>
              <w:b w:val="0"/>
              <w:bCs w:val="0"/>
              <w:noProof/>
              <w:sz w:val="20"/>
              <w:szCs w:val="20"/>
            </w:rPr>
            <w:fldChar w:fldCharType="begin"/>
          </w:r>
          <w:r w:rsidRPr="006A7646">
            <w:rPr>
              <w:rFonts w:cs="Huawei Sans"/>
              <w:b w:val="0"/>
              <w:bCs w:val="0"/>
              <w:noProof/>
              <w:sz w:val="20"/>
              <w:szCs w:val="20"/>
            </w:rPr>
            <w:instrText xml:space="preserve"> TOC \o "1-3" \h \z \u </w:instrText>
          </w:r>
          <w:r w:rsidRPr="0013020F">
            <w:rPr>
              <w:rFonts w:cs="Huawei Sans"/>
              <w:b w:val="0"/>
              <w:bCs w:val="0"/>
              <w:noProof/>
              <w:sz w:val="20"/>
              <w:szCs w:val="20"/>
            </w:rPr>
            <w:fldChar w:fldCharType="separate"/>
          </w:r>
          <w:bookmarkStart w:id="11" w:name="_GoBack"/>
          <w:bookmarkEnd w:id="11"/>
          <w:r w:rsidR="00E73039" w:rsidRPr="00F213B7">
            <w:rPr>
              <w:rStyle w:val="af0"/>
              <w:noProof/>
            </w:rPr>
            <w:fldChar w:fldCharType="begin"/>
          </w:r>
          <w:r w:rsidR="00E73039" w:rsidRPr="00F213B7">
            <w:rPr>
              <w:rStyle w:val="af0"/>
              <w:noProof/>
            </w:rPr>
            <w:instrText xml:space="preserve"> </w:instrText>
          </w:r>
          <w:r w:rsidR="00E73039">
            <w:rPr>
              <w:noProof/>
            </w:rPr>
            <w:instrText>HYPERLINK \l "_Toc181888109"</w:instrText>
          </w:r>
          <w:r w:rsidR="00E73039" w:rsidRPr="00F213B7">
            <w:rPr>
              <w:rStyle w:val="af0"/>
              <w:noProof/>
            </w:rPr>
            <w:instrText xml:space="preserve"> </w:instrText>
          </w:r>
          <w:r w:rsidR="00E73039" w:rsidRPr="00F213B7">
            <w:rPr>
              <w:rStyle w:val="af0"/>
              <w:noProof/>
            </w:rPr>
          </w:r>
          <w:r w:rsidR="00E73039" w:rsidRPr="00F213B7">
            <w:rPr>
              <w:rStyle w:val="af0"/>
              <w:noProof/>
            </w:rPr>
            <w:fldChar w:fldCharType="separate"/>
          </w:r>
          <w:r w:rsidR="00E73039" w:rsidRPr="00F213B7">
            <w:rPr>
              <w:rStyle w:val="af0"/>
              <w:noProof/>
            </w:rPr>
            <w:t xml:space="preserve">1 </w:t>
          </w:r>
          <w:r w:rsidR="00E73039" w:rsidRPr="00F213B7">
            <w:rPr>
              <w:rStyle w:val="af0"/>
              <w:noProof/>
            </w:rPr>
            <w:t>华为云</w:t>
          </w:r>
          <w:r w:rsidR="00E73039" w:rsidRPr="00F213B7">
            <w:rPr>
              <w:rStyle w:val="af0"/>
              <w:noProof/>
            </w:rPr>
            <w:t>ModelArts</w:t>
          </w:r>
          <w:r w:rsidR="00E73039" w:rsidRPr="00F213B7">
            <w:rPr>
              <w:rStyle w:val="af0"/>
              <w:noProof/>
            </w:rPr>
            <w:t>环境创建</w:t>
          </w:r>
          <w:r w:rsidR="00E73039">
            <w:rPr>
              <w:noProof/>
              <w:webHidden/>
            </w:rPr>
            <w:tab/>
          </w:r>
          <w:r w:rsidR="00E73039">
            <w:rPr>
              <w:noProof/>
              <w:webHidden/>
            </w:rPr>
            <w:fldChar w:fldCharType="begin"/>
          </w:r>
          <w:r w:rsidR="00E73039">
            <w:rPr>
              <w:noProof/>
              <w:webHidden/>
            </w:rPr>
            <w:instrText xml:space="preserve"> PAGEREF _Toc181888109 \h </w:instrText>
          </w:r>
          <w:r w:rsidR="00E73039">
            <w:rPr>
              <w:noProof/>
              <w:webHidden/>
            </w:rPr>
          </w:r>
          <w:r w:rsidR="00E73039">
            <w:rPr>
              <w:noProof/>
              <w:webHidden/>
            </w:rPr>
            <w:fldChar w:fldCharType="separate"/>
          </w:r>
          <w:r w:rsidR="00E73039">
            <w:rPr>
              <w:noProof/>
              <w:webHidden/>
            </w:rPr>
            <w:t>2</w:t>
          </w:r>
          <w:r w:rsidR="00E73039">
            <w:rPr>
              <w:noProof/>
              <w:webHidden/>
            </w:rPr>
            <w:fldChar w:fldCharType="end"/>
          </w:r>
          <w:r w:rsidR="00E73039" w:rsidRPr="00F213B7">
            <w:rPr>
              <w:rStyle w:val="af0"/>
              <w:noProof/>
            </w:rPr>
            <w:fldChar w:fldCharType="end"/>
          </w:r>
        </w:p>
        <w:p w14:paraId="08B39BE0" w14:textId="5CB59753" w:rsidR="00E73039" w:rsidRDefault="00E73039">
          <w:pPr>
            <w:pStyle w:val="TOC2"/>
            <w:tabs>
              <w:tab w:val="right" w:leader="dot" w:pos="9628"/>
            </w:tabs>
            <w:rPr>
              <w:rFonts w:asciiTheme="minorHAnsi" w:eastAsiaTheme="minorEastAsia" w:hAnsiTheme="minorHAnsi" w:cstheme="minorBidi"/>
              <w:kern w:val="2"/>
              <w:sz w:val="21"/>
              <w:szCs w:val="22"/>
            </w:rPr>
          </w:pPr>
          <w:hyperlink w:anchor="_Toc181888110" w:history="1">
            <w:r w:rsidRPr="00F213B7">
              <w:rPr>
                <w:rStyle w:val="af0"/>
                <w:rFonts w:cs="Book Antiqua"/>
                <w:snapToGrid w:val="0"/>
              </w:rPr>
              <w:t>1.1</w:t>
            </w:r>
            <w:r w:rsidRPr="00F213B7">
              <w:rPr>
                <w:rStyle w:val="af0"/>
                <w:rFonts w:cs="Huawei Sans"/>
              </w:rPr>
              <w:t xml:space="preserve"> </w:t>
            </w:r>
            <w:r w:rsidRPr="00F213B7">
              <w:rPr>
                <w:rStyle w:val="af0"/>
                <w:rFonts w:cs="Huawei Sans"/>
              </w:rPr>
              <w:t>创建</w:t>
            </w:r>
            <w:r w:rsidRPr="00F213B7">
              <w:rPr>
                <w:rStyle w:val="af0"/>
                <w:rFonts w:cs="Huawei Sans"/>
              </w:rPr>
              <w:t>ModelArts</w:t>
            </w:r>
            <w:r w:rsidRPr="00F213B7">
              <w:rPr>
                <w:rStyle w:val="af0"/>
                <w:rFonts w:cs="Huawei Sans"/>
              </w:rPr>
              <w:t>开发环境</w:t>
            </w:r>
            <w:r>
              <w:rPr>
                <w:webHidden/>
              </w:rPr>
              <w:tab/>
            </w:r>
            <w:r>
              <w:rPr>
                <w:webHidden/>
              </w:rPr>
              <w:fldChar w:fldCharType="begin"/>
            </w:r>
            <w:r>
              <w:rPr>
                <w:webHidden/>
              </w:rPr>
              <w:instrText xml:space="preserve"> PAGEREF _Toc181888110 \h </w:instrText>
            </w:r>
            <w:r>
              <w:rPr>
                <w:webHidden/>
              </w:rPr>
            </w:r>
            <w:r>
              <w:rPr>
                <w:webHidden/>
              </w:rPr>
              <w:fldChar w:fldCharType="separate"/>
            </w:r>
            <w:r>
              <w:rPr>
                <w:webHidden/>
              </w:rPr>
              <w:t>2</w:t>
            </w:r>
            <w:r>
              <w:rPr>
                <w:webHidden/>
              </w:rPr>
              <w:fldChar w:fldCharType="end"/>
            </w:r>
          </w:hyperlink>
        </w:p>
        <w:p w14:paraId="6D6F90A0" w14:textId="305D1E01" w:rsidR="00E73039" w:rsidRDefault="00E73039">
          <w:pPr>
            <w:pStyle w:val="TOC2"/>
            <w:tabs>
              <w:tab w:val="right" w:leader="dot" w:pos="9628"/>
            </w:tabs>
            <w:rPr>
              <w:rFonts w:asciiTheme="minorHAnsi" w:eastAsiaTheme="minorEastAsia" w:hAnsiTheme="minorHAnsi" w:cstheme="minorBidi"/>
              <w:kern w:val="2"/>
              <w:sz w:val="21"/>
              <w:szCs w:val="22"/>
            </w:rPr>
          </w:pPr>
          <w:hyperlink w:anchor="_Toc181888111" w:history="1">
            <w:r w:rsidRPr="00F213B7">
              <w:rPr>
                <w:rStyle w:val="af0"/>
                <w:rFonts w:cs="Book Antiqua"/>
                <w:snapToGrid w:val="0"/>
              </w:rPr>
              <w:t>1.2</w:t>
            </w:r>
            <w:r w:rsidRPr="00F213B7">
              <w:rPr>
                <w:rStyle w:val="af0"/>
                <w:rFonts w:cs="Huawei Sans"/>
              </w:rPr>
              <w:t xml:space="preserve"> </w:t>
            </w:r>
            <w:r w:rsidRPr="00F213B7">
              <w:rPr>
                <w:rStyle w:val="af0"/>
                <w:rFonts w:cs="Huawei Sans"/>
              </w:rPr>
              <w:t>关闭</w:t>
            </w:r>
            <w:r w:rsidRPr="00F213B7">
              <w:rPr>
                <w:rStyle w:val="af0"/>
                <w:rFonts w:cs="Huawei Sans"/>
              </w:rPr>
              <w:t>/</w:t>
            </w:r>
            <w:r w:rsidRPr="00F213B7">
              <w:rPr>
                <w:rStyle w:val="af0"/>
                <w:rFonts w:cs="Huawei Sans"/>
              </w:rPr>
              <w:t>删除环境</w:t>
            </w:r>
            <w:r>
              <w:rPr>
                <w:webHidden/>
              </w:rPr>
              <w:tab/>
            </w:r>
            <w:r>
              <w:rPr>
                <w:webHidden/>
              </w:rPr>
              <w:fldChar w:fldCharType="begin"/>
            </w:r>
            <w:r>
              <w:rPr>
                <w:webHidden/>
              </w:rPr>
              <w:instrText xml:space="preserve"> PAGEREF _Toc181888111 \h </w:instrText>
            </w:r>
            <w:r>
              <w:rPr>
                <w:webHidden/>
              </w:rPr>
            </w:r>
            <w:r>
              <w:rPr>
                <w:webHidden/>
              </w:rPr>
              <w:fldChar w:fldCharType="separate"/>
            </w:r>
            <w:r>
              <w:rPr>
                <w:webHidden/>
              </w:rPr>
              <w:t>5</w:t>
            </w:r>
            <w:r>
              <w:rPr>
                <w:webHidden/>
              </w:rPr>
              <w:fldChar w:fldCharType="end"/>
            </w:r>
          </w:hyperlink>
        </w:p>
        <w:p w14:paraId="6C0C496D" w14:textId="4ADD3721" w:rsidR="00E73039" w:rsidRDefault="00E73039">
          <w:pPr>
            <w:pStyle w:val="TOC3"/>
            <w:tabs>
              <w:tab w:val="right" w:leader="dot" w:pos="9628"/>
            </w:tabs>
            <w:rPr>
              <w:rFonts w:asciiTheme="minorHAnsi" w:eastAsiaTheme="minorEastAsia" w:hAnsiTheme="minorHAnsi" w:cstheme="minorBidi"/>
              <w:kern w:val="2"/>
              <w:sz w:val="21"/>
              <w:szCs w:val="22"/>
            </w:rPr>
          </w:pPr>
          <w:hyperlink w:anchor="_Toc181888112" w:history="1">
            <w:r w:rsidRPr="00F213B7">
              <w:rPr>
                <w:rStyle w:val="af0"/>
                <w:rFonts w:cs="Book Antiqua"/>
                <w:bCs/>
                <w:snapToGrid w:val="0"/>
              </w:rPr>
              <w:t>1.2.1</w:t>
            </w:r>
            <w:r w:rsidRPr="00F213B7">
              <w:rPr>
                <w:rStyle w:val="af0"/>
              </w:rPr>
              <w:t xml:space="preserve"> </w:t>
            </w:r>
            <w:r w:rsidRPr="00F213B7">
              <w:rPr>
                <w:rStyle w:val="af0"/>
              </w:rPr>
              <w:t>关闭环境</w:t>
            </w:r>
            <w:r>
              <w:rPr>
                <w:webHidden/>
              </w:rPr>
              <w:tab/>
            </w:r>
            <w:r>
              <w:rPr>
                <w:webHidden/>
              </w:rPr>
              <w:fldChar w:fldCharType="begin"/>
            </w:r>
            <w:r>
              <w:rPr>
                <w:webHidden/>
              </w:rPr>
              <w:instrText xml:space="preserve"> PAGEREF _Toc181888112 \h </w:instrText>
            </w:r>
            <w:r>
              <w:rPr>
                <w:webHidden/>
              </w:rPr>
            </w:r>
            <w:r>
              <w:rPr>
                <w:webHidden/>
              </w:rPr>
              <w:fldChar w:fldCharType="separate"/>
            </w:r>
            <w:r>
              <w:rPr>
                <w:webHidden/>
              </w:rPr>
              <w:t>5</w:t>
            </w:r>
            <w:r>
              <w:rPr>
                <w:webHidden/>
              </w:rPr>
              <w:fldChar w:fldCharType="end"/>
            </w:r>
          </w:hyperlink>
        </w:p>
        <w:p w14:paraId="2E69CBD1" w14:textId="5562BE27" w:rsidR="00E73039" w:rsidRDefault="00E73039">
          <w:pPr>
            <w:pStyle w:val="TOC3"/>
            <w:tabs>
              <w:tab w:val="right" w:leader="dot" w:pos="9628"/>
            </w:tabs>
            <w:rPr>
              <w:rFonts w:asciiTheme="minorHAnsi" w:eastAsiaTheme="minorEastAsia" w:hAnsiTheme="minorHAnsi" w:cstheme="minorBidi"/>
              <w:kern w:val="2"/>
              <w:sz w:val="21"/>
              <w:szCs w:val="22"/>
            </w:rPr>
          </w:pPr>
          <w:hyperlink w:anchor="_Toc181888113" w:history="1">
            <w:r w:rsidRPr="00F213B7">
              <w:rPr>
                <w:rStyle w:val="af0"/>
                <w:rFonts w:cs="Book Antiqua"/>
                <w:bCs/>
                <w:snapToGrid w:val="0"/>
              </w:rPr>
              <w:t>1.2.2</w:t>
            </w:r>
            <w:r w:rsidRPr="00F213B7">
              <w:rPr>
                <w:rStyle w:val="af0"/>
              </w:rPr>
              <w:t xml:space="preserve"> </w:t>
            </w:r>
            <w:r w:rsidRPr="00F213B7">
              <w:rPr>
                <w:rStyle w:val="af0"/>
              </w:rPr>
              <w:t>删除环境</w:t>
            </w:r>
            <w:r>
              <w:rPr>
                <w:webHidden/>
              </w:rPr>
              <w:tab/>
            </w:r>
            <w:r>
              <w:rPr>
                <w:webHidden/>
              </w:rPr>
              <w:fldChar w:fldCharType="begin"/>
            </w:r>
            <w:r>
              <w:rPr>
                <w:webHidden/>
              </w:rPr>
              <w:instrText xml:space="preserve"> PAGEREF _Toc181888113 \h </w:instrText>
            </w:r>
            <w:r>
              <w:rPr>
                <w:webHidden/>
              </w:rPr>
            </w:r>
            <w:r>
              <w:rPr>
                <w:webHidden/>
              </w:rPr>
              <w:fldChar w:fldCharType="separate"/>
            </w:r>
            <w:r>
              <w:rPr>
                <w:webHidden/>
              </w:rPr>
              <w:t>5</w:t>
            </w:r>
            <w:r>
              <w:rPr>
                <w:webHidden/>
              </w:rPr>
              <w:fldChar w:fldCharType="end"/>
            </w:r>
          </w:hyperlink>
        </w:p>
        <w:p w14:paraId="2BBCD616" w14:textId="73FF4737" w:rsidR="00E73039" w:rsidRDefault="00E73039">
          <w:pPr>
            <w:pStyle w:val="TOC1"/>
            <w:tabs>
              <w:tab w:val="right" w:leader="dot" w:pos="9628"/>
            </w:tabs>
            <w:rPr>
              <w:rFonts w:asciiTheme="minorHAnsi" w:eastAsiaTheme="minorEastAsia" w:hAnsiTheme="minorHAnsi" w:cstheme="minorBidi"/>
              <w:b w:val="0"/>
              <w:bCs w:val="0"/>
              <w:noProof/>
              <w:kern w:val="2"/>
              <w:sz w:val="21"/>
              <w:szCs w:val="22"/>
            </w:rPr>
          </w:pPr>
          <w:hyperlink w:anchor="_Toc181888114" w:history="1">
            <w:r w:rsidRPr="00F213B7">
              <w:rPr>
                <w:rStyle w:val="af0"/>
                <w:noProof/>
              </w:rPr>
              <w:t xml:space="preserve">2 </w:t>
            </w:r>
            <w:r w:rsidRPr="00F213B7">
              <w:rPr>
                <w:rStyle w:val="af0"/>
                <w:noProof/>
              </w:rPr>
              <w:t>基于</w:t>
            </w:r>
            <w:r w:rsidRPr="00F213B7">
              <w:rPr>
                <w:rStyle w:val="af0"/>
                <w:noProof/>
              </w:rPr>
              <w:t>MindSpore</w:t>
            </w:r>
            <w:r w:rsidRPr="00F213B7">
              <w:rPr>
                <w:rStyle w:val="af0"/>
                <w:noProof/>
              </w:rPr>
              <w:t>的</w:t>
            </w:r>
            <w:r w:rsidRPr="00F213B7">
              <w:rPr>
                <w:rStyle w:val="af0"/>
                <w:noProof/>
              </w:rPr>
              <w:t>Transformer</w:t>
            </w:r>
            <w:r w:rsidRPr="00F213B7">
              <w:rPr>
                <w:rStyle w:val="af0"/>
                <w:noProof/>
              </w:rPr>
              <w:t>实现</w:t>
            </w:r>
            <w:r w:rsidRPr="00F213B7">
              <w:rPr>
                <w:rStyle w:val="af0"/>
                <w:noProof/>
              </w:rPr>
              <w:t>“</w:t>
            </w:r>
            <w:r w:rsidRPr="00F213B7">
              <w:rPr>
                <w:rStyle w:val="af0"/>
                <w:noProof/>
              </w:rPr>
              <w:t>德译英</w:t>
            </w:r>
            <w:r w:rsidRPr="00F213B7">
              <w:rPr>
                <w:rStyle w:val="af0"/>
                <w:noProof/>
              </w:rPr>
              <w:t>”</w:t>
            </w:r>
            <w:r w:rsidRPr="00F213B7">
              <w:rPr>
                <w:rStyle w:val="af0"/>
                <w:noProof/>
              </w:rPr>
              <w:t>翻译实验</w:t>
            </w:r>
            <w:r>
              <w:rPr>
                <w:noProof/>
                <w:webHidden/>
              </w:rPr>
              <w:tab/>
            </w:r>
            <w:r>
              <w:rPr>
                <w:noProof/>
                <w:webHidden/>
              </w:rPr>
              <w:fldChar w:fldCharType="begin"/>
            </w:r>
            <w:r>
              <w:rPr>
                <w:noProof/>
                <w:webHidden/>
              </w:rPr>
              <w:instrText xml:space="preserve"> PAGEREF _Toc181888114 \h </w:instrText>
            </w:r>
            <w:r>
              <w:rPr>
                <w:noProof/>
                <w:webHidden/>
              </w:rPr>
            </w:r>
            <w:r>
              <w:rPr>
                <w:noProof/>
                <w:webHidden/>
              </w:rPr>
              <w:fldChar w:fldCharType="separate"/>
            </w:r>
            <w:r>
              <w:rPr>
                <w:noProof/>
                <w:webHidden/>
              </w:rPr>
              <w:t>6</w:t>
            </w:r>
            <w:r>
              <w:rPr>
                <w:noProof/>
                <w:webHidden/>
              </w:rPr>
              <w:fldChar w:fldCharType="end"/>
            </w:r>
          </w:hyperlink>
        </w:p>
        <w:p w14:paraId="066DD693" w14:textId="13F7F463" w:rsidR="00E73039" w:rsidRDefault="00E73039">
          <w:pPr>
            <w:pStyle w:val="TOC2"/>
            <w:tabs>
              <w:tab w:val="right" w:leader="dot" w:pos="9628"/>
            </w:tabs>
            <w:rPr>
              <w:rFonts w:asciiTheme="minorHAnsi" w:eastAsiaTheme="minorEastAsia" w:hAnsiTheme="minorHAnsi" w:cstheme="minorBidi"/>
              <w:kern w:val="2"/>
              <w:sz w:val="21"/>
              <w:szCs w:val="22"/>
            </w:rPr>
          </w:pPr>
          <w:hyperlink w:anchor="_Toc181888115" w:history="1">
            <w:r w:rsidRPr="00F213B7">
              <w:rPr>
                <w:rStyle w:val="af0"/>
                <w:rFonts w:cs="Book Antiqua"/>
                <w:snapToGrid w:val="0"/>
              </w:rPr>
              <w:t>2.1</w:t>
            </w:r>
            <w:r w:rsidRPr="00F213B7">
              <w:rPr>
                <w:rStyle w:val="af0"/>
              </w:rPr>
              <w:t xml:space="preserve"> </w:t>
            </w:r>
            <w:r w:rsidRPr="00F213B7">
              <w:rPr>
                <w:rStyle w:val="af0"/>
              </w:rPr>
              <w:t>实验介绍与</w:t>
            </w:r>
            <w:r w:rsidRPr="00F213B7">
              <w:rPr>
                <w:rStyle w:val="af0"/>
              </w:rPr>
              <w:t>Transformer</w:t>
            </w:r>
            <w:r w:rsidRPr="00F213B7">
              <w:rPr>
                <w:rStyle w:val="af0"/>
              </w:rPr>
              <w:t>概述</w:t>
            </w:r>
            <w:r>
              <w:rPr>
                <w:webHidden/>
              </w:rPr>
              <w:tab/>
            </w:r>
            <w:r>
              <w:rPr>
                <w:webHidden/>
              </w:rPr>
              <w:fldChar w:fldCharType="begin"/>
            </w:r>
            <w:r>
              <w:rPr>
                <w:webHidden/>
              </w:rPr>
              <w:instrText xml:space="preserve"> PAGEREF _Toc181888115 \h </w:instrText>
            </w:r>
            <w:r>
              <w:rPr>
                <w:webHidden/>
              </w:rPr>
            </w:r>
            <w:r>
              <w:rPr>
                <w:webHidden/>
              </w:rPr>
              <w:fldChar w:fldCharType="separate"/>
            </w:r>
            <w:r>
              <w:rPr>
                <w:webHidden/>
              </w:rPr>
              <w:t>6</w:t>
            </w:r>
            <w:r>
              <w:rPr>
                <w:webHidden/>
              </w:rPr>
              <w:fldChar w:fldCharType="end"/>
            </w:r>
          </w:hyperlink>
        </w:p>
        <w:p w14:paraId="3ECD6AF1" w14:textId="5DA100D6" w:rsidR="00E73039" w:rsidRDefault="00E73039">
          <w:pPr>
            <w:pStyle w:val="TOC2"/>
            <w:tabs>
              <w:tab w:val="right" w:leader="dot" w:pos="9628"/>
            </w:tabs>
            <w:rPr>
              <w:rFonts w:asciiTheme="minorHAnsi" w:eastAsiaTheme="minorEastAsia" w:hAnsiTheme="minorHAnsi" w:cstheme="minorBidi"/>
              <w:kern w:val="2"/>
              <w:sz w:val="21"/>
              <w:szCs w:val="22"/>
            </w:rPr>
          </w:pPr>
          <w:hyperlink w:anchor="_Toc181888116" w:history="1">
            <w:r w:rsidRPr="00F213B7">
              <w:rPr>
                <w:rStyle w:val="af0"/>
                <w:rFonts w:cs="Book Antiqua"/>
                <w:snapToGrid w:val="0"/>
              </w:rPr>
              <w:t>2.2</w:t>
            </w:r>
            <w:r w:rsidRPr="00F213B7">
              <w:rPr>
                <w:rStyle w:val="af0"/>
              </w:rPr>
              <w:t xml:space="preserve"> </w:t>
            </w:r>
            <w:r w:rsidRPr="00F213B7">
              <w:rPr>
                <w:rStyle w:val="af0"/>
              </w:rPr>
              <w:t>实验过程</w:t>
            </w:r>
            <w:r>
              <w:rPr>
                <w:webHidden/>
              </w:rPr>
              <w:tab/>
            </w:r>
            <w:r>
              <w:rPr>
                <w:webHidden/>
              </w:rPr>
              <w:fldChar w:fldCharType="begin"/>
            </w:r>
            <w:r>
              <w:rPr>
                <w:webHidden/>
              </w:rPr>
              <w:instrText xml:space="preserve"> PAGEREF _Toc181888116 \h </w:instrText>
            </w:r>
            <w:r>
              <w:rPr>
                <w:webHidden/>
              </w:rPr>
            </w:r>
            <w:r>
              <w:rPr>
                <w:webHidden/>
              </w:rPr>
              <w:fldChar w:fldCharType="separate"/>
            </w:r>
            <w:r>
              <w:rPr>
                <w:webHidden/>
              </w:rPr>
              <w:t>6</w:t>
            </w:r>
            <w:r>
              <w:rPr>
                <w:webHidden/>
              </w:rPr>
              <w:fldChar w:fldCharType="end"/>
            </w:r>
          </w:hyperlink>
        </w:p>
        <w:p w14:paraId="698C7976" w14:textId="254EC433" w:rsidR="00E73039" w:rsidRDefault="00E73039">
          <w:pPr>
            <w:pStyle w:val="TOC3"/>
            <w:tabs>
              <w:tab w:val="right" w:leader="dot" w:pos="9628"/>
            </w:tabs>
            <w:rPr>
              <w:rFonts w:asciiTheme="minorHAnsi" w:eastAsiaTheme="minorEastAsia" w:hAnsiTheme="minorHAnsi" w:cstheme="minorBidi"/>
              <w:kern w:val="2"/>
              <w:sz w:val="21"/>
              <w:szCs w:val="22"/>
            </w:rPr>
          </w:pPr>
          <w:hyperlink w:anchor="_Toc181888117" w:history="1">
            <w:r w:rsidRPr="00F213B7">
              <w:rPr>
                <w:rStyle w:val="af0"/>
                <w:rFonts w:cs="Book Antiqua"/>
                <w:bCs/>
                <w:snapToGrid w:val="0"/>
                <w:lang w:eastAsia="en-US"/>
              </w:rPr>
              <w:t>2.2.1</w:t>
            </w:r>
            <w:r w:rsidRPr="00F213B7">
              <w:rPr>
                <w:rStyle w:val="af0"/>
              </w:rPr>
              <w:t xml:space="preserve"> </w:t>
            </w:r>
            <w:r w:rsidRPr="00F213B7">
              <w:rPr>
                <w:rStyle w:val="af0"/>
              </w:rPr>
              <w:t>依赖包安装</w:t>
            </w:r>
            <w:r>
              <w:rPr>
                <w:webHidden/>
              </w:rPr>
              <w:tab/>
            </w:r>
            <w:r>
              <w:rPr>
                <w:webHidden/>
              </w:rPr>
              <w:fldChar w:fldCharType="begin"/>
            </w:r>
            <w:r>
              <w:rPr>
                <w:webHidden/>
              </w:rPr>
              <w:instrText xml:space="preserve"> PAGEREF _Toc181888117 \h </w:instrText>
            </w:r>
            <w:r>
              <w:rPr>
                <w:webHidden/>
              </w:rPr>
            </w:r>
            <w:r>
              <w:rPr>
                <w:webHidden/>
              </w:rPr>
              <w:fldChar w:fldCharType="separate"/>
            </w:r>
            <w:r>
              <w:rPr>
                <w:webHidden/>
              </w:rPr>
              <w:t>6</w:t>
            </w:r>
            <w:r>
              <w:rPr>
                <w:webHidden/>
              </w:rPr>
              <w:fldChar w:fldCharType="end"/>
            </w:r>
          </w:hyperlink>
        </w:p>
        <w:p w14:paraId="4D1CA2DF" w14:textId="276674AD" w:rsidR="00E73039" w:rsidRDefault="00E73039">
          <w:pPr>
            <w:pStyle w:val="TOC3"/>
            <w:tabs>
              <w:tab w:val="right" w:leader="dot" w:pos="9628"/>
            </w:tabs>
            <w:rPr>
              <w:rFonts w:asciiTheme="minorHAnsi" w:eastAsiaTheme="minorEastAsia" w:hAnsiTheme="minorHAnsi" w:cstheme="minorBidi"/>
              <w:kern w:val="2"/>
              <w:sz w:val="21"/>
              <w:szCs w:val="22"/>
            </w:rPr>
          </w:pPr>
          <w:hyperlink w:anchor="_Toc181888118" w:history="1">
            <w:r w:rsidRPr="00F213B7">
              <w:rPr>
                <w:rStyle w:val="af0"/>
                <w:rFonts w:cs="Book Antiqua"/>
                <w:bCs/>
                <w:snapToGrid w:val="0"/>
              </w:rPr>
              <w:t>2.2.2</w:t>
            </w:r>
            <w:r w:rsidRPr="00F213B7">
              <w:rPr>
                <w:rStyle w:val="af0"/>
              </w:rPr>
              <w:t xml:space="preserve"> </w:t>
            </w:r>
            <w:r w:rsidRPr="00F213B7">
              <w:rPr>
                <w:rStyle w:val="af0"/>
              </w:rPr>
              <w:t>数据处理</w:t>
            </w:r>
            <w:r>
              <w:rPr>
                <w:webHidden/>
              </w:rPr>
              <w:tab/>
            </w:r>
            <w:r>
              <w:rPr>
                <w:webHidden/>
              </w:rPr>
              <w:fldChar w:fldCharType="begin"/>
            </w:r>
            <w:r>
              <w:rPr>
                <w:webHidden/>
              </w:rPr>
              <w:instrText xml:space="preserve"> PAGEREF _Toc181888118 \h </w:instrText>
            </w:r>
            <w:r>
              <w:rPr>
                <w:webHidden/>
              </w:rPr>
            </w:r>
            <w:r>
              <w:rPr>
                <w:webHidden/>
              </w:rPr>
              <w:fldChar w:fldCharType="separate"/>
            </w:r>
            <w:r>
              <w:rPr>
                <w:webHidden/>
              </w:rPr>
              <w:t>8</w:t>
            </w:r>
            <w:r>
              <w:rPr>
                <w:webHidden/>
              </w:rPr>
              <w:fldChar w:fldCharType="end"/>
            </w:r>
          </w:hyperlink>
        </w:p>
        <w:p w14:paraId="5EA11A47" w14:textId="28978FC2" w:rsidR="00E73039" w:rsidRDefault="00E73039">
          <w:pPr>
            <w:pStyle w:val="TOC3"/>
            <w:tabs>
              <w:tab w:val="right" w:leader="dot" w:pos="9628"/>
            </w:tabs>
            <w:rPr>
              <w:rFonts w:asciiTheme="minorHAnsi" w:eastAsiaTheme="minorEastAsia" w:hAnsiTheme="minorHAnsi" w:cstheme="minorBidi"/>
              <w:kern w:val="2"/>
              <w:sz w:val="21"/>
              <w:szCs w:val="22"/>
            </w:rPr>
          </w:pPr>
          <w:hyperlink w:anchor="_Toc181888119" w:history="1">
            <w:r w:rsidRPr="00F213B7">
              <w:rPr>
                <w:rStyle w:val="af0"/>
                <w:rFonts w:cs="Book Antiqua"/>
                <w:bCs/>
                <w:snapToGrid w:val="0"/>
              </w:rPr>
              <w:t>2.2.3</w:t>
            </w:r>
            <w:r w:rsidRPr="00F213B7">
              <w:rPr>
                <w:rStyle w:val="af0"/>
              </w:rPr>
              <w:t xml:space="preserve"> </w:t>
            </w:r>
            <w:r w:rsidRPr="00F213B7">
              <w:rPr>
                <w:rStyle w:val="af0"/>
              </w:rPr>
              <w:t>模型结构</w:t>
            </w:r>
            <w:r>
              <w:rPr>
                <w:webHidden/>
              </w:rPr>
              <w:tab/>
            </w:r>
            <w:r>
              <w:rPr>
                <w:webHidden/>
              </w:rPr>
              <w:fldChar w:fldCharType="begin"/>
            </w:r>
            <w:r>
              <w:rPr>
                <w:webHidden/>
              </w:rPr>
              <w:instrText xml:space="preserve"> PAGEREF _Toc181888119 \h </w:instrText>
            </w:r>
            <w:r>
              <w:rPr>
                <w:webHidden/>
              </w:rPr>
            </w:r>
            <w:r>
              <w:rPr>
                <w:webHidden/>
              </w:rPr>
              <w:fldChar w:fldCharType="separate"/>
            </w:r>
            <w:r>
              <w:rPr>
                <w:webHidden/>
              </w:rPr>
              <w:t>17</w:t>
            </w:r>
            <w:r>
              <w:rPr>
                <w:webHidden/>
              </w:rPr>
              <w:fldChar w:fldCharType="end"/>
            </w:r>
          </w:hyperlink>
        </w:p>
        <w:p w14:paraId="657A0AC1" w14:textId="20933917" w:rsidR="00E73039" w:rsidRDefault="00E73039">
          <w:pPr>
            <w:pStyle w:val="TOC3"/>
            <w:tabs>
              <w:tab w:val="right" w:leader="dot" w:pos="9628"/>
            </w:tabs>
            <w:rPr>
              <w:rFonts w:asciiTheme="minorHAnsi" w:eastAsiaTheme="minorEastAsia" w:hAnsiTheme="minorHAnsi" w:cstheme="minorBidi"/>
              <w:kern w:val="2"/>
              <w:sz w:val="21"/>
              <w:szCs w:val="22"/>
            </w:rPr>
          </w:pPr>
          <w:hyperlink w:anchor="_Toc181888120" w:history="1">
            <w:r w:rsidRPr="00F213B7">
              <w:rPr>
                <w:rStyle w:val="af0"/>
                <w:rFonts w:cs="Book Antiqua"/>
                <w:bCs/>
                <w:snapToGrid w:val="0"/>
              </w:rPr>
              <w:t>2.2.4</w:t>
            </w:r>
            <w:r w:rsidRPr="00F213B7">
              <w:rPr>
                <w:rStyle w:val="af0"/>
              </w:rPr>
              <w:t xml:space="preserve"> </w:t>
            </w:r>
            <w:r w:rsidRPr="00F213B7">
              <w:rPr>
                <w:rStyle w:val="af0"/>
              </w:rPr>
              <w:t>模型训练</w:t>
            </w:r>
            <w:r>
              <w:rPr>
                <w:webHidden/>
              </w:rPr>
              <w:tab/>
            </w:r>
            <w:r>
              <w:rPr>
                <w:webHidden/>
              </w:rPr>
              <w:fldChar w:fldCharType="begin"/>
            </w:r>
            <w:r>
              <w:rPr>
                <w:webHidden/>
              </w:rPr>
              <w:instrText xml:space="preserve"> PAGEREF _Toc181888120 \h </w:instrText>
            </w:r>
            <w:r>
              <w:rPr>
                <w:webHidden/>
              </w:rPr>
            </w:r>
            <w:r>
              <w:rPr>
                <w:webHidden/>
              </w:rPr>
              <w:fldChar w:fldCharType="separate"/>
            </w:r>
            <w:r>
              <w:rPr>
                <w:webHidden/>
              </w:rPr>
              <w:t>27</w:t>
            </w:r>
            <w:r>
              <w:rPr>
                <w:webHidden/>
              </w:rPr>
              <w:fldChar w:fldCharType="end"/>
            </w:r>
          </w:hyperlink>
        </w:p>
        <w:p w14:paraId="15FB7CB6" w14:textId="3F150C8A" w:rsidR="00E73039" w:rsidRDefault="00E73039">
          <w:pPr>
            <w:pStyle w:val="TOC3"/>
            <w:tabs>
              <w:tab w:val="right" w:leader="dot" w:pos="9628"/>
            </w:tabs>
            <w:rPr>
              <w:rFonts w:asciiTheme="minorHAnsi" w:eastAsiaTheme="minorEastAsia" w:hAnsiTheme="minorHAnsi" w:cstheme="minorBidi"/>
              <w:kern w:val="2"/>
              <w:sz w:val="21"/>
              <w:szCs w:val="22"/>
            </w:rPr>
          </w:pPr>
          <w:hyperlink w:anchor="_Toc181888121" w:history="1">
            <w:r w:rsidRPr="00F213B7">
              <w:rPr>
                <w:rStyle w:val="af0"/>
                <w:rFonts w:cs="Book Antiqua"/>
                <w:bCs/>
                <w:snapToGrid w:val="0"/>
              </w:rPr>
              <w:t>2.2.5</w:t>
            </w:r>
            <w:r w:rsidRPr="00F213B7">
              <w:rPr>
                <w:rStyle w:val="af0"/>
              </w:rPr>
              <w:t xml:space="preserve"> </w:t>
            </w:r>
            <w:r w:rsidRPr="00F213B7">
              <w:rPr>
                <w:rStyle w:val="af0"/>
              </w:rPr>
              <w:t>模型推理</w:t>
            </w:r>
            <w:r>
              <w:rPr>
                <w:webHidden/>
              </w:rPr>
              <w:tab/>
            </w:r>
            <w:r>
              <w:rPr>
                <w:webHidden/>
              </w:rPr>
              <w:fldChar w:fldCharType="begin"/>
            </w:r>
            <w:r>
              <w:rPr>
                <w:webHidden/>
              </w:rPr>
              <w:instrText xml:space="preserve"> PAGEREF _Toc181888121 \h </w:instrText>
            </w:r>
            <w:r>
              <w:rPr>
                <w:webHidden/>
              </w:rPr>
            </w:r>
            <w:r>
              <w:rPr>
                <w:webHidden/>
              </w:rPr>
              <w:fldChar w:fldCharType="separate"/>
            </w:r>
            <w:r>
              <w:rPr>
                <w:webHidden/>
              </w:rPr>
              <w:t>30</w:t>
            </w:r>
            <w:r>
              <w:rPr>
                <w:webHidden/>
              </w:rPr>
              <w:fldChar w:fldCharType="end"/>
            </w:r>
          </w:hyperlink>
        </w:p>
        <w:p w14:paraId="6BEC097D" w14:textId="34897720" w:rsidR="00E73039" w:rsidRDefault="00E73039">
          <w:pPr>
            <w:pStyle w:val="TOC3"/>
            <w:tabs>
              <w:tab w:val="right" w:leader="dot" w:pos="9628"/>
            </w:tabs>
            <w:rPr>
              <w:rFonts w:asciiTheme="minorHAnsi" w:eastAsiaTheme="minorEastAsia" w:hAnsiTheme="minorHAnsi" w:cstheme="minorBidi"/>
              <w:kern w:val="2"/>
              <w:sz w:val="21"/>
              <w:szCs w:val="22"/>
            </w:rPr>
          </w:pPr>
          <w:hyperlink w:anchor="_Toc181888122" w:history="1">
            <w:r w:rsidRPr="00F213B7">
              <w:rPr>
                <w:rStyle w:val="af0"/>
                <w:rFonts w:cs="Book Antiqua"/>
                <w:bCs/>
                <w:snapToGrid w:val="0"/>
              </w:rPr>
              <w:t>2.2.6</w:t>
            </w:r>
            <w:r w:rsidRPr="00F213B7">
              <w:rPr>
                <w:rStyle w:val="af0"/>
              </w:rPr>
              <w:t xml:space="preserve"> BLEU</w:t>
            </w:r>
            <w:r w:rsidRPr="00F213B7">
              <w:rPr>
                <w:rStyle w:val="af0"/>
              </w:rPr>
              <w:t>得分</w:t>
            </w:r>
            <w:r>
              <w:rPr>
                <w:webHidden/>
              </w:rPr>
              <w:tab/>
            </w:r>
            <w:r>
              <w:rPr>
                <w:webHidden/>
              </w:rPr>
              <w:fldChar w:fldCharType="begin"/>
            </w:r>
            <w:r>
              <w:rPr>
                <w:webHidden/>
              </w:rPr>
              <w:instrText xml:space="preserve"> PAGEREF _Toc181888122 \h </w:instrText>
            </w:r>
            <w:r>
              <w:rPr>
                <w:webHidden/>
              </w:rPr>
            </w:r>
            <w:r>
              <w:rPr>
                <w:webHidden/>
              </w:rPr>
              <w:fldChar w:fldCharType="separate"/>
            </w:r>
            <w:r>
              <w:rPr>
                <w:webHidden/>
              </w:rPr>
              <w:t>32</w:t>
            </w:r>
            <w:r>
              <w:rPr>
                <w:webHidden/>
              </w:rPr>
              <w:fldChar w:fldCharType="end"/>
            </w:r>
          </w:hyperlink>
        </w:p>
        <w:p w14:paraId="5934E32A" w14:textId="3ED17498" w:rsidR="00E73039" w:rsidRDefault="00E73039">
          <w:pPr>
            <w:pStyle w:val="TOC1"/>
            <w:tabs>
              <w:tab w:val="right" w:leader="dot" w:pos="9628"/>
            </w:tabs>
            <w:rPr>
              <w:rFonts w:asciiTheme="minorHAnsi" w:eastAsiaTheme="minorEastAsia" w:hAnsiTheme="minorHAnsi" w:cstheme="minorBidi"/>
              <w:b w:val="0"/>
              <w:bCs w:val="0"/>
              <w:noProof/>
              <w:kern w:val="2"/>
              <w:sz w:val="21"/>
              <w:szCs w:val="22"/>
            </w:rPr>
          </w:pPr>
          <w:hyperlink w:anchor="_Toc181888123" w:history="1">
            <w:r w:rsidRPr="00F213B7">
              <w:rPr>
                <w:rStyle w:val="af0"/>
                <w:noProof/>
              </w:rPr>
              <w:t xml:space="preserve">3 </w:t>
            </w:r>
            <w:r w:rsidRPr="00F213B7">
              <w:rPr>
                <w:rStyle w:val="af0"/>
                <w:noProof/>
              </w:rPr>
              <w:t>课后思考题</w:t>
            </w:r>
            <w:r>
              <w:rPr>
                <w:noProof/>
                <w:webHidden/>
              </w:rPr>
              <w:tab/>
            </w:r>
            <w:r>
              <w:rPr>
                <w:noProof/>
                <w:webHidden/>
              </w:rPr>
              <w:fldChar w:fldCharType="begin"/>
            </w:r>
            <w:r>
              <w:rPr>
                <w:noProof/>
                <w:webHidden/>
              </w:rPr>
              <w:instrText xml:space="preserve"> PAGEREF _Toc181888123 \h </w:instrText>
            </w:r>
            <w:r>
              <w:rPr>
                <w:noProof/>
                <w:webHidden/>
              </w:rPr>
            </w:r>
            <w:r>
              <w:rPr>
                <w:noProof/>
                <w:webHidden/>
              </w:rPr>
              <w:fldChar w:fldCharType="separate"/>
            </w:r>
            <w:r>
              <w:rPr>
                <w:noProof/>
                <w:webHidden/>
              </w:rPr>
              <w:t>33</w:t>
            </w:r>
            <w:r>
              <w:rPr>
                <w:noProof/>
                <w:webHidden/>
              </w:rPr>
              <w:fldChar w:fldCharType="end"/>
            </w:r>
          </w:hyperlink>
        </w:p>
        <w:p w14:paraId="5CFBABAE" w14:textId="484717CC" w:rsidR="00E73039" w:rsidRDefault="00E73039">
          <w:pPr>
            <w:pStyle w:val="TOC2"/>
            <w:tabs>
              <w:tab w:val="right" w:leader="dot" w:pos="9628"/>
            </w:tabs>
            <w:rPr>
              <w:rFonts w:asciiTheme="minorHAnsi" w:eastAsiaTheme="minorEastAsia" w:hAnsiTheme="minorHAnsi" w:cstheme="minorBidi"/>
              <w:kern w:val="2"/>
              <w:sz w:val="21"/>
              <w:szCs w:val="22"/>
            </w:rPr>
          </w:pPr>
          <w:hyperlink w:anchor="_Toc181888124" w:history="1">
            <w:r w:rsidRPr="00F213B7">
              <w:rPr>
                <w:rStyle w:val="af0"/>
                <w:rFonts w:cs="Book Antiqua"/>
                <w:snapToGrid w:val="0"/>
              </w:rPr>
              <w:t>3.1</w:t>
            </w:r>
            <w:r w:rsidRPr="00F213B7">
              <w:rPr>
                <w:rStyle w:val="af0"/>
                <w:rFonts w:cs="Huawei Sans"/>
              </w:rPr>
              <w:t xml:space="preserve"> </w:t>
            </w:r>
            <w:r w:rsidRPr="00F213B7">
              <w:rPr>
                <w:rStyle w:val="af0"/>
                <w:rFonts w:cs="Huawei Sans"/>
              </w:rPr>
              <w:t>思考题一</w:t>
            </w:r>
            <w:r>
              <w:rPr>
                <w:webHidden/>
              </w:rPr>
              <w:tab/>
            </w:r>
            <w:r>
              <w:rPr>
                <w:webHidden/>
              </w:rPr>
              <w:fldChar w:fldCharType="begin"/>
            </w:r>
            <w:r>
              <w:rPr>
                <w:webHidden/>
              </w:rPr>
              <w:instrText xml:space="preserve"> PAGEREF _Toc181888124 \h </w:instrText>
            </w:r>
            <w:r>
              <w:rPr>
                <w:webHidden/>
              </w:rPr>
            </w:r>
            <w:r>
              <w:rPr>
                <w:webHidden/>
              </w:rPr>
              <w:fldChar w:fldCharType="separate"/>
            </w:r>
            <w:r>
              <w:rPr>
                <w:webHidden/>
              </w:rPr>
              <w:t>33</w:t>
            </w:r>
            <w:r>
              <w:rPr>
                <w:webHidden/>
              </w:rPr>
              <w:fldChar w:fldCharType="end"/>
            </w:r>
          </w:hyperlink>
        </w:p>
        <w:p w14:paraId="3DF621DB" w14:textId="441B4382" w:rsidR="00E73039" w:rsidRDefault="00E73039">
          <w:pPr>
            <w:pStyle w:val="TOC2"/>
            <w:tabs>
              <w:tab w:val="right" w:leader="dot" w:pos="9628"/>
            </w:tabs>
            <w:rPr>
              <w:rFonts w:asciiTheme="minorHAnsi" w:eastAsiaTheme="minorEastAsia" w:hAnsiTheme="minorHAnsi" w:cstheme="minorBidi"/>
              <w:kern w:val="2"/>
              <w:sz w:val="21"/>
              <w:szCs w:val="22"/>
            </w:rPr>
          </w:pPr>
          <w:hyperlink w:anchor="_Toc181888125" w:history="1">
            <w:r w:rsidRPr="00F213B7">
              <w:rPr>
                <w:rStyle w:val="af0"/>
                <w:rFonts w:cs="Book Antiqua"/>
                <w:snapToGrid w:val="0"/>
              </w:rPr>
              <w:t>3.2</w:t>
            </w:r>
            <w:r w:rsidRPr="00F213B7">
              <w:rPr>
                <w:rStyle w:val="af0"/>
                <w:rFonts w:cs="Huawei Sans"/>
              </w:rPr>
              <w:t xml:space="preserve"> </w:t>
            </w:r>
            <w:r w:rsidRPr="00F213B7">
              <w:rPr>
                <w:rStyle w:val="af0"/>
                <w:rFonts w:cs="Huawei Sans"/>
              </w:rPr>
              <w:t>思考题二</w:t>
            </w:r>
            <w:r>
              <w:rPr>
                <w:webHidden/>
              </w:rPr>
              <w:tab/>
            </w:r>
            <w:r>
              <w:rPr>
                <w:webHidden/>
              </w:rPr>
              <w:fldChar w:fldCharType="begin"/>
            </w:r>
            <w:r>
              <w:rPr>
                <w:webHidden/>
              </w:rPr>
              <w:instrText xml:space="preserve"> PAGEREF _Toc181888125 \h </w:instrText>
            </w:r>
            <w:r>
              <w:rPr>
                <w:webHidden/>
              </w:rPr>
            </w:r>
            <w:r>
              <w:rPr>
                <w:webHidden/>
              </w:rPr>
              <w:fldChar w:fldCharType="separate"/>
            </w:r>
            <w:r>
              <w:rPr>
                <w:webHidden/>
              </w:rPr>
              <w:t>33</w:t>
            </w:r>
            <w:r>
              <w:rPr>
                <w:webHidden/>
              </w:rPr>
              <w:fldChar w:fldCharType="end"/>
            </w:r>
          </w:hyperlink>
        </w:p>
        <w:p w14:paraId="1A1B1C95" w14:textId="17B50E42" w:rsidR="00B81DEF" w:rsidRPr="006A7646" w:rsidRDefault="005A4563" w:rsidP="0020153C">
          <w:pPr>
            <w:rPr>
              <w:rFonts w:ascii="Huawei Sans" w:hAnsi="Huawei Sans" w:cs="Huawei Sans"/>
              <w:lang w:val="zh-CN"/>
            </w:rPr>
          </w:pPr>
          <w:r w:rsidRPr="0013020F">
            <w:rPr>
              <w:rFonts w:ascii="Huawei Sans" w:hAnsi="Huawei Sans" w:cs="Huawei Sans"/>
              <w:b/>
              <w:bCs/>
              <w:noProof/>
              <w:sz w:val="20"/>
              <w:szCs w:val="20"/>
            </w:rPr>
            <w:fldChar w:fldCharType="end"/>
          </w:r>
        </w:p>
      </w:sdtContent>
    </w:sdt>
    <w:p w14:paraId="0B048C6B" w14:textId="77777777" w:rsidR="00B81DEF" w:rsidRPr="006A7646" w:rsidRDefault="00B81DEF">
      <w:pPr>
        <w:topLinePunct w:val="0"/>
        <w:adjustRightInd/>
        <w:snapToGrid/>
        <w:spacing w:before="0" w:after="0" w:line="240" w:lineRule="auto"/>
        <w:ind w:left="0"/>
        <w:rPr>
          <w:rFonts w:ascii="Huawei Sans" w:hAnsi="Huawei Sans" w:cs="Huawei Sans"/>
          <w:lang w:val="zh-CN"/>
        </w:rPr>
      </w:pPr>
      <w:r w:rsidRPr="006A7646">
        <w:rPr>
          <w:rFonts w:ascii="Huawei Sans" w:hAnsi="Huawei Sans" w:cs="Huawei Sans"/>
          <w:lang w:val="zh-CN"/>
        </w:rPr>
        <w:br w:type="page"/>
      </w:r>
    </w:p>
    <w:p w14:paraId="13284EBD" w14:textId="77777777" w:rsidR="00535C72" w:rsidRDefault="00535C72" w:rsidP="00535C72">
      <w:pPr>
        <w:pStyle w:val="1"/>
      </w:pPr>
      <w:bookmarkStart w:id="12" w:name="_Toc181712417"/>
      <w:bookmarkStart w:id="13" w:name="_Toc170837438"/>
      <w:bookmarkStart w:id="14" w:name="_Toc181888109"/>
      <w:bookmarkEnd w:id="1"/>
      <w:bookmarkEnd w:id="2"/>
      <w:bookmarkEnd w:id="3"/>
      <w:bookmarkEnd w:id="4"/>
      <w:bookmarkEnd w:id="5"/>
      <w:bookmarkEnd w:id="6"/>
      <w:bookmarkEnd w:id="7"/>
      <w:bookmarkEnd w:id="8"/>
      <w:bookmarkEnd w:id="9"/>
      <w:bookmarkEnd w:id="10"/>
      <w:r w:rsidRPr="006A7646">
        <w:rPr>
          <w:rFonts w:hint="eastAsia"/>
        </w:rPr>
        <w:lastRenderedPageBreak/>
        <w:t>华为云</w:t>
      </w:r>
      <w:r w:rsidRPr="006A7646">
        <w:t>ModelArts</w:t>
      </w:r>
      <w:r w:rsidRPr="006A7646">
        <w:rPr>
          <w:rFonts w:hint="eastAsia"/>
        </w:rPr>
        <w:t>环境创建</w:t>
      </w:r>
      <w:bookmarkEnd w:id="12"/>
      <w:bookmarkEnd w:id="14"/>
    </w:p>
    <w:p w14:paraId="0C61747E" w14:textId="77777777" w:rsidR="00535C72" w:rsidRPr="006966FB" w:rsidRDefault="00535C72" w:rsidP="00535C72">
      <w:pPr>
        <w:pStyle w:val="1e"/>
      </w:pPr>
      <w:r w:rsidRPr="006966FB">
        <w:t>在华为云</w:t>
      </w:r>
      <w:r w:rsidRPr="006966FB">
        <w:t>ModelArts</w:t>
      </w:r>
      <w:r w:rsidRPr="006966FB">
        <w:t>平台上创建</w:t>
      </w:r>
      <w:r w:rsidRPr="006966FB">
        <w:t>AI</w:t>
      </w:r>
      <w:r w:rsidRPr="006966FB">
        <w:t>框架为</w:t>
      </w:r>
      <w:r w:rsidRPr="006966FB">
        <w:t>Mindspore-2.</w:t>
      </w:r>
      <w:r>
        <w:t>2</w:t>
      </w:r>
      <w:r w:rsidRPr="006966FB">
        <w:t>、硬件环境为</w:t>
      </w:r>
      <w:r w:rsidRPr="007A491A">
        <w:rPr>
          <w:rFonts w:ascii="宋体" w:eastAsia="宋体" w:hAnsi="宋体" w:cs="宋体" w:hint="eastAsia"/>
        </w:rPr>
        <w:t>昇</w:t>
      </w:r>
      <w:r w:rsidRPr="007A491A">
        <w:rPr>
          <w:rFonts w:ascii="方正兰亭黑简体" w:hAnsi="方正兰亭黑简体" w:cs="方正兰亭黑简体" w:hint="eastAsia"/>
        </w:rPr>
        <w:t>腾处理器</w:t>
      </w:r>
      <w:r w:rsidRPr="006966FB">
        <w:t>+ARM</w:t>
      </w:r>
      <w:r w:rsidRPr="006966FB">
        <w:t>的开发环境。</w:t>
      </w:r>
    </w:p>
    <w:p w14:paraId="11BEB25C" w14:textId="77777777" w:rsidR="00535C72" w:rsidRPr="006966FB" w:rsidRDefault="00535C72" w:rsidP="00535C72">
      <w:pPr>
        <w:pStyle w:val="2"/>
        <w:rPr>
          <w:rFonts w:cs="Huawei Sans"/>
          <w:lang w:eastAsia="zh-CN"/>
        </w:rPr>
      </w:pPr>
      <w:bookmarkStart w:id="15" w:name="_Toc164156779"/>
      <w:bookmarkStart w:id="16" w:name="_Toc181712418"/>
      <w:bookmarkStart w:id="17" w:name="_Toc181888110"/>
      <w:r>
        <w:rPr>
          <w:rFonts w:cs="Huawei Sans" w:hint="eastAsia"/>
          <w:lang w:eastAsia="zh-CN"/>
        </w:rPr>
        <w:t>创建</w:t>
      </w:r>
      <w:r w:rsidRPr="006966FB">
        <w:rPr>
          <w:rFonts w:cs="Huawei Sans"/>
        </w:rPr>
        <w:t>ModelArts</w:t>
      </w:r>
      <w:r w:rsidRPr="006966FB">
        <w:rPr>
          <w:rFonts w:cs="Huawei Sans"/>
          <w:lang w:eastAsia="zh-CN"/>
        </w:rPr>
        <w:t>开发环境</w:t>
      </w:r>
      <w:bookmarkEnd w:id="15"/>
      <w:bookmarkEnd w:id="16"/>
      <w:bookmarkEnd w:id="17"/>
    </w:p>
    <w:p w14:paraId="5BCD29D2" w14:textId="77777777" w:rsidR="00535C72" w:rsidRPr="006966FB" w:rsidRDefault="00535C72" w:rsidP="00535C72">
      <w:pPr>
        <w:pStyle w:val="30"/>
        <w:rPr>
          <w:rFonts w:cs="Huawei Sans"/>
        </w:rPr>
      </w:pPr>
      <w:r w:rsidRPr="006966FB">
        <w:rPr>
          <w:rFonts w:cs="Huawei Sans"/>
        </w:rPr>
        <w:t>进入华为云</w:t>
      </w:r>
      <w:r w:rsidRPr="006966FB">
        <w:rPr>
          <w:rFonts w:cs="Huawei Sans"/>
        </w:rPr>
        <w:t>ModelArts</w:t>
      </w:r>
      <w:r w:rsidRPr="006966FB">
        <w:rPr>
          <w:rFonts w:cs="Huawei Sans"/>
        </w:rPr>
        <w:t>控制台</w:t>
      </w:r>
    </w:p>
    <w:p w14:paraId="68CA322E" w14:textId="77777777" w:rsidR="00535C72" w:rsidRPr="006966FB" w:rsidRDefault="00535C72" w:rsidP="00535C72">
      <w:pPr>
        <w:pStyle w:val="1e"/>
      </w:pPr>
      <w:r w:rsidRPr="006966FB">
        <w:t>在</w:t>
      </w:r>
      <w:hyperlink r:id="rId19" w:history="1">
        <w:r w:rsidRPr="006966FB">
          <w:rPr>
            <w:rStyle w:val="af0"/>
          </w:rPr>
          <w:t>华为云</w:t>
        </w:r>
        <w:r w:rsidRPr="006966FB">
          <w:rPr>
            <w:rStyle w:val="af0"/>
          </w:rPr>
          <w:t>ModelArts</w:t>
        </w:r>
        <w:r w:rsidRPr="006966FB">
          <w:rPr>
            <w:rStyle w:val="af0"/>
          </w:rPr>
          <w:t>主页</w:t>
        </w:r>
      </w:hyperlink>
      <w:r w:rsidRPr="006966FB">
        <w:t>，点击</w:t>
      </w:r>
      <w:r w:rsidRPr="006966FB">
        <w:t>“</w:t>
      </w:r>
      <w:r w:rsidRPr="006966FB">
        <w:t>管理控制台</w:t>
      </w:r>
      <w:r w:rsidRPr="006966FB">
        <w:t>”</w:t>
      </w:r>
      <w:r w:rsidRPr="006966FB">
        <w:t>进入</w:t>
      </w:r>
      <w:r w:rsidRPr="006966FB">
        <w:t>ModelArts</w:t>
      </w:r>
      <w:r w:rsidRPr="006966FB">
        <w:t>的管理页面。</w:t>
      </w:r>
    </w:p>
    <w:p w14:paraId="2FF40732" w14:textId="77777777" w:rsidR="00535C72" w:rsidRPr="006966FB" w:rsidRDefault="00535C72" w:rsidP="00535C72">
      <w:pPr>
        <w:pStyle w:val="1e"/>
        <w:rPr>
          <w:noProof/>
        </w:rPr>
      </w:pPr>
      <w:r w:rsidRPr="006966FB">
        <w:rPr>
          <w:noProof/>
        </w:rPr>
        <w:t xml:space="preserve"> </w:t>
      </w:r>
      <w:r>
        <w:rPr>
          <w:noProof/>
        </w:rPr>
        <w:drawing>
          <wp:inline distT="0" distB="0" distL="0" distR="0" wp14:anchorId="1D6D87E5" wp14:editId="0E031896">
            <wp:extent cx="5436000" cy="3084611"/>
            <wp:effectExtent l="19050" t="19050" r="12700" b="209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36000" cy="3084611"/>
                    </a:xfrm>
                    <a:prstGeom prst="rect">
                      <a:avLst/>
                    </a:prstGeom>
                    <a:ln>
                      <a:solidFill>
                        <a:schemeClr val="bg1">
                          <a:lumMod val="75000"/>
                        </a:schemeClr>
                      </a:solidFill>
                    </a:ln>
                  </pic:spPr>
                </pic:pic>
              </a:graphicData>
            </a:graphic>
          </wp:inline>
        </w:drawing>
      </w:r>
      <w:r w:rsidRPr="00F165CA">
        <w:rPr>
          <w:noProof/>
        </w:rPr>
        <w:t xml:space="preserve"> </w:t>
      </w:r>
    </w:p>
    <w:p w14:paraId="3FC4E600" w14:textId="77777777" w:rsidR="00535C72" w:rsidRPr="006966FB" w:rsidRDefault="00535C72" w:rsidP="00535C72">
      <w:pPr>
        <w:pStyle w:val="9"/>
        <w:rPr>
          <w:rFonts w:cs="Huawei Sans"/>
        </w:rPr>
      </w:pPr>
      <w:r w:rsidRPr="006966FB">
        <w:rPr>
          <w:rFonts w:cs="Huawei Sans"/>
        </w:rPr>
        <w:t>华为云</w:t>
      </w:r>
      <w:r w:rsidRPr="006966FB">
        <w:rPr>
          <w:rFonts w:cs="Huawei Sans"/>
        </w:rPr>
        <w:t>ModelArts</w:t>
      </w:r>
      <w:r w:rsidRPr="006966FB">
        <w:rPr>
          <w:rFonts w:cs="Huawei Sans"/>
        </w:rPr>
        <w:t>主页</w:t>
      </w:r>
    </w:p>
    <w:p w14:paraId="7FB869DC" w14:textId="77777777" w:rsidR="00535C72" w:rsidRPr="006966FB" w:rsidRDefault="00535C72" w:rsidP="00535C72">
      <w:pPr>
        <w:pStyle w:val="30"/>
        <w:rPr>
          <w:rFonts w:cs="Huawei Sans"/>
        </w:rPr>
      </w:pPr>
      <w:r w:rsidRPr="006966FB">
        <w:rPr>
          <w:rFonts w:cs="Huawei Sans"/>
        </w:rPr>
        <w:t>创建</w:t>
      </w:r>
      <w:r w:rsidRPr="006966FB">
        <w:rPr>
          <w:rFonts w:cs="Huawei Sans"/>
        </w:rPr>
        <w:t>Notebook</w:t>
      </w:r>
      <w:r w:rsidRPr="006966FB">
        <w:rPr>
          <w:rFonts w:cs="Huawei Sans"/>
        </w:rPr>
        <w:t>训练作业</w:t>
      </w:r>
    </w:p>
    <w:p w14:paraId="60C21149" w14:textId="77777777" w:rsidR="00535C72" w:rsidRPr="00F165CA" w:rsidRDefault="00535C72" w:rsidP="00535C72">
      <w:pPr>
        <w:pStyle w:val="1e"/>
      </w:pPr>
      <w:r w:rsidRPr="006966FB">
        <w:t>控制台区域选择</w:t>
      </w:r>
      <w:r w:rsidRPr="006966FB">
        <w:t>“</w:t>
      </w:r>
      <w:r>
        <w:rPr>
          <w:rFonts w:hint="eastAsia"/>
        </w:rPr>
        <w:t>西南</w:t>
      </w:r>
      <w:r>
        <w:rPr>
          <w:rFonts w:hint="eastAsia"/>
        </w:rPr>
        <w:t>-</w:t>
      </w:r>
      <w:r>
        <w:rPr>
          <w:rFonts w:hint="eastAsia"/>
        </w:rPr>
        <w:t>贵阳</w:t>
      </w:r>
      <w:proofErr w:type="gramStart"/>
      <w:r>
        <w:rPr>
          <w:rFonts w:hint="eastAsia"/>
        </w:rPr>
        <w:t>一</w:t>
      </w:r>
      <w:proofErr w:type="gramEnd"/>
      <w:r w:rsidRPr="006966FB">
        <w:t>”</w:t>
      </w:r>
      <w:r w:rsidRPr="006966FB">
        <w:t>，在左侧菜单栏中选择</w:t>
      </w:r>
      <w:r w:rsidRPr="006966FB">
        <w:t>“</w:t>
      </w:r>
      <w:r w:rsidRPr="006966FB">
        <w:t>开发</w:t>
      </w:r>
      <w:r>
        <w:rPr>
          <w:rFonts w:hint="eastAsia"/>
        </w:rPr>
        <w:t>空间</w:t>
      </w:r>
      <w:r w:rsidRPr="006966FB">
        <w:t>”</w:t>
      </w:r>
      <w:r w:rsidRPr="006966FB">
        <w:t>的</w:t>
      </w:r>
      <w:r w:rsidRPr="006966FB">
        <w:t>“Notebook”</w:t>
      </w:r>
      <w:r w:rsidRPr="006966FB">
        <w:t>，</w:t>
      </w:r>
      <w:r>
        <w:rPr>
          <w:rFonts w:hint="eastAsia"/>
        </w:rPr>
        <w:t>如下图：</w:t>
      </w:r>
    </w:p>
    <w:p w14:paraId="101DFACF" w14:textId="77777777" w:rsidR="00535C72" w:rsidRPr="006966FB" w:rsidRDefault="00535C72" w:rsidP="00535C72">
      <w:pPr>
        <w:pStyle w:val="1e"/>
        <w:rPr>
          <w:szCs w:val="18"/>
        </w:rPr>
      </w:pPr>
      <w:r>
        <w:rPr>
          <w:noProof/>
        </w:rPr>
        <w:lastRenderedPageBreak/>
        <w:drawing>
          <wp:inline distT="0" distB="0" distL="0" distR="0" wp14:anchorId="27D2F568" wp14:editId="631D521F">
            <wp:extent cx="5454000" cy="2874696"/>
            <wp:effectExtent l="19050" t="19050" r="13970"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4000" cy="2874696"/>
                    </a:xfrm>
                    <a:prstGeom prst="rect">
                      <a:avLst/>
                    </a:prstGeom>
                    <a:ln>
                      <a:solidFill>
                        <a:schemeClr val="bg2">
                          <a:lumMod val="75000"/>
                        </a:schemeClr>
                      </a:solidFill>
                    </a:ln>
                  </pic:spPr>
                </pic:pic>
              </a:graphicData>
            </a:graphic>
          </wp:inline>
        </w:drawing>
      </w:r>
    </w:p>
    <w:p w14:paraId="692B9024" w14:textId="77777777" w:rsidR="00535C72" w:rsidRPr="006966FB" w:rsidRDefault="00535C72" w:rsidP="00535C72">
      <w:pPr>
        <w:pStyle w:val="9"/>
        <w:rPr>
          <w:rFonts w:cs="Huawei Sans"/>
        </w:rPr>
      </w:pPr>
      <w:r w:rsidRPr="006966FB">
        <w:rPr>
          <w:rFonts w:cs="Huawei Sans"/>
        </w:rPr>
        <w:t>ModelArts</w:t>
      </w:r>
      <w:r w:rsidRPr="006966FB">
        <w:rPr>
          <w:rFonts w:cs="Huawei Sans"/>
        </w:rPr>
        <w:t>控制台</w:t>
      </w:r>
    </w:p>
    <w:p w14:paraId="4745B714" w14:textId="77777777" w:rsidR="00535C72" w:rsidRPr="006966FB" w:rsidRDefault="00535C72" w:rsidP="00535C72">
      <w:pPr>
        <w:pStyle w:val="1e"/>
      </w:pPr>
      <w:r>
        <w:rPr>
          <w:rFonts w:hint="eastAsia"/>
        </w:rPr>
        <w:t>在网页右上角，</w:t>
      </w:r>
      <w:r w:rsidRPr="006966FB">
        <w:t>点击</w:t>
      </w:r>
      <w:r w:rsidRPr="006966FB">
        <w:t>“</w:t>
      </w:r>
      <w:r w:rsidRPr="006966FB">
        <w:t>创建</w:t>
      </w:r>
      <w:r>
        <w:rPr>
          <w:rFonts w:hint="eastAsia"/>
        </w:rPr>
        <w:t>Note</w:t>
      </w:r>
      <w:r>
        <w:t>book</w:t>
      </w:r>
      <w:r w:rsidRPr="006966FB">
        <w:t>”</w:t>
      </w:r>
      <w:r w:rsidRPr="006966FB">
        <w:t>按钮，创建一个新的</w:t>
      </w:r>
      <w:r w:rsidRPr="006966FB">
        <w:t>Notebook</w:t>
      </w:r>
      <w:r w:rsidRPr="006966FB">
        <w:t>，其配置如下：</w:t>
      </w:r>
    </w:p>
    <w:p w14:paraId="588D59B9" w14:textId="77777777" w:rsidR="00535C72" w:rsidRPr="006966FB" w:rsidRDefault="00535C72" w:rsidP="00535C72">
      <w:pPr>
        <w:pStyle w:val="41"/>
        <w:numPr>
          <w:ilvl w:val="0"/>
          <w:numId w:val="4"/>
        </w:numPr>
        <w:ind w:left="1446"/>
        <w:rPr>
          <w:rFonts w:cs="Huawei Sans"/>
        </w:rPr>
      </w:pPr>
      <w:r w:rsidRPr="006966FB">
        <w:rPr>
          <w:rFonts w:cs="Huawei Sans"/>
        </w:rPr>
        <w:t>名称：自定义。</w:t>
      </w:r>
    </w:p>
    <w:p w14:paraId="41B7F7C8" w14:textId="77777777" w:rsidR="00535C72" w:rsidRPr="006966FB" w:rsidRDefault="00535C72" w:rsidP="00535C72">
      <w:pPr>
        <w:pStyle w:val="41"/>
        <w:numPr>
          <w:ilvl w:val="0"/>
          <w:numId w:val="4"/>
        </w:numPr>
        <w:ind w:left="1446"/>
        <w:rPr>
          <w:rFonts w:cs="Huawei Sans"/>
          <w:b/>
          <w:bCs/>
        </w:rPr>
      </w:pPr>
      <w:r w:rsidRPr="006966FB">
        <w:rPr>
          <w:rFonts w:cs="Huawei Sans"/>
          <w:b/>
          <w:bCs/>
        </w:rPr>
        <w:t>自动停止：</w:t>
      </w:r>
      <w:r>
        <w:rPr>
          <w:rFonts w:cs="Huawei Sans" w:hint="eastAsia"/>
          <w:b/>
          <w:bCs/>
        </w:rPr>
        <w:t>打开</w:t>
      </w:r>
      <w:r w:rsidRPr="006966FB">
        <w:rPr>
          <w:rFonts w:cs="Huawei Sans"/>
          <w:b/>
          <w:bCs/>
        </w:rPr>
        <w:t>，</w:t>
      </w:r>
      <w:r>
        <w:rPr>
          <w:rFonts w:cs="Huawei Sans" w:hint="eastAsia"/>
          <w:b/>
          <w:bCs/>
        </w:rPr>
        <w:t>默认</w:t>
      </w:r>
      <w:r w:rsidRPr="006966FB">
        <w:rPr>
          <w:rFonts w:cs="Huawei Sans"/>
          <w:b/>
          <w:bCs/>
        </w:rPr>
        <w:t>1</w:t>
      </w:r>
      <w:r w:rsidRPr="006966FB">
        <w:rPr>
          <w:rFonts w:cs="Huawei Sans"/>
          <w:b/>
          <w:bCs/>
        </w:rPr>
        <w:t>小时。</w:t>
      </w:r>
    </w:p>
    <w:p w14:paraId="49A98ADF" w14:textId="77777777" w:rsidR="00535C72" w:rsidRPr="006966FB" w:rsidRDefault="00535C72" w:rsidP="00535C72">
      <w:pPr>
        <w:pStyle w:val="41"/>
        <w:numPr>
          <w:ilvl w:val="0"/>
          <w:numId w:val="4"/>
        </w:numPr>
        <w:ind w:left="1446"/>
        <w:rPr>
          <w:rFonts w:cs="Huawei Sans"/>
        </w:rPr>
      </w:pPr>
      <w:r w:rsidRPr="006966FB">
        <w:rPr>
          <w:rFonts w:cs="Huawei Sans"/>
        </w:rPr>
        <w:t>镜像：</w:t>
      </w:r>
      <w:r>
        <w:rPr>
          <w:rFonts w:cs="Huawei Sans" w:hint="eastAsia"/>
        </w:rPr>
        <w:t>选择“公共镜像”，选择</w:t>
      </w:r>
      <w:r>
        <w:rPr>
          <w:rFonts w:cs="Huawei Sans" w:hint="eastAsia"/>
        </w:rPr>
        <w:t>MindSpore</w:t>
      </w:r>
      <w:r>
        <w:rPr>
          <w:rFonts w:cs="Huawei Sans"/>
        </w:rPr>
        <w:t>2.2</w:t>
      </w:r>
      <w:r>
        <w:rPr>
          <w:rFonts w:cs="Huawei Sans" w:hint="eastAsia"/>
        </w:rPr>
        <w:t>版本、</w:t>
      </w:r>
      <w:r w:rsidRPr="006966FB">
        <w:rPr>
          <w:rFonts w:cs="Huawei Sans"/>
        </w:rPr>
        <w:t>Ascend+ARM</w:t>
      </w:r>
      <w:r>
        <w:rPr>
          <w:rFonts w:cs="Huawei Sans" w:hint="eastAsia"/>
        </w:rPr>
        <w:t>的</w:t>
      </w:r>
      <w:r w:rsidRPr="006966FB">
        <w:rPr>
          <w:rFonts w:cs="Huawei Sans"/>
        </w:rPr>
        <w:t>基础镜像。</w:t>
      </w:r>
    </w:p>
    <w:p w14:paraId="08417757" w14:textId="77777777" w:rsidR="00535C72" w:rsidRPr="006966FB" w:rsidRDefault="00535C72" w:rsidP="00535C72">
      <w:pPr>
        <w:pStyle w:val="41"/>
        <w:numPr>
          <w:ilvl w:val="0"/>
          <w:numId w:val="4"/>
        </w:numPr>
        <w:ind w:left="1446"/>
        <w:rPr>
          <w:rFonts w:cs="Huawei Sans"/>
        </w:rPr>
      </w:pPr>
      <w:r w:rsidRPr="006966FB">
        <w:rPr>
          <w:rFonts w:cs="Huawei Sans"/>
        </w:rPr>
        <w:t>类型：</w:t>
      </w:r>
      <w:r w:rsidRPr="006966FB">
        <w:rPr>
          <w:rFonts w:cs="Huawei Sans"/>
        </w:rPr>
        <w:t>ASCEND</w:t>
      </w:r>
      <w:r w:rsidRPr="006966FB">
        <w:rPr>
          <w:rFonts w:cs="Huawei Sans"/>
        </w:rPr>
        <w:t>。</w:t>
      </w:r>
    </w:p>
    <w:p w14:paraId="528BEE6A" w14:textId="77777777" w:rsidR="00535C72" w:rsidRPr="006966FB" w:rsidRDefault="00535C72" w:rsidP="00535C72">
      <w:pPr>
        <w:pStyle w:val="41"/>
        <w:numPr>
          <w:ilvl w:val="0"/>
          <w:numId w:val="4"/>
        </w:numPr>
        <w:ind w:left="1446"/>
        <w:rPr>
          <w:rFonts w:cs="Huawei Sans"/>
        </w:rPr>
      </w:pPr>
      <w:r w:rsidRPr="006966FB">
        <w:rPr>
          <w:rFonts w:cs="Huawei Sans"/>
        </w:rPr>
        <w:t>规格：</w:t>
      </w:r>
      <w:r w:rsidRPr="00A31A49">
        <w:rPr>
          <w:rFonts w:cs="Huawei Sans"/>
        </w:rPr>
        <w:t>Ascend: 1*ascend-snt9b(32G)|ARM: 24</w:t>
      </w:r>
      <w:r w:rsidRPr="00A31A49">
        <w:rPr>
          <w:rFonts w:cs="Huawei Sans"/>
        </w:rPr>
        <w:t>核</w:t>
      </w:r>
      <w:r w:rsidRPr="00A31A49">
        <w:rPr>
          <w:rFonts w:cs="Huawei Sans"/>
        </w:rPr>
        <w:t xml:space="preserve"> 192GB</w:t>
      </w:r>
      <w:r w:rsidRPr="006966FB">
        <w:rPr>
          <w:rFonts w:cs="Huawei Sans"/>
        </w:rPr>
        <w:t>。</w:t>
      </w:r>
    </w:p>
    <w:p w14:paraId="5D463FFB" w14:textId="77777777" w:rsidR="00535C72" w:rsidRDefault="00535C72" w:rsidP="00535C72">
      <w:pPr>
        <w:pStyle w:val="41"/>
        <w:numPr>
          <w:ilvl w:val="0"/>
          <w:numId w:val="4"/>
        </w:numPr>
        <w:ind w:left="1446"/>
        <w:rPr>
          <w:rFonts w:cs="Huawei Sans"/>
        </w:rPr>
      </w:pPr>
      <w:r w:rsidRPr="006966FB">
        <w:rPr>
          <w:rFonts w:cs="Huawei Sans"/>
        </w:rPr>
        <w:t>存储配置：</w:t>
      </w:r>
      <w:r>
        <w:rPr>
          <w:rFonts w:cs="Huawei Sans" w:hint="eastAsia"/>
        </w:rPr>
        <w:t>云硬盘</w:t>
      </w:r>
      <w:r w:rsidRPr="006966FB">
        <w:rPr>
          <w:rFonts w:cs="Huawei Sans"/>
        </w:rPr>
        <w:t>EVS</w:t>
      </w:r>
      <w:r w:rsidRPr="006966FB">
        <w:rPr>
          <w:rFonts w:cs="Huawei Sans"/>
        </w:rPr>
        <w:t>，</w:t>
      </w:r>
      <w:r>
        <w:rPr>
          <w:rFonts w:cs="Huawei Sans" w:hint="eastAsia"/>
        </w:rPr>
        <w:t>1</w:t>
      </w:r>
      <w:r>
        <w:rPr>
          <w:rFonts w:cs="Huawei Sans"/>
        </w:rPr>
        <w:t>28</w:t>
      </w:r>
      <w:r>
        <w:rPr>
          <w:rFonts w:cs="Huawei Sans" w:hint="eastAsia"/>
        </w:rPr>
        <w:t>GB</w:t>
      </w:r>
      <w:r>
        <w:rPr>
          <w:rFonts w:cs="Huawei Sans" w:hint="eastAsia"/>
        </w:rPr>
        <w:t>，可根据实验需要自定义</w:t>
      </w:r>
      <w:r w:rsidRPr="006966FB">
        <w:rPr>
          <w:rFonts w:cs="Huawei Sans"/>
        </w:rPr>
        <w:t>。</w:t>
      </w:r>
    </w:p>
    <w:p w14:paraId="6B117A77" w14:textId="77777777" w:rsidR="00535C72" w:rsidRPr="006966FB" w:rsidRDefault="00535C72" w:rsidP="00535C72">
      <w:pPr>
        <w:pStyle w:val="1e"/>
      </w:pPr>
      <w:r>
        <w:rPr>
          <w:rFonts w:hint="eastAsia"/>
        </w:rPr>
        <w:t>注意：云硬盘</w:t>
      </w:r>
      <w:r w:rsidRPr="00E019CA">
        <w:rPr>
          <w:rFonts w:hint="eastAsia"/>
        </w:rPr>
        <w:t>从</w:t>
      </w:r>
      <w:r w:rsidRPr="00E019CA">
        <w:t>Notebook</w:t>
      </w:r>
      <w:r w:rsidRPr="00E019CA">
        <w:t>实例创建成功起，直至删除成功，每</w:t>
      </w:r>
      <w:r w:rsidRPr="00E019CA">
        <w:t>GB</w:t>
      </w:r>
      <w:r w:rsidRPr="00E019CA">
        <w:t>按照规定费用收费。</w:t>
      </w:r>
    </w:p>
    <w:p w14:paraId="189411DB" w14:textId="77777777" w:rsidR="00535C72" w:rsidRPr="00A31A49" w:rsidRDefault="00535C72" w:rsidP="00535C72">
      <w:pPr>
        <w:pStyle w:val="1e"/>
      </w:pPr>
      <w:r w:rsidRPr="006966FB">
        <w:t>如图所示：</w:t>
      </w:r>
    </w:p>
    <w:p w14:paraId="037DC452" w14:textId="77777777" w:rsidR="00535C72" w:rsidRDefault="00535C72" w:rsidP="00535C72">
      <w:pPr>
        <w:pStyle w:val="1e"/>
      </w:pPr>
      <w:r>
        <w:rPr>
          <w:noProof/>
        </w:rPr>
        <w:drawing>
          <wp:inline distT="0" distB="0" distL="0" distR="0" wp14:anchorId="76E46A11" wp14:editId="33C60337">
            <wp:extent cx="5436000" cy="2104910"/>
            <wp:effectExtent l="19050" t="19050" r="1270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6000" cy="2104910"/>
                    </a:xfrm>
                    <a:prstGeom prst="rect">
                      <a:avLst/>
                    </a:prstGeom>
                    <a:ln>
                      <a:solidFill>
                        <a:schemeClr val="tx1">
                          <a:lumMod val="50000"/>
                          <a:lumOff val="50000"/>
                        </a:schemeClr>
                      </a:solidFill>
                    </a:ln>
                  </pic:spPr>
                </pic:pic>
              </a:graphicData>
            </a:graphic>
          </wp:inline>
        </w:drawing>
      </w:r>
    </w:p>
    <w:p w14:paraId="0AE13564" w14:textId="77777777" w:rsidR="00535C72" w:rsidRPr="006966FB" w:rsidRDefault="00535C72" w:rsidP="00535C72">
      <w:pPr>
        <w:pStyle w:val="1e"/>
      </w:pPr>
      <w:r>
        <w:rPr>
          <w:noProof/>
        </w:rPr>
        <w:lastRenderedPageBreak/>
        <w:drawing>
          <wp:inline distT="0" distB="0" distL="0" distR="0" wp14:anchorId="4E762454" wp14:editId="255C9212">
            <wp:extent cx="5436000" cy="3036677"/>
            <wp:effectExtent l="19050" t="19050" r="1270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6000" cy="3036677"/>
                    </a:xfrm>
                    <a:prstGeom prst="rect">
                      <a:avLst/>
                    </a:prstGeom>
                    <a:ln>
                      <a:solidFill>
                        <a:schemeClr val="tx1">
                          <a:lumMod val="50000"/>
                          <a:lumOff val="50000"/>
                        </a:schemeClr>
                      </a:solidFill>
                    </a:ln>
                  </pic:spPr>
                </pic:pic>
              </a:graphicData>
            </a:graphic>
          </wp:inline>
        </w:drawing>
      </w:r>
    </w:p>
    <w:p w14:paraId="7CC9E842" w14:textId="77777777" w:rsidR="00535C72" w:rsidRPr="006966FB" w:rsidRDefault="00535C72" w:rsidP="00535C72">
      <w:pPr>
        <w:pStyle w:val="9"/>
        <w:rPr>
          <w:rFonts w:cs="Huawei Sans"/>
        </w:rPr>
      </w:pPr>
      <w:r w:rsidRPr="006966FB">
        <w:rPr>
          <w:rFonts w:cs="Huawei Sans"/>
        </w:rPr>
        <w:t>Notebook</w:t>
      </w:r>
      <w:r w:rsidRPr="006966FB">
        <w:rPr>
          <w:rFonts w:cs="Huawei Sans"/>
        </w:rPr>
        <w:t>创建配置</w:t>
      </w:r>
    </w:p>
    <w:p w14:paraId="68E02F40" w14:textId="77777777" w:rsidR="00535C72" w:rsidRPr="0020281E" w:rsidRDefault="00535C72" w:rsidP="00535C72">
      <w:pPr>
        <w:pStyle w:val="1e"/>
      </w:pPr>
      <w:r w:rsidRPr="006966FB">
        <w:t>配置完成之后</w:t>
      </w:r>
      <w:r w:rsidRPr="006966FB">
        <w:t>“</w:t>
      </w:r>
      <w:r w:rsidRPr="006966FB">
        <w:t>立即创建</w:t>
      </w:r>
      <w:r w:rsidRPr="006966FB">
        <w:t>”</w:t>
      </w:r>
      <w:r w:rsidRPr="006966FB">
        <w:t>，规格确认无误之后</w:t>
      </w:r>
      <w:r w:rsidRPr="006966FB">
        <w:t>“</w:t>
      </w:r>
      <w:r w:rsidRPr="006966FB">
        <w:t>提交</w:t>
      </w:r>
      <w:r w:rsidRPr="006966FB">
        <w:t>”</w:t>
      </w:r>
      <w:r w:rsidRPr="006966FB">
        <w:t>。</w:t>
      </w:r>
    </w:p>
    <w:p w14:paraId="7B818D14" w14:textId="77777777" w:rsidR="00535C72" w:rsidRPr="006966FB" w:rsidRDefault="00535C72" w:rsidP="00535C72">
      <w:pPr>
        <w:pStyle w:val="1e"/>
      </w:pPr>
      <w:r>
        <w:rPr>
          <w:noProof/>
        </w:rPr>
        <w:drawing>
          <wp:inline distT="0" distB="0" distL="0" distR="0" wp14:anchorId="6B5C7110" wp14:editId="546A5950">
            <wp:extent cx="5436000" cy="3194028"/>
            <wp:effectExtent l="19050" t="19050" r="12700" b="260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6000" cy="3194028"/>
                    </a:xfrm>
                    <a:prstGeom prst="rect">
                      <a:avLst/>
                    </a:prstGeom>
                    <a:ln>
                      <a:solidFill>
                        <a:schemeClr val="tx1">
                          <a:lumMod val="50000"/>
                          <a:lumOff val="50000"/>
                        </a:schemeClr>
                      </a:solidFill>
                    </a:ln>
                  </pic:spPr>
                </pic:pic>
              </a:graphicData>
            </a:graphic>
          </wp:inline>
        </w:drawing>
      </w:r>
    </w:p>
    <w:p w14:paraId="340E2882" w14:textId="77777777" w:rsidR="00535C72" w:rsidRPr="006966FB" w:rsidRDefault="00535C72" w:rsidP="00535C72">
      <w:pPr>
        <w:pStyle w:val="30"/>
        <w:rPr>
          <w:rFonts w:cs="Huawei Sans"/>
        </w:rPr>
      </w:pPr>
      <w:r w:rsidRPr="006966FB">
        <w:rPr>
          <w:rFonts w:cs="Huawei Sans"/>
        </w:rPr>
        <w:t>启动</w:t>
      </w:r>
      <w:r w:rsidRPr="006966FB">
        <w:rPr>
          <w:rFonts w:cs="Huawei Sans"/>
        </w:rPr>
        <w:t>Notebook</w:t>
      </w:r>
      <w:r w:rsidRPr="006966FB">
        <w:rPr>
          <w:rFonts w:cs="Huawei Sans"/>
        </w:rPr>
        <w:t>进入开发环境</w:t>
      </w:r>
    </w:p>
    <w:p w14:paraId="1E34E0F7" w14:textId="77777777" w:rsidR="00535C72" w:rsidRPr="006966FB" w:rsidRDefault="00535C72" w:rsidP="00535C72">
      <w:pPr>
        <w:pStyle w:val="1e"/>
      </w:pPr>
      <w:r w:rsidRPr="006966FB">
        <w:t>当上一步创建好</w:t>
      </w:r>
      <w:r w:rsidRPr="006966FB">
        <w:t>Notebook</w:t>
      </w:r>
      <w:r w:rsidRPr="006966FB">
        <w:t>状态显示为</w:t>
      </w:r>
      <w:r w:rsidRPr="006966FB">
        <w:t>“</w:t>
      </w:r>
      <w:r w:rsidRPr="006966FB">
        <w:t>运行中</w:t>
      </w:r>
      <w:r w:rsidRPr="006966FB">
        <w:t>”</w:t>
      </w:r>
      <w:r w:rsidRPr="006966FB">
        <w:t>时，在右侧操作中</w:t>
      </w:r>
      <w:r w:rsidRPr="006966FB">
        <w:t>“</w:t>
      </w:r>
      <w:r w:rsidRPr="006966FB">
        <w:t>打开</w:t>
      </w:r>
      <w:r w:rsidRPr="006966FB">
        <w:t>”</w:t>
      </w:r>
      <w:r w:rsidRPr="006966FB">
        <w:t>，即可进入在线编程页面。</w:t>
      </w:r>
    </w:p>
    <w:p w14:paraId="6DA7201F" w14:textId="77777777" w:rsidR="00535C72" w:rsidRDefault="00535C72" w:rsidP="00535C72">
      <w:pPr>
        <w:pStyle w:val="1e"/>
      </w:pPr>
    </w:p>
    <w:p w14:paraId="3F882E89" w14:textId="77777777" w:rsidR="00535C72" w:rsidRPr="006966FB" w:rsidRDefault="00535C72" w:rsidP="00535C72">
      <w:pPr>
        <w:pStyle w:val="1e"/>
      </w:pPr>
      <w:r>
        <w:rPr>
          <w:noProof/>
        </w:rPr>
        <w:drawing>
          <wp:inline distT="0" distB="0" distL="0" distR="0" wp14:anchorId="0EF13E7D" wp14:editId="57F6EE84">
            <wp:extent cx="5436000" cy="353639"/>
            <wp:effectExtent l="19050" t="19050" r="12700" b="279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6000" cy="353639"/>
                    </a:xfrm>
                    <a:prstGeom prst="rect">
                      <a:avLst/>
                    </a:prstGeom>
                    <a:ln>
                      <a:solidFill>
                        <a:schemeClr val="tx1">
                          <a:lumMod val="50000"/>
                          <a:lumOff val="50000"/>
                        </a:schemeClr>
                      </a:solidFill>
                    </a:ln>
                  </pic:spPr>
                </pic:pic>
              </a:graphicData>
            </a:graphic>
          </wp:inline>
        </w:drawing>
      </w:r>
    </w:p>
    <w:p w14:paraId="666E1F8D" w14:textId="77777777" w:rsidR="00535C72" w:rsidRPr="006966FB" w:rsidRDefault="00535C72" w:rsidP="00535C72">
      <w:pPr>
        <w:pStyle w:val="9"/>
        <w:rPr>
          <w:rFonts w:cs="Huawei Sans"/>
        </w:rPr>
      </w:pPr>
      <w:r w:rsidRPr="006966FB">
        <w:rPr>
          <w:rFonts w:cs="Huawei Sans"/>
        </w:rPr>
        <w:lastRenderedPageBreak/>
        <w:t>Notebook</w:t>
      </w:r>
      <w:r w:rsidRPr="006966FB">
        <w:rPr>
          <w:rFonts w:cs="Huawei Sans"/>
        </w:rPr>
        <w:t>实例入口</w:t>
      </w:r>
    </w:p>
    <w:p w14:paraId="29BD3FA3" w14:textId="77777777" w:rsidR="00535C72" w:rsidRDefault="00535C72" w:rsidP="00535C72">
      <w:pPr>
        <w:pStyle w:val="1e"/>
      </w:pPr>
      <w:r w:rsidRPr="006966FB">
        <w:t>可以在此页面创建或编辑</w:t>
      </w:r>
      <w:r w:rsidRPr="006966FB">
        <w:t>MindSpore</w:t>
      </w:r>
      <w:r w:rsidRPr="006966FB">
        <w:t>的项目，如图所示：</w:t>
      </w:r>
    </w:p>
    <w:p w14:paraId="5C3F1AC4" w14:textId="77777777" w:rsidR="00535C72" w:rsidRPr="00F9076E" w:rsidRDefault="00535C72" w:rsidP="00535C72">
      <w:pPr>
        <w:pStyle w:val="1e"/>
      </w:pPr>
      <w:r w:rsidRPr="006966FB">
        <w:t>*</w:t>
      </w:r>
      <w:r w:rsidRPr="006966FB">
        <w:t>注意：</w:t>
      </w:r>
      <w:r w:rsidRPr="006966FB">
        <w:t>Notebook</w:t>
      </w:r>
      <w:r w:rsidRPr="006966FB">
        <w:t>环境内上传、创建和编辑的文件均在</w:t>
      </w:r>
      <w:r w:rsidRPr="006966FB">
        <w:t>/home/ma-user/work</w:t>
      </w:r>
      <w:r w:rsidRPr="006966FB">
        <w:t>目录下。</w:t>
      </w:r>
    </w:p>
    <w:p w14:paraId="7BF2C723" w14:textId="77777777" w:rsidR="00535C72" w:rsidRPr="006966FB" w:rsidRDefault="00535C72" w:rsidP="00535C72">
      <w:pPr>
        <w:pStyle w:val="1e"/>
      </w:pPr>
      <w:r>
        <w:rPr>
          <w:noProof/>
        </w:rPr>
        <w:drawing>
          <wp:inline distT="0" distB="0" distL="0" distR="0" wp14:anchorId="37292521" wp14:editId="40824166">
            <wp:extent cx="5436000" cy="2032154"/>
            <wp:effectExtent l="19050" t="19050" r="12700" b="254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6000" cy="2032154"/>
                    </a:xfrm>
                    <a:prstGeom prst="rect">
                      <a:avLst/>
                    </a:prstGeom>
                    <a:ln>
                      <a:solidFill>
                        <a:schemeClr val="tx1">
                          <a:lumMod val="50000"/>
                          <a:lumOff val="50000"/>
                        </a:schemeClr>
                      </a:solidFill>
                    </a:ln>
                  </pic:spPr>
                </pic:pic>
              </a:graphicData>
            </a:graphic>
          </wp:inline>
        </w:drawing>
      </w:r>
    </w:p>
    <w:p w14:paraId="2BCE862C" w14:textId="77777777" w:rsidR="00535C72" w:rsidRPr="006966FB" w:rsidRDefault="00535C72" w:rsidP="00535C72">
      <w:pPr>
        <w:pStyle w:val="9"/>
        <w:rPr>
          <w:rFonts w:cs="Huawei Sans"/>
        </w:rPr>
      </w:pPr>
      <w:r>
        <w:rPr>
          <w:rFonts w:cs="Huawei Sans" w:hint="eastAsia"/>
        </w:rPr>
        <w:t>环境</w:t>
      </w:r>
      <w:r w:rsidRPr="006966FB">
        <w:rPr>
          <w:rFonts w:cs="Huawei Sans"/>
        </w:rPr>
        <w:t>开发页面</w:t>
      </w:r>
    </w:p>
    <w:p w14:paraId="2CFE1496" w14:textId="77777777" w:rsidR="00535C72" w:rsidRPr="006966FB" w:rsidRDefault="00535C72" w:rsidP="00535C72">
      <w:pPr>
        <w:pStyle w:val="2"/>
        <w:rPr>
          <w:rFonts w:cs="Huawei Sans"/>
          <w:lang w:eastAsia="zh-CN"/>
        </w:rPr>
      </w:pPr>
      <w:bookmarkStart w:id="18" w:name="_Toc164156780"/>
      <w:bookmarkStart w:id="19" w:name="_Toc181712419"/>
      <w:bookmarkStart w:id="20" w:name="_Toc181888111"/>
      <w:r w:rsidRPr="006966FB">
        <w:rPr>
          <w:rFonts w:cs="Huawei Sans"/>
          <w:lang w:eastAsia="zh-CN"/>
        </w:rPr>
        <w:t>关闭</w:t>
      </w:r>
      <w:r w:rsidRPr="006966FB">
        <w:rPr>
          <w:rFonts w:cs="Huawei Sans"/>
          <w:lang w:eastAsia="zh-CN"/>
        </w:rPr>
        <w:t>/</w:t>
      </w:r>
      <w:r w:rsidRPr="006966FB">
        <w:rPr>
          <w:rFonts w:cs="Huawei Sans"/>
          <w:lang w:eastAsia="zh-CN"/>
        </w:rPr>
        <w:t>删除环境</w:t>
      </w:r>
      <w:bookmarkEnd w:id="18"/>
      <w:bookmarkEnd w:id="19"/>
      <w:bookmarkEnd w:id="20"/>
    </w:p>
    <w:p w14:paraId="2A6886BA" w14:textId="77777777" w:rsidR="00535C72" w:rsidRPr="006966FB" w:rsidRDefault="00535C72" w:rsidP="00535C72">
      <w:pPr>
        <w:pStyle w:val="1e"/>
      </w:pPr>
      <w:r w:rsidRPr="006966FB">
        <w:t>实验完成之后，请及时关闭</w:t>
      </w:r>
      <w:r>
        <w:rPr>
          <w:rFonts w:hint="eastAsia"/>
        </w:rPr>
        <w:t>或删除</w:t>
      </w:r>
      <w:r w:rsidRPr="006966FB">
        <w:t>Notebook</w:t>
      </w:r>
      <w:r w:rsidRPr="006966FB">
        <w:t>训练作业，避免产生不必要的资源浪费。</w:t>
      </w:r>
    </w:p>
    <w:p w14:paraId="070544F2" w14:textId="77777777" w:rsidR="00535C72" w:rsidRDefault="00535C72" w:rsidP="00535C72">
      <w:pPr>
        <w:pStyle w:val="3"/>
      </w:pPr>
      <w:bookmarkStart w:id="21" w:name="_Toc164156781"/>
      <w:bookmarkStart w:id="22" w:name="_Toc181712420"/>
      <w:bookmarkStart w:id="23" w:name="_Toc181888112"/>
      <w:r>
        <w:rPr>
          <w:rFonts w:hint="eastAsia"/>
        </w:rPr>
        <w:t>关闭环境</w:t>
      </w:r>
      <w:bookmarkEnd w:id="21"/>
      <w:bookmarkEnd w:id="22"/>
      <w:bookmarkEnd w:id="23"/>
    </w:p>
    <w:p w14:paraId="7032B44E" w14:textId="77777777" w:rsidR="00535C72" w:rsidRDefault="00535C72" w:rsidP="00535C72">
      <w:pPr>
        <w:pStyle w:val="1e"/>
      </w:pPr>
      <w:r>
        <w:rPr>
          <w:rFonts w:hint="eastAsia"/>
        </w:rPr>
        <w:t>可点击上图右上角的“终止按钮”关闭环境，亦可在</w:t>
      </w:r>
      <w:hyperlink r:id="rId27" w:anchor="/dev-container" w:history="1">
        <w:r w:rsidRPr="006966FB">
          <w:rPr>
            <w:rStyle w:val="af0"/>
          </w:rPr>
          <w:t>ModelArts</w:t>
        </w:r>
        <w:r w:rsidRPr="006966FB">
          <w:rPr>
            <w:rStyle w:val="af0"/>
          </w:rPr>
          <w:t>控制台</w:t>
        </w:r>
      </w:hyperlink>
      <w:r>
        <w:rPr>
          <w:rStyle w:val="af0"/>
          <w:rFonts w:hint="eastAsia"/>
        </w:rPr>
        <w:t>的</w:t>
      </w:r>
      <w:r w:rsidRPr="006966FB">
        <w:t>操作</w:t>
      </w:r>
      <w:proofErr w:type="gramStart"/>
      <w:r w:rsidRPr="006966FB">
        <w:t>栏选择</w:t>
      </w:r>
      <w:proofErr w:type="gramEnd"/>
      <w:r w:rsidRPr="006966FB">
        <w:t>“</w:t>
      </w:r>
      <w:r w:rsidRPr="006966FB">
        <w:t>停止</w:t>
      </w:r>
      <w:r w:rsidRPr="006966FB">
        <w:t>”</w:t>
      </w:r>
      <w:r w:rsidRPr="006966FB">
        <w:t>操作</w:t>
      </w:r>
      <w:r>
        <w:rPr>
          <w:rFonts w:hint="eastAsia"/>
        </w:rPr>
        <w:t>，</w:t>
      </w:r>
      <w:r w:rsidRPr="006966FB">
        <w:t>如下图所示：</w:t>
      </w:r>
    </w:p>
    <w:p w14:paraId="643BFD9C" w14:textId="77777777" w:rsidR="00535C72" w:rsidRPr="006966FB" w:rsidRDefault="00535C72" w:rsidP="00535C72">
      <w:pPr>
        <w:pStyle w:val="1e"/>
      </w:pPr>
      <w:r>
        <w:rPr>
          <w:noProof/>
        </w:rPr>
        <w:drawing>
          <wp:inline distT="0" distB="0" distL="0" distR="0" wp14:anchorId="6013BACC" wp14:editId="6FF20EA8">
            <wp:extent cx="5436000" cy="353080"/>
            <wp:effectExtent l="19050" t="19050" r="12700" b="279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6000" cy="353080"/>
                    </a:xfrm>
                    <a:prstGeom prst="rect">
                      <a:avLst/>
                    </a:prstGeom>
                    <a:ln>
                      <a:solidFill>
                        <a:schemeClr val="tx1">
                          <a:lumMod val="50000"/>
                          <a:lumOff val="50000"/>
                        </a:schemeClr>
                      </a:solidFill>
                    </a:ln>
                  </pic:spPr>
                </pic:pic>
              </a:graphicData>
            </a:graphic>
          </wp:inline>
        </w:drawing>
      </w:r>
    </w:p>
    <w:p w14:paraId="6C7D2B73" w14:textId="77777777" w:rsidR="00535C72" w:rsidRPr="006966FB" w:rsidRDefault="00535C72" w:rsidP="00535C72">
      <w:pPr>
        <w:pStyle w:val="9"/>
        <w:rPr>
          <w:rFonts w:cs="Huawei Sans"/>
        </w:rPr>
      </w:pPr>
      <w:r>
        <w:rPr>
          <w:rFonts w:cs="Huawei Sans" w:hint="eastAsia"/>
        </w:rPr>
        <w:t>关闭环境</w:t>
      </w:r>
    </w:p>
    <w:p w14:paraId="18F8DC8E" w14:textId="77777777" w:rsidR="00535C72" w:rsidRDefault="00535C72" w:rsidP="00535C72">
      <w:pPr>
        <w:pStyle w:val="3"/>
      </w:pPr>
      <w:bookmarkStart w:id="24" w:name="_Toc164156782"/>
      <w:bookmarkStart w:id="25" w:name="_Toc181712421"/>
      <w:bookmarkStart w:id="26" w:name="_Toc181888113"/>
      <w:r>
        <w:rPr>
          <w:rFonts w:hint="eastAsia"/>
        </w:rPr>
        <w:t>删除环境</w:t>
      </w:r>
      <w:bookmarkEnd w:id="24"/>
      <w:bookmarkEnd w:id="25"/>
      <w:bookmarkEnd w:id="26"/>
    </w:p>
    <w:p w14:paraId="1E31FE24" w14:textId="77777777" w:rsidR="00535C72" w:rsidRDefault="00535C72" w:rsidP="00535C72">
      <w:pPr>
        <w:pStyle w:val="1e"/>
      </w:pPr>
      <w:r>
        <w:rPr>
          <w:rFonts w:hint="eastAsia"/>
        </w:rPr>
        <w:t>关闭环境后，由于云硬盘</w:t>
      </w:r>
      <w:r w:rsidRPr="00E019CA">
        <w:rPr>
          <w:rFonts w:hint="eastAsia"/>
        </w:rPr>
        <w:t>从</w:t>
      </w:r>
      <w:r w:rsidRPr="00E019CA">
        <w:t>Notebook</w:t>
      </w:r>
      <w:r w:rsidRPr="00E019CA">
        <w:t>实例创建成功起直至删除成功，每</w:t>
      </w:r>
      <w:r w:rsidRPr="00E019CA">
        <w:t>GB</w:t>
      </w:r>
      <w:r w:rsidRPr="00E019CA">
        <w:t>按照规定费用收费</w:t>
      </w:r>
      <w:r>
        <w:rPr>
          <w:rFonts w:hint="eastAsia"/>
        </w:rPr>
        <w:t>，因此当不再使用</w:t>
      </w:r>
      <w:proofErr w:type="gramStart"/>
      <w:r>
        <w:rPr>
          <w:rFonts w:hint="eastAsia"/>
        </w:rPr>
        <w:t>该云环境</w:t>
      </w:r>
      <w:proofErr w:type="gramEnd"/>
      <w:r>
        <w:rPr>
          <w:rFonts w:hint="eastAsia"/>
        </w:rPr>
        <w:t>时，建议删除环境。</w:t>
      </w:r>
    </w:p>
    <w:p w14:paraId="7EEF7AA6" w14:textId="77777777" w:rsidR="00535C72" w:rsidRPr="00F9076E" w:rsidRDefault="00535C72" w:rsidP="00535C72">
      <w:pPr>
        <w:pStyle w:val="1e"/>
      </w:pPr>
      <w:r>
        <w:rPr>
          <w:rFonts w:hint="eastAsia"/>
        </w:rPr>
        <w:t>在</w:t>
      </w:r>
      <w:hyperlink r:id="rId29" w:anchor="/dev-container" w:history="1">
        <w:r w:rsidRPr="006966FB">
          <w:rPr>
            <w:rStyle w:val="af0"/>
          </w:rPr>
          <w:t>ModelArts</w:t>
        </w:r>
        <w:r w:rsidRPr="006966FB">
          <w:rPr>
            <w:rStyle w:val="af0"/>
          </w:rPr>
          <w:t>控制台</w:t>
        </w:r>
      </w:hyperlink>
      <w:r>
        <w:rPr>
          <w:rStyle w:val="af0"/>
          <w:rFonts w:hint="eastAsia"/>
        </w:rPr>
        <w:t>的</w:t>
      </w:r>
      <w:r w:rsidRPr="006966FB">
        <w:t>操作</w:t>
      </w:r>
      <w:proofErr w:type="gramStart"/>
      <w:r w:rsidRPr="006966FB">
        <w:t>栏</w:t>
      </w:r>
      <w:r>
        <w:rPr>
          <w:rFonts w:hint="eastAsia"/>
        </w:rPr>
        <w:t>打开</w:t>
      </w:r>
      <w:proofErr w:type="gramEnd"/>
      <w:r>
        <w:rPr>
          <w:rFonts w:hint="eastAsia"/>
        </w:rPr>
        <w:t>“更多”，选择“删除”</w:t>
      </w:r>
      <w:r w:rsidRPr="006966FB">
        <w:t>操作</w:t>
      </w:r>
      <w:r>
        <w:rPr>
          <w:rFonts w:hint="eastAsia"/>
        </w:rPr>
        <w:t>，</w:t>
      </w:r>
      <w:r w:rsidRPr="006966FB">
        <w:t>如下图所示：</w:t>
      </w:r>
    </w:p>
    <w:p w14:paraId="44412EC3" w14:textId="77777777" w:rsidR="00535C72" w:rsidRDefault="00535C72" w:rsidP="00535C72">
      <w:pPr>
        <w:pStyle w:val="1e"/>
      </w:pPr>
      <w:r>
        <w:rPr>
          <w:noProof/>
        </w:rPr>
        <w:drawing>
          <wp:inline distT="0" distB="0" distL="0" distR="0" wp14:anchorId="3429281C" wp14:editId="29F4955C">
            <wp:extent cx="5436000" cy="862944"/>
            <wp:effectExtent l="19050" t="19050" r="1270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6000" cy="862944"/>
                    </a:xfrm>
                    <a:prstGeom prst="rect">
                      <a:avLst/>
                    </a:prstGeom>
                    <a:ln>
                      <a:solidFill>
                        <a:schemeClr val="tx1">
                          <a:lumMod val="50000"/>
                          <a:lumOff val="50000"/>
                        </a:schemeClr>
                      </a:solidFill>
                    </a:ln>
                  </pic:spPr>
                </pic:pic>
              </a:graphicData>
            </a:graphic>
          </wp:inline>
        </w:drawing>
      </w:r>
    </w:p>
    <w:p w14:paraId="13ABBD71" w14:textId="77777777" w:rsidR="00535C72" w:rsidRDefault="00535C72" w:rsidP="00535C72">
      <w:pPr>
        <w:pStyle w:val="9"/>
      </w:pPr>
      <w:r>
        <w:rPr>
          <w:rFonts w:hint="eastAsia"/>
        </w:rPr>
        <w:t>删除环境</w:t>
      </w:r>
    </w:p>
    <w:p w14:paraId="01D85DE5" w14:textId="7CD3D8B7" w:rsidR="00535C72" w:rsidRDefault="00535C72" w:rsidP="00535C72">
      <w:pPr>
        <w:pStyle w:val="1e"/>
      </w:pPr>
      <w:r w:rsidRPr="006966FB">
        <w:t>至此</w:t>
      </w:r>
      <w:r w:rsidRPr="006966FB">
        <w:t>ModelArts</w:t>
      </w:r>
      <w:r>
        <w:rPr>
          <w:rFonts w:hint="eastAsia"/>
        </w:rPr>
        <w:t>的</w:t>
      </w:r>
      <w:r w:rsidRPr="006966FB">
        <w:t>人工智能的训练环境搭建完成。</w:t>
      </w:r>
    </w:p>
    <w:p w14:paraId="68A9456C" w14:textId="463E5D82" w:rsidR="00643AD0" w:rsidRDefault="006A7A3B" w:rsidP="00535C72">
      <w:pPr>
        <w:pStyle w:val="1"/>
      </w:pPr>
      <w:bookmarkStart w:id="27" w:name="_Toc181888114"/>
      <w:r>
        <w:rPr>
          <w:rFonts w:hint="eastAsia"/>
        </w:rPr>
        <w:lastRenderedPageBreak/>
        <w:t>基于</w:t>
      </w:r>
      <w:r>
        <w:rPr>
          <w:rFonts w:hint="eastAsia"/>
        </w:rPr>
        <w:t>Mind</w:t>
      </w:r>
      <w:r>
        <w:t>Spore</w:t>
      </w:r>
      <w:r>
        <w:rPr>
          <w:rFonts w:hint="eastAsia"/>
        </w:rPr>
        <w:t>的</w:t>
      </w:r>
      <w:r>
        <w:rPr>
          <w:rFonts w:hint="eastAsia"/>
        </w:rPr>
        <w:t>Transformer</w:t>
      </w:r>
      <w:r>
        <w:rPr>
          <w:rFonts w:hint="eastAsia"/>
        </w:rPr>
        <w:t>实现“德译英”翻译实验</w:t>
      </w:r>
      <w:bookmarkEnd w:id="27"/>
    </w:p>
    <w:p w14:paraId="54B87756" w14:textId="4FEACE6D" w:rsidR="00105604" w:rsidRDefault="00105604" w:rsidP="00105604">
      <w:pPr>
        <w:pStyle w:val="2"/>
      </w:pPr>
      <w:bookmarkStart w:id="28" w:name="_Toc181888115"/>
      <w:bookmarkEnd w:id="13"/>
      <w:r>
        <w:rPr>
          <w:rFonts w:hint="eastAsia"/>
        </w:rPr>
        <w:t>实验介绍与</w:t>
      </w:r>
      <w:r>
        <w:rPr>
          <w:rFonts w:hint="eastAsia"/>
          <w:lang w:eastAsia="zh-CN"/>
        </w:rPr>
        <w:t>Transformer</w:t>
      </w:r>
      <w:r>
        <w:rPr>
          <w:rFonts w:hint="eastAsia"/>
          <w:lang w:eastAsia="zh-CN"/>
        </w:rPr>
        <w:t>概述</w:t>
      </w:r>
      <w:bookmarkEnd w:id="28"/>
    </w:p>
    <w:p w14:paraId="43C6F72F" w14:textId="77777777" w:rsidR="00105604" w:rsidRDefault="00105604" w:rsidP="00105604">
      <w:pPr>
        <w:pStyle w:val="1e"/>
      </w:pPr>
      <w:r>
        <w:rPr>
          <w:rFonts w:hint="eastAsia"/>
        </w:rPr>
        <w:t>实验介绍：基于华为云</w:t>
      </w:r>
      <w:r>
        <w:rPr>
          <w:rFonts w:hint="eastAsia"/>
        </w:rPr>
        <w:t>Model</w:t>
      </w:r>
      <w:r>
        <w:t>Arts</w:t>
      </w:r>
      <w:r>
        <w:rPr>
          <w:rFonts w:hint="eastAsia"/>
        </w:rPr>
        <w:t>实现</w:t>
      </w:r>
      <w:r>
        <w:rPr>
          <w:rFonts w:hint="eastAsia"/>
        </w:rPr>
        <w:t>transf</w:t>
      </w:r>
      <w:r>
        <w:t>ormer</w:t>
      </w:r>
      <w:r>
        <w:rPr>
          <w:rFonts w:hint="eastAsia"/>
        </w:rPr>
        <w:t>的网络搭建，并使用</w:t>
      </w:r>
      <w:r>
        <w:rPr>
          <w:rFonts w:hint="eastAsia"/>
        </w:rPr>
        <w:t>Multi</w:t>
      </w:r>
      <w:r>
        <w:t>30</w:t>
      </w:r>
      <w:r>
        <w:rPr>
          <w:rFonts w:hint="eastAsia"/>
        </w:rPr>
        <w:t>k</w:t>
      </w:r>
      <w:r>
        <w:rPr>
          <w:rFonts w:hint="eastAsia"/>
        </w:rPr>
        <w:t>数据集进行训练，实现德语翻译英语的功能。</w:t>
      </w:r>
    </w:p>
    <w:p w14:paraId="430590DA" w14:textId="77777777" w:rsidR="00105604" w:rsidRDefault="00105604" w:rsidP="00105604">
      <w:pPr>
        <w:pStyle w:val="1e"/>
      </w:pPr>
      <w:r>
        <w:rPr>
          <w:rFonts w:hint="eastAsia"/>
        </w:rPr>
        <w:t>实验目的：提高对华为云</w:t>
      </w:r>
      <w:r>
        <w:rPr>
          <w:rFonts w:hint="eastAsia"/>
        </w:rPr>
        <w:t>Model</w:t>
      </w:r>
      <w:r>
        <w:t>Arts</w:t>
      </w:r>
      <w:r>
        <w:rPr>
          <w:rFonts w:hint="eastAsia"/>
        </w:rPr>
        <w:t>的熟练度，加深对</w:t>
      </w:r>
      <w:r>
        <w:rPr>
          <w:rFonts w:hint="eastAsia"/>
        </w:rPr>
        <w:t>tran</w:t>
      </w:r>
      <w:r>
        <w:t>sformer</w:t>
      </w:r>
      <w:r>
        <w:rPr>
          <w:rFonts w:hint="eastAsia"/>
        </w:rPr>
        <w:t>网络的理解。熟悉使用</w:t>
      </w:r>
      <w:r>
        <w:rPr>
          <w:rFonts w:hint="eastAsia"/>
        </w:rPr>
        <w:t>Mindspore</w:t>
      </w:r>
      <w:r>
        <w:rPr>
          <w:rFonts w:hint="eastAsia"/>
        </w:rPr>
        <w:t>训练网络的过程。</w:t>
      </w:r>
    </w:p>
    <w:p w14:paraId="39ADEF45" w14:textId="749C9B7C" w:rsidR="00105604" w:rsidRPr="00077FAD" w:rsidRDefault="00105604" w:rsidP="00077FAD">
      <w:pPr>
        <w:pStyle w:val="1e"/>
      </w:pPr>
      <w:r>
        <w:rPr>
          <w:rFonts w:hint="eastAsia"/>
        </w:rPr>
        <w:t>Trans</w:t>
      </w:r>
      <w:r>
        <w:t>former</w:t>
      </w:r>
      <w:r>
        <w:rPr>
          <w:rFonts w:hint="eastAsia"/>
        </w:rPr>
        <w:t>概述</w:t>
      </w:r>
      <w:r w:rsidR="008D50D3">
        <w:rPr>
          <w:rFonts w:hint="eastAsia"/>
        </w:rPr>
        <w:t>：</w:t>
      </w:r>
    </w:p>
    <w:p w14:paraId="60C0FC69" w14:textId="77777777" w:rsidR="00105604" w:rsidRPr="00823989" w:rsidRDefault="00105604" w:rsidP="00105604">
      <w:pPr>
        <w:pStyle w:val="1e"/>
      </w:pPr>
      <w:r w:rsidRPr="00823989">
        <w:t>Transformer</w:t>
      </w:r>
      <w:r w:rsidRPr="00823989">
        <w:t>是一种基于注意力机制结构的神经网络，由</w:t>
      </w:r>
      <w:r w:rsidRPr="00823989">
        <w:t>Vaswani</w:t>
      </w:r>
      <w:r w:rsidRPr="00823989">
        <w:t>等人在</w:t>
      </w:r>
      <w:r w:rsidRPr="00823989">
        <w:t>2017</w:t>
      </w:r>
      <w:r w:rsidRPr="00823989">
        <w:t>年的论文</w:t>
      </w:r>
      <w:r w:rsidRPr="00823989">
        <w:t>“Attention Is All You Need”</w:t>
      </w:r>
      <w:r w:rsidRPr="00823989">
        <w:t>中提出，用于处理机器翻译、语言建模和文本生成等自然语言处理任务。</w:t>
      </w:r>
    </w:p>
    <w:p w14:paraId="66A039E2" w14:textId="77777777" w:rsidR="00105604" w:rsidRPr="00823989" w:rsidRDefault="00105604" w:rsidP="00105604">
      <w:pPr>
        <w:pStyle w:val="1e"/>
      </w:pPr>
      <w:r w:rsidRPr="00823989">
        <w:t>Transformer</w:t>
      </w:r>
      <w:r w:rsidRPr="00823989">
        <w:t>与传统</w:t>
      </w:r>
      <w:r w:rsidRPr="00823989">
        <w:t>NLP</w:t>
      </w:r>
      <w:r w:rsidRPr="00823989">
        <w:t>特征提取类模型的区别主要在以下两点：</w:t>
      </w:r>
    </w:p>
    <w:p w14:paraId="2BD988F7" w14:textId="77777777" w:rsidR="00105604" w:rsidRPr="00823989" w:rsidRDefault="00105604" w:rsidP="00105604">
      <w:pPr>
        <w:pStyle w:val="41"/>
      </w:pPr>
      <w:r w:rsidRPr="00823989">
        <w:t>Transformer</w:t>
      </w:r>
      <w:r w:rsidRPr="00823989">
        <w:t>将自注意力机制和多头注意力机制的概念运用到模型中；</w:t>
      </w:r>
    </w:p>
    <w:p w14:paraId="53683ADB" w14:textId="77777777" w:rsidR="00105604" w:rsidRPr="007D15A1" w:rsidRDefault="00105604" w:rsidP="00105604">
      <w:pPr>
        <w:pStyle w:val="41"/>
      </w:pPr>
      <w:r w:rsidRPr="00823989">
        <w:t>由于缺少</w:t>
      </w:r>
      <w:r w:rsidRPr="00823989">
        <w:t>RNN</w:t>
      </w:r>
      <w:r w:rsidRPr="00823989">
        <w:t>模型</w:t>
      </w:r>
      <w:r w:rsidRPr="007D15A1">
        <w:t>的时序性，</w:t>
      </w:r>
      <w:r w:rsidRPr="007D15A1">
        <w:t>Transformer</w:t>
      </w:r>
      <w:r w:rsidRPr="007D15A1">
        <w:t>引入了位置编码，在数据上而非模型中添加位置信息；</w:t>
      </w:r>
    </w:p>
    <w:p w14:paraId="60A6B634" w14:textId="77777777" w:rsidR="00105604" w:rsidRPr="007D15A1" w:rsidRDefault="00105604" w:rsidP="00105604">
      <w:pPr>
        <w:pStyle w:val="1e"/>
      </w:pPr>
      <w:r w:rsidRPr="007D15A1">
        <w:t>以上的处理带来了</w:t>
      </w:r>
      <w:r w:rsidRPr="007D15A1">
        <w:t>2</w:t>
      </w:r>
      <w:r w:rsidRPr="007D15A1">
        <w:t>个优点：</w:t>
      </w:r>
    </w:p>
    <w:p w14:paraId="76A8D024" w14:textId="77777777" w:rsidR="00105604" w:rsidRPr="007D15A1" w:rsidRDefault="00105604" w:rsidP="00105604">
      <w:pPr>
        <w:pStyle w:val="41"/>
      </w:pPr>
      <w:r w:rsidRPr="007D15A1">
        <w:t>更容易并行化，训练更加高效；</w:t>
      </w:r>
    </w:p>
    <w:p w14:paraId="23DA8B34" w14:textId="10890729" w:rsidR="00105604" w:rsidRDefault="00105604" w:rsidP="00207EEE">
      <w:pPr>
        <w:pStyle w:val="41"/>
        <w:rPr>
          <w:rFonts w:hint="eastAsia"/>
        </w:rPr>
      </w:pPr>
      <w:r w:rsidRPr="007D15A1">
        <w:t>在处理长序列的任务中表现优秀，可以快速捕捉长距离中的关联信息。</w:t>
      </w:r>
    </w:p>
    <w:p w14:paraId="121B156C" w14:textId="77777777" w:rsidR="00105604" w:rsidRPr="007D15A1" w:rsidRDefault="00105604" w:rsidP="00105604">
      <w:pPr>
        <w:pStyle w:val="1e"/>
      </w:pPr>
      <w:r w:rsidRPr="007D15A1">
        <w:t>Transformer</w:t>
      </w:r>
      <w:r w:rsidRPr="007D15A1">
        <w:t>的模型结构由</w:t>
      </w:r>
      <w:r w:rsidRPr="007D15A1">
        <w:rPr>
          <w:b/>
          <w:bCs/>
        </w:rPr>
        <w:t>编码器</w:t>
      </w:r>
      <w:r w:rsidRPr="007D15A1">
        <w:rPr>
          <w:b/>
          <w:bCs/>
        </w:rPr>
        <w:t>Encoder</w:t>
      </w:r>
      <w:r w:rsidRPr="007D15A1">
        <w:t>和</w:t>
      </w:r>
      <w:r w:rsidRPr="007D15A1">
        <w:rPr>
          <w:b/>
          <w:bCs/>
        </w:rPr>
        <w:t>解码器</w:t>
      </w:r>
      <w:r w:rsidRPr="007D15A1">
        <w:rPr>
          <w:b/>
          <w:bCs/>
        </w:rPr>
        <w:t>Decoder</w:t>
      </w:r>
      <w:r w:rsidRPr="007D15A1">
        <w:t>组成，整体结构图如右图所示。</w:t>
      </w:r>
    </w:p>
    <w:p w14:paraId="05FECC70" w14:textId="07F1EDB7" w:rsidR="00105604" w:rsidRDefault="00105604" w:rsidP="00207EEE">
      <w:pPr>
        <w:pStyle w:val="1e"/>
      </w:pPr>
      <w:r w:rsidRPr="007D15A1">
        <w:t>本文将从数据处理开始，顺序介绍</w:t>
      </w:r>
      <w:r w:rsidRPr="007D15A1">
        <w:t>embedding</w:t>
      </w:r>
      <w:r w:rsidRPr="007D15A1">
        <w:t>、位置编码、编码器、解码器的原理及代码实现，最后介绍网络训练和推理部分。</w:t>
      </w:r>
    </w:p>
    <w:p w14:paraId="1AF591A6" w14:textId="16AFFEAF" w:rsidR="00105604" w:rsidRPr="007D15A1" w:rsidRDefault="00105604" w:rsidP="00207EEE">
      <w:pPr>
        <w:pStyle w:val="1e"/>
        <w:ind w:left="0"/>
      </w:pPr>
    </w:p>
    <w:p w14:paraId="5C91DD33" w14:textId="698DA4CC" w:rsidR="00341CF4" w:rsidRDefault="00341CF4" w:rsidP="00643AD0">
      <w:pPr>
        <w:pStyle w:val="2"/>
      </w:pPr>
      <w:bookmarkStart w:id="29" w:name="_Toc181888116"/>
      <w:r>
        <w:rPr>
          <w:rFonts w:hint="eastAsia"/>
        </w:rPr>
        <w:t>实验过程</w:t>
      </w:r>
      <w:bookmarkEnd w:id="29"/>
    </w:p>
    <w:p w14:paraId="79F80830" w14:textId="2E051CAE" w:rsidR="008F35AD" w:rsidRPr="008F35AD" w:rsidRDefault="008F35AD" w:rsidP="008F35AD">
      <w:pPr>
        <w:pStyle w:val="3"/>
        <w:rPr>
          <w:lang w:eastAsia="en-US"/>
        </w:rPr>
      </w:pPr>
      <w:bookmarkStart w:id="30" w:name="_Toc181888117"/>
      <w:r>
        <w:rPr>
          <w:rFonts w:hint="eastAsia"/>
        </w:rPr>
        <w:t>依赖包安装</w:t>
      </w:r>
      <w:bookmarkEnd w:id="30"/>
    </w:p>
    <w:p w14:paraId="18137D98" w14:textId="77777777" w:rsidR="00977EE0" w:rsidRPr="00105604" w:rsidRDefault="00977EE0" w:rsidP="008F35AD">
      <w:pPr>
        <w:pStyle w:val="4"/>
        <w:rPr>
          <w:rFonts w:ascii="Cambria Math" w:hAnsi="Cambria Math" w:cs="Huawei Sans"/>
          <w:sz w:val="21"/>
        </w:rPr>
      </w:pPr>
      <w:r>
        <w:rPr>
          <w:rFonts w:hint="eastAsia"/>
        </w:rPr>
        <w:t>MindSpore</w:t>
      </w:r>
      <w:r>
        <w:rPr>
          <w:rFonts w:hint="eastAsia"/>
        </w:rPr>
        <w:t>更新</w:t>
      </w:r>
    </w:p>
    <w:p w14:paraId="3EC5F946" w14:textId="77777777" w:rsidR="00977EE0" w:rsidRDefault="00977EE0" w:rsidP="00977EE0">
      <w:pPr>
        <w:pStyle w:val="1e"/>
      </w:pPr>
      <w:r>
        <w:rPr>
          <w:rFonts w:hint="eastAsia"/>
        </w:rPr>
        <w:t>新建</w:t>
      </w:r>
      <w:r>
        <w:rPr>
          <w:rFonts w:hint="eastAsia"/>
        </w:rPr>
        <w:t>Note</w:t>
      </w:r>
      <w:r>
        <w:t>book,</w:t>
      </w:r>
      <w:r>
        <w:rPr>
          <w:rFonts w:hint="eastAsia"/>
        </w:rPr>
        <w:t>并且输入以下代码下载</w:t>
      </w:r>
      <w:r>
        <w:rPr>
          <w:rFonts w:hint="eastAsia"/>
        </w:rPr>
        <w:t>Mind</w:t>
      </w:r>
      <w:r>
        <w:t>Spore2.2.13</w:t>
      </w:r>
    </w:p>
    <w:p w14:paraId="4BF8D017" w14:textId="77777777" w:rsidR="00977EE0" w:rsidRDefault="00977EE0" w:rsidP="00977EE0">
      <w:pPr>
        <w:pStyle w:val="2f2"/>
      </w:pPr>
      <w:r>
        <w:rPr>
          <w:rFonts w:hint="eastAsia"/>
        </w:rPr>
        <w:lastRenderedPageBreak/>
        <w:t>%env no_proxy='a.test.com,127.0.0.1,2.2.2.2'</w:t>
      </w:r>
    </w:p>
    <w:p w14:paraId="2353DE25" w14:textId="77777777" w:rsidR="00977EE0" w:rsidRDefault="00977EE0" w:rsidP="00977EE0">
      <w:pPr>
        <w:pStyle w:val="2f2"/>
      </w:pPr>
      <w:r>
        <w:rPr>
          <w:rFonts w:hint="eastAsia"/>
        </w:rPr>
        <w:t xml:space="preserve">!wget </w:t>
      </w:r>
      <w:hyperlink r:id="rId31" w:history="1">
        <w:r w:rsidRPr="00E15E36">
          <w:rPr>
            <w:rStyle w:val="af0"/>
            <w:rFonts w:hint="eastAsia"/>
          </w:rPr>
          <w:t>https://ms-release.obs.cn-north-4.myhuaweicloud.com/2.2.13/MindSpore/unified/aarch64/mindspore-2.2.13-cp39-cp39-linux_aarch64.whl</w:t>
        </w:r>
      </w:hyperlink>
    </w:p>
    <w:p w14:paraId="637DF879" w14:textId="77777777" w:rsidR="00977EE0" w:rsidRDefault="00977EE0" w:rsidP="00977EE0">
      <w:pPr>
        <w:pStyle w:val="1e"/>
      </w:pPr>
      <w:r>
        <w:rPr>
          <w:rFonts w:hint="eastAsia"/>
        </w:rPr>
        <w:t>安装</w:t>
      </w:r>
      <w:r>
        <w:rPr>
          <w:rFonts w:hint="eastAsia"/>
        </w:rPr>
        <w:t>Mind</w:t>
      </w:r>
      <w:r>
        <w:t>Spore2.2.13</w:t>
      </w:r>
    </w:p>
    <w:p w14:paraId="72B21B49" w14:textId="77777777" w:rsidR="00977EE0" w:rsidRPr="00EE6F6C" w:rsidRDefault="00977EE0" w:rsidP="00977EE0">
      <w:pPr>
        <w:pStyle w:val="2f2"/>
      </w:pPr>
      <w:proofErr w:type="gramStart"/>
      <w:r w:rsidRPr="00EE6F6C">
        <w:rPr>
          <w:rFonts w:hint="eastAsia"/>
        </w:rPr>
        <w:t>!pip</w:t>
      </w:r>
      <w:proofErr w:type="gramEnd"/>
      <w:r w:rsidRPr="00EE6F6C">
        <w:rPr>
          <w:rFonts w:hint="eastAsia"/>
        </w:rPr>
        <w:t xml:space="preserve"> install mindspore-2.2.13-cp39-cp39-linux_aarch64.whl -i https://pypi.tuna.tsinghua.edu.cn/simple</w:t>
      </w:r>
    </w:p>
    <w:p w14:paraId="35CDBDD9" w14:textId="77777777" w:rsidR="00977EE0" w:rsidRPr="00981E1E" w:rsidRDefault="00977EE0" w:rsidP="00977EE0">
      <w:pPr>
        <w:pStyle w:val="1e"/>
      </w:pPr>
      <w:r>
        <w:rPr>
          <w:rFonts w:hint="eastAsia"/>
        </w:rPr>
        <w:t>运行结果：</w:t>
      </w:r>
    </w:p>
    <w:p w14:paraId="30F91143" w14:textId="77777777" w:rsidR="00977EE0" w:rsidRDefault="00977EE0" w:rsidP="00977EE0">
      <w:pPr>
        <w:pStyle w:val="1e"/>
      </w:pPr>
      <w:r>
        <w:rPr>
          <w:noProof/>
        </w:rPr>
        <w:drawing>
          <wp:inline distT="0" distB="0" distL="0" distR="0" wp14:anchorId="09A5755B" wp14:editId="2B93D344">
            <wp:extent cx="5367337" cy="2125105"/>
            <wp:effectExtent l="0" t="0" r="5080" b="8890"/>
            <wp:docPr id="348688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88996" name=""/>
                    <pic:cNvPicPr/>
                  </pic:nvPicPr>
                  <pic:blipFill>
                    <a:blip r:embed="rId32"/>
                    <a:stretch>
                      <a:fillRect/>
                    </a:stretch>
                  </pic:blipFill>
                  <pic:spPr>
                    <a:xfrm>
                      <a:off x="0" y="0"/>
                      <a:ext cx="5382100" cy="2130950"/>
                    </a:xfrm>
                    <a:prstGeom prst="rect">
                      <a:avLst/>
                    </a:prstGeom>
                  </pic:spPr>
                </pic:pic>
              </a:graphicData>
            </a:graphic>
          </wp:inline>
        </w:drawing>
      </w:r>
    </w:p>
    <w:p w14:paraId="5E18129A" w14:textId="4CE3B7BF" w:rsidR="00977EE0" w:rsidRDefault="00977EE0" w:rsidP="00977EE0">
      <w:pPr>
        <w:pStyle w:val="1e"/>
      </w:pPr>
    </w:p>
    <w:p w14:paraId="570D0250" w14:textId="56205C4F" w:rsidR="00977EE0" w:rsidRDefault="00E24807" w:rsidP="008F35AD">
      <w:pPr>
        <w:pStyle w:val="4"/>
      </w:pPr>
      <w:r>
        <w:rPr>
          <w:rFonts w:hint="eastAsia"/>
        </w:rPr>
        <w:t>安装</w:t>
      </w:r>
      <w:r>
        <w:rPr>
          <w:rFonts w:hint="eastAsia"/>
        </w:rPr>
        <w:t>nltk</w:t>
      </w:r>
      <w:r>
        <w:rPr>
          <w:rFonts w:hint="eastAsia"/>
        </w:rPr>
        <w:t>库</w:t>
      </w:r>
    </w:p>
    <w:p w14:paraId="181436DB" w14:textId="77777777" w:rsidR="00977EE0" w:rsidRDefault="00977EE0" w:rsidP="00977EE0">
      <w:pPr>
        <w:pStyle w:val="1e"/>
      </w:pPr>
      <w:r w:rsidRPr="007D15A1">
        <w:br/>
      </w:r>
      <w:r w:rsidRPr="007D15A1">
        <w:t>在执行代码前需要准备</w:t>
      </w:r>
      <w:r w:rsidRPr="007D15A1">
        <w:t>MindSpore</w:t>
      </w:r>
      <w:r w:rsidRPr="007D15A1">
        <w:t>环境，安装依赖包：</w:t>
      </w:r>
    </w:p>
    <w:p w14:paraId="2FE51EF3" w14:textId="0C3F7F9D" w:rsidR="00977EE0" w:rsidRDefault="00977EE0" w:rsidP="00207EEE">
      <w:pPr>
        <w:pStyle w:val="2f2"/>
      </w:pPr>
      <w:proofErr w:type="gramStart"/>
      <w:r w:rsidRPr="00803FD6">
        <w:rPr>
          <w:rFonts w:hint="eastAsia"/>
        </w:rPr>
        <w:t>!pip</w:t>
      </w:r>
      <w:proofErr w:type="gramEnd"/>
      <w:r w:rsidRPr="00803FD6">
        <w:rPr>
          <w:rFonts w:hint="eastAsia"/>
        </w:rPr>
        <w:t xml:space="preserve"> install download nltk -i </w:t>
      </w:r>
      <w:hyperlink r:id="rId33" w:history="1">
        <w:r w:rsidR="00207EEE" w:rsidRPr="00E15E36">
          <w:rPr>
            <w:rStyle w:val="af0"/>
            <w:rFonts w:hint="eastAsia"/>
          </w:rPr>
          <w:t>https://pypi.tuna.tsinghua.edu.cn/simple</w:t>
        </w:r>
      </w:hyperlink>
    </w:p>
    <w:p w14:paraId="69743F37" w14:textId="7F25F064" w:rsidR="00207EEE" w:rsidRDefault="00207EEE" w:rsidP="00207EEE">
      <w:pPr>
        <w:pStyle w:val="1e"/>
        <w:rPr>
          <w:rFonts w:hint="eastAsia"/>
        </w:rPr>
      </w:pPr>
      <w:r>
        <w:rPr>
          <w:rFonts w:hint="eastAsia"/>
        </w:rPr>
        <w:t>安装输</w:t>
      </w:r>
      <w:r w:rsidR="00E56856">
        <w:rPr>
          <w:rFonts w:hint="eastAsia"/>
        </w:rPr>
        <w:t>出：</w:t>
      </w:r>
    </w:p>
    <w:p w14:paraId="03E119B6" w14:textId="77777777" w:rsidR="00977EE0" w:rsidRDefault="00977EE0" w:rsidP="00977EE0">
      <w:pPr>
        <w:pStyle w:val="1e"/>
      </w:pPr>
      <w:r>
        <w:rPr>
          <w:noProof/>
        </w:rPr>
        <w:drawing>
          <wp:inline distT="0" distB="0" distL="0" distR="0" wp14:anchorId="1EEBE1EF" wp14:editId="5A47451F">
            <wp:extent cx="6120130" cy="23094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309495"/>
                    </a:xfrm>
                    <a:prstGeom prst="rect">
                      <a:avLst/>
                    </a:prstGeom>
                  </pic:spPr>
                </pic:pic>
              </a:graphicData>
            </a:graphic>
          </wp:inline>
        </w:drawing>
      </w:r>
    </w:p>
    <w:p w14:paraId="144AE3DC" w14:textId="77777777" w:rsidR="00977EE0" w:rsidRPr="00B71D51" w:rsidRDefault="00977EE0" w:rsidP="000E09FD">
      <w:pPr>
        <w:pStyle w:val="9"/>
      </w:pPr>
    </w:p>
    <w:p w14:paraId="5C8E80ED" w14:textId="77777777" w:rsidR="00977EE0" w:rsidRDefault="00977EE0" w:rsidP="00977EE0">
      <w:pPr>
        <w:topLinePunct w:val="0"/>
        <w:adjustRightInd/>
        <w:snapToGrid/>
        <w:spacing w:before="0" w:after="0" w:line="240" w:lineRule="auto"/>
        <w:ind w:left="0"/>
        <w:rPr>
          <w:rFonts w:ascii="Cambria Math" w:hAnsi="Cambria Math" w:cs="Huawei Sans"/>
          <w:sz w:val="21"/>
        </w:rPr>
      </w:pPr>
      <w:r>
        <w:br w:type="page"/>
      </w:r>
    </w:p>
    <w:p w14:paraId="61F4DBE9" w14:textId="77777777" w:rsidR="00977EE0" w:rsidRPr="0038242D" w:rsidRDefault="00977EE0" w:rsidP="00977EE0">
      <w:pPr>
        <w:pStyle w:val="1e"/>
      </w:pPr>
    </w:p>
    <w:p w14:paraId="3D28BB9B" w14:textId="31577933" w:rsidR="006A4141" w:rsidRPr="006A7646" w:rsidRDefault="00677913" w:rsidP="00643AD0">
      <w:pPr>
        <w:pStyle w:val="3"/>
      </w:pPr>
      <w:bookmarkStart w:id="31" w:name="_Toc181888118"/>
      <w:r>
        <w:rPr>
          <w:rFonts w:hint="eastAsia"/>
        </w:rPr>
        <w:t>数据处理</w:t>
      </w:r>
      <w:bookmarkEnd w:id="31"/>
    </w:p>
    <w:p w14:paraId="4245DDC0" w14:textId="4FCB549B" w:rsidR="00B949A9" w:rsidRPr="007F44C2" w:rsidRDefault="003D3C16" w:rsidP="00643AD0">
      <w:pPr>
        <w:pStyle w:val="4"/>
      </w:pPr>
      <w:r>
        <w:rPr>
          <w:rFonts w:hint="eastAsia"/>
        </w:rPr>
        <w:t>数据集下载</w:t>
      </w:r>
      <w:r w:rsidR="00044A17" w:rsidRPr="0013020F">
        <w:t xml:space="preserve"> </w:t>
      </w:r>
    </w:p>
    <w:p w14:paraId="27BD14E0" w14:textId="77777777" w:rsidR="007F44C2" w:rsidRPr="007F44C2" w:rsidRDefault="007F44C2" w:rsidP="00643AD0">
      <w:pPr>
        <w:pStyle w:val="1e"/>
      </w:pPr>
      <w:r w:rsidRPr="007F44C2">
        <w:t>我们本次使用的数据集为</w:t>
      </w:r>
      <w:r w:rsidRPr="007F44C2">
        <w:rPr>
          <w:b/>
          <w:bCs/>
        </w:rPr>
        <w:t>Multi30K</w:t>
      </w:r>
      <w:r w:rsidRPr="007F44C2">
        <w:rPr>
          <w:b/>
          <w:bCs/>
        </w:rPr>
        <w:t>数据集</w:t>
      </w:r>
      <w:r w:rsidRPr="007F44C2">
        <w:t>，它是一个大规模的图像</w:t>
      </w:r>
      <w:r w:rsidRPr="007F44C2">
        <w:t>-</w:t>
      </w:r>
      <w:r w:rsidRPr="007F44C2">
        <w:t>文本数据集，包含</w:t>
      </w:r>
      <w:r w:rsidRPr="007F44C2">
        <w:t>30K+</w:t>
      </w:r>
      <w:r w:rsidRPr="007F44C2">
        <w:t>图片，每张图片都有对应的德文和英文的文本描述。</w:t>
      </w:r>
    </w:p>
    <w:p w14:paraId="01A72901" w14:textId="1D51940C" w:rsidR="007F44C2" w:rsidRPr="007F44C2" w:rsidRDefault="007F44C2" w:rsidP="00643AD0">
      <w:pPr>
        <w:pStyle w:val="1e"/>
      </w:pPr>
      <w:r w:rsidRPr="007F44C2">
        <w:t>在本次文本翻译任务中，德语是源语言（</w:t>
      </w:r>
      <w:r w:rsidRPr="007F44C2">
        <w:t>source languag</w:t>
      </w:r>
      <w:r w:rsidRPr="007F44C2">
        <w:t>），英语是目标语言（</w:t>
      </w:r>
      <w:r w:rsidRPr="007F44C2">
        <w:t>target language</w:t>
      </w:r>
      <w:r w:rsidRPr="007F44C2">
        <w:t>），运行下面的代码下载并展示数据集：</w:t>
      </w:r>
    </w:p>
    <w:p w14:paraId="412B2700" w14:textId="32693ECB" w:rsidR="004E06EF" w:rsidRPr="004E06EF" w:rsidRDefault="004E06EF" w:rsidP="00643AD0">
      <w:pPr>
        <w:pStyle w:val="2f2"/>
        <w:rPr>
          <w:rFonts w:cs="Huawei Sans"/>
        </w:rPr>
      </w:pPr>
      <w:r w:rsidRPr="004E06EF">
        <w:rPr>
          <w:rFonts w:cs="Huawei Sans" w:hint="eastAsia"/>
        </w:rPr>
        <w:t>from download import download</w:t>
      </w:r>
    </w:p>
    <w:p w14:paraId="2F840BE2" w14:textId="77777777" w:rsidR="004E06EF" w:rsidRPr="004E06EF" w:rsidRDefault="004E06EF" w:rsidP="00643AD0">
      <w:pPr>
        <w:pStyle w:val="2f2"/>
        <w:rPr>
          <w:rFonts w:cs="Huawei Sans"/>
        </w:rPr>
      </w:pPr>
      <w:r w:rsidRPr="004E06EF">
        <w:rPr>
          <w:rFonts w:cs="Huawei Sans" w:hint="eastAsia"/>
        </w:rPr>
        <w:t>import re</w:t>
      </w:r>
    </w:p>
    <w:p w14:paraId="77C8B19E" w14:textId="77777777" w:rsidR="004E06EF" w:rsidRPr="004E06EF" w:rsidRDefault="004E06EF" w:rsidP="00643AD0">
      <w:pPr>
        <w:pStyle w:val="2f2"/>
        <w:rPr>
          <w:rFonts w:cs="Huawei Sans"/>
        </w:rPr>
      </w:pPr>
    </w:p>
    <w:p w14:paraId="6952F667" w14:textId="77777777" w:rsidR="004E06EF" w:rsidRPr="004E06EF" w:rsidRDefault="004E06EF" w:rsidP="00643AD0">
      <w:pPr>
        <w:pStyle w:val="2f2"/>
        <w:rPr>
          <w:rFonts w:cs="Huawei Sans"/>
        </w:rPr>
      </w:pPr>
      <w:r w:rsidRPr="004E06EF">
        <w:rPr>
          <w:rFonts w:cs="Huawei Sans" w:hint="eastAsia"/>
        </w:rPr>
        <w:t>url = "https://modelscope.cn/api/v1/datasets/SelinaRR/Multi30K/repo?Revision=master&amp;FilePath=Multi30K.zip"</w:t>
      </w:r>
    </w:p>
    <w:p w14:paraId="2EC3BEF0" w14:textId="77777777" w:rsidR="004E06EF" w:rsidRPr="004E06EF" w:rsidRDefault="004E06EF" w:rsidP="00643AD0">
      <w:pPr>
        <w:pStyle w:val="2f2"/>
        <w:rPr>
          <w:rFonts w:cs="Huawei Sans"/>
        </w:rPr>
      </w:pPr>
    </w:p>
    <w:p w14:paraId="2680B7C9" w14:textId="77777777" w:rsidR="004E06EF" w:rsidRPr="004E06EF" w:rsidRDefault="004E06EF" w:rsidP="00643AD0">
      <w:pPr>
        <w:pStyle w:val="2f2"/>
        <w:rPr>
          <w:rFonts w:cs="Huawei Sans"/>
        </w:rPr>
      </w:pPr>
      <w:proofErr w:type="gramStart"/>
      <w:r w:rsidRPr="004E06EF">
        <w:rPr>
          <w:rFonts w:cs="Huawei Sans" w:hint="eastAsia"/>
        </w:rPr>
        <w:t>download(</w:t>
      </w:r>
      <w:proofErr w:type="gramEnd"/>
      <w:r w:rsidRPr="004E06EF">
        <w:rPr>
          <w:rFonts w:cs="Huawei Sans" w:hint="eastAsia"/>
        </w:rPr>
        <w:t>url, './', kind='zip', replace=True)</w:t>
      </w:r>
    </w:p>
    <w:p w14:paraId="33174F25" w14:textId="77777777" w:rsidR="004E06EF" w:rsidRPr="004E06EF" w:rsidRDefault="004E06EF" w:rsidP="00643AD0">
      <w:pPr>
        <w:pStyle w:val="2f2"/>
        <w:rPr>
          <w:rFonts w:cs="Huawei Sans"/>
        </w:rPr>
      </w:pPr>
    </w:p>
    <w:p w14:paraId="20440FF7" w14:textId="77777777" w:rsidR="004E06EF" w:rsidRPr="004E06EF" w:rsidRDefault="004E06EF" w:rsidP="00643AD0">
      <w:pPr>
        <w:pStyle w:val="2f2"/>
        <w:rPr>
          <w:rFonts w:cs="Huawei Sans"/>
        </w:rPr>
      </w:pPr>
      <w:r w:rsidRPr="004E06EF">
        <w:rPr>
          <w:rFonts w:cs="Huawei Sans" w:hint="eastAsia"/>
        </w:rPr>
        <w:t xml:space="preserve">datasets_path = </w:t>
      </w:r>
      <w:proofErr w:type="gramStart"/>
      <w:r w:rsidRPr="004E06EF">
        <w:rPr>
          <w:rFonts w:cs="Huawei Sans" w:hint="eastAsia"/>
        </w:rPr>
        <w:t>'./</w:t>
      </w:r>
      <w:proofErr w:type="gramEnd"/>
      <w:r w:rsidRPr="004E06EF">
        <w:rPr>
          <w:rFonts w:cs="Huawei Sans" w:hint="eastAsia"/>
        </w:rPr>
        <w:t>datasets/'</w:t>
      </w:r>
    </w:p>
    <w:p w14:paraId="6E25422E" w14:textId="77777777" w:rsidR="004E06EF" w:rsidRPr="004E06EF" w:rsidRDefault="004E06EF" w:rsidP="00643AD0">
      <w:pPr>
        <w:pStyle w:val="2f2"/>
        <w:rPr>
          <w:rFonts w:cs="Huawei Sans"/>
        </w:rPr>
      </w:pPr>
      <w:r w:rsidRPr="004E06EF">
        <w:rPr>
          <w:rFonts w:cs="Huawei Sans" w:hint="eastAsia"/>
        </w:rPr>
        <w:t>train_path = datasets_path + 'train/'</w:t>
      </w:r>
    </w:p>
    <w:p w14:paraId="2668DB8B" w14:textId="77777777" w:rsidR="004E06EF" w:rsidRPr="004E06EF" w:rsidRDefault="004E06EF" w:rsidP="00643AD0">
      <w:pPr>
        <w:pStyle w:val="2f2"/>
        <w:rPr>
          <w:rFonts w:cs="Huawei Sans"/>
        </w:rPr>
      </w:pPr>
      <w:r w:rsidRPr="004E06EF">
        <w:rPr>
          <w:rFonts w:cs="Huawei Sans" w:hint="eastAsia"/>
        </w:rPr>
        <w:t>valid_path = datasets_path + 'valid/'</w:t>
      </w:r>
    </w:p>
    <w:p w14:paraId="1FBB2EA7" w14:textId="77777777" w:rsidR="004E06EF" w:rsidRPr="004E06EF" w:rsidRDefault="004E06EF" w:rsidP="00643AD0">
      <w:pPr>
        <w:pStyle w:val="2f2"/>
        <w:rPr>
          <w:rFonts w:cs="Huawei Sans"/>
        </w:rPr>
      </w:pPr>
      <w:r w:rsidRPr="004E06EF">
        <w:rPr>
          <w:rFonts w:cs="Huawei Sans" w:hint="eastAsia"/>
        </w:rPr>
        <w:t>test_path = datasets_path + 'test/'</w:t>
      </w:r>
    </w:p>
    <w:p w14:paraId="6AF97742" w14:textId="77777777" w:rsidR="004E06EF" w:rsidRPr="004E06EF" w:rsidRDefault="004E06EF" w:rsidP="00643AD0">
      <w:pPr>
        <w:pStyle w:val="2f2"/>
        <w:rPr>
          <w:rFonts w:cs="Huawei Sans"/>
        </w:rPr>
      </w:pPr>
    </w:p>
    <w:p w14:paraId="7F6120D3" w14:textId="77777777" w:rsidR="004E06EF" w:rsidRPr="004E06EF" w:rsidRDefault="004E06EF" w:rsidP="00643AD0">
      <w:pPr>
        <w:pStyle w:val="2f2"/>
        <w:rPr>
          <w:rFonts w:cs="Huawei Sans"/>
        </w:rPr>
      </w:pPr>
      <w:r w:rsidRPr="004E06EF">
        <w:rPr>
          <w:rFonts w:cs="Huawei Sans" w:hint="eastAsia"/>
        </w:rPr>
        <w:t>def print_</w:t>
      </w:r>
      <w:proofErr w:type="gramStart"/>
      <w:r w:rsidRPr="004E06EF">
        <w:rPr>
          <w:rFonts w:cs="Huawei Sans" w:hint="eastAsia"/>
        </w:rPr>
        <w:t>data(</w:t>
      </w:r>
      <w:proofErr w:type="gramEnd"/>
      <w:r w:rsidRPr="004E06EF">
        <w:rPr>
          <w:rFonts w:cs="Huawei Sans" w:hint="eastAsia"/>
        </w:rPr>
        <w:t>data_file_path, print_n=5):</w:t>
      </w:r>
    </w:p>
    <w:p w14:paraId="4C35369D" w14:textId="77777777" w:rsidR="004E06EF" w:rsidRPr="004E06EF" w:rsidRDefault="004E06EF" w:rsidP="00643AD0">
      <w:pPr>
        <w:pStyle w:val="2f2"/>
        <w:rPr>
          <w:rFonts w:cs="Huawei Sans"/>
        </w:rPr>
      </w:pPr>
      <w:r w:rsidRPr="004E06EF">
        <w:rPr>
          <w:rFonts w:cs="Huawei Sans" w:hint="eastAsia"/>
        </w:rPr>
        <w:t xml:space="preserve">    </w:t>
      </w:r>
      <w:proofErr w:type="gramStart"/>
      <w:r w:rsidRPr="004E06EF">
        <w:rPr>
          <w:rFonts w:cs="Huawei Sans" w:hint="eastAsia"/>
        </w:rPr>
        <w:t>print(</w:t>
      </w:r>
      <w:proofErr w:type="gramEnd"/>
      <w:r w:rsidRPr="004E06EF">
        <w:rPr>
          <w:rFonts w:cs="Huawei Sans" w:hint="eastAsia"/>
        </w:rPr>
        <w:t>"=" * 40 + "datasets in {}".format(data_file_path) + "=" * 40)</w:t>
      </w:r>
    </w:p>
    <w:p w14:paraId="307CF788" w14:textId="77777777" w:rsidR="004E06EF" w:rsidRPr="004E06EF" w:rsidRDefault="004E06EF" w:rsidP="00643AD0">
      <w:pPr>
        <w:pStyle w:val="2f2"/>
        <w:rPr>
          <w:rFonts w:cs="Huawei Sans"/>
        </w:rPr>
      </w:pPr>
      <w:r w:rsidRPr="004E06EF">
        <w:rPr>
          <w:rFonts w:cs="Huawei Sans" w:hint="eastAsia"/>
        </w:rPr>
        <w:t xml:space="preserve">    with </w:t>
      </w:r>
      <w:proofErr w:type="gramStart"/>
      <w:r w:rsidRPr="004E06EF">
        <w:rPr>
          <w:rFonts w:cs="Huawei Sans" w:hint="eastAsia"/>
        </w:rPr>
        <w:t>open(</w:t>
      </w:r>
      <w:proofErr w:type="gramEnd"/>
      <w:r w:rsidRPr="004E06EF">
        <w:rPr>
          <w:rFonts w:cs="Huawei Sans" w:hint="eastAsia"/>
        </w:rPr>
        <w:t>data_file_path, 'r', encoding='utf-8') as en_file:</w:t>
      </w:r>
    </w:p>
    <w:p w14:paraId="4530F5B9" w14:textId="77777777" w:rsidR="004E06EF" w:rsidRPr="004E06EF" w:rsidRDefault="004E06EF" w:rsidP="00643AD0">
      <w:pPr>
        <w:pStyle w:val="2f2"/>
        <w:rPr>
          <w:rFonts w:cs="Huawei Sans"/>
        </w:rPr>
      </w:pPr>
      <w:r w:rsidRPr="004E06EF">
        <w:rPr>
          <w:rFonts w:cs="Huawei Sans" w:hint="eastAsia"/>
        </w:rPr>
        <w:t xml:space="preserve">        en = en_</w:t>
      </w:r>
      <w:proofErr w:type="gramStart"/>
      <w:r w:rsidRPr="004E06EF">
        <w:rPr>
          <w:rFonts w:cs="Huawei Sans" w:hint="eastAsia"/>
        </w:rPr>
        <w:t>file.readlines</w:t>
      </w:r>
      <w:proofErr w:type="gramEnd"/>
      <w:r w:rsidRPr="004E06EF">
        <w:rPr>
          <w:rFonts w:cs="Huawei Sans" w:hint="eastAsia"/>
        </w:rPr>
        <w:t>()[:print_n]</w:t>
      </w:r>
    </w:p>
    <w:p w14:paraId="024F8178" w14:textId="77777777" w:rsidR="004E06EF" w:rsidRPr="004E06EF" w:rsidRDefault="004E06EF" w:rsidP="00643AD0">
      <w:pPr>
        <w:pStyle w:val="2f2"/>
        <w:rPr>
          <w:rFonts w:cs="Huawei Sans"/>
        </w:rPr>
      </w:pPr>
      <w:r w:rsidRPr="004E06EF">
        <w:rPr>
          <w:rFonts w:cs="Huawei Sans" w:hint="eastAsia"/>
        </w:rPr>
        <w:t xml:space="preserve">        for index, seq in enumerate(en):</w:t>
      </w:r>
    </w:p>
    <w:p w14:paraId="3F26821B" w14:textId="77777777" w:rsidR="004E06EF" w:rsidRPr="004E06EF" w:rsidRDefault="004E06EF" w:rsidP="00643AD0">
      <w:pPr>
        <w:pStyle w:val="2f2"/>
        <w:rPr>
          <w:rFonts w:cs="Huawei Sans"/>
        </w:rPr>
      </w:pPr>
      <w:r w:rsidRPr="004E06EF">
        <w:rPr>
          <w:rFonts w:cs="Huawei Sans" w:hint="eastAsia"/>
        </w:rPr>
        <w:t xml:space="preserve">            </w:t>
      </w:r>
      <w:proofErr w:type="gramStart"/>
      <w:r w:rsidRPr="004E06EF">
        <w:rPr>
          <w:rFonts w:cs="Huawei Sans" w:hint="eastAsia"/>
        </w:rPr>
        <w:t>print(</w:t>
      </w:r>
      <w:proofErr w:type="gramEnd"/>
      <w:r w:rsidRPr="004E06EF">
        <w:rPr>
          <w:rFonts w:cs="Huawei Sans" w:hint="eastAsia"/>
        </w:rPr>
        <w:t>index, seq.replace('\n', ''))</w:t>
      </w:r>
    </w:p>
    <w:p w14:paraId="435A116A" w14:textId="77777777" w:rsidR="004E06EF" w:rsidRPr="004E06EF" w:rsidRDefault="004E06EF" w:rsidP="00643AD0">
      <w:pPr>
        <w:pStyle w:val="2f2"/>
        <w:rPr>
          <w:rFonts w:cs="Huawei Sans"/>
        </w:rPr>
      </w:pPr>
    </w:p>
    <w:p w14:paraId="715AE48C" w14:textId="77777777" w:rsidR="004E06EF" w:rsidRPr="004E06EF" w:rsidRDefault="004E06EF" w:rsidP="00643AD0">
      <w:pPr>
        <w:pStyle w:val="2f2"/>
        <w:rPr>
          <w:rFonts w:cs="Huawei Sans"/>
        </w:rPr>
      </w:pPr>
    </w:p>
    <w:p w14:paraId="46FED548" w14:textId="77777777" w:rsidR="004E06EF" w:rsidRPr="004E06EF" w:rsidRDefault="004E06EF" w:rsidP="00643AD0">
      <w:pPr>
        <w:pStyle w:val="2f2"/>
        <w:rPr>
          <w:rFonts w:cs="Huawei Sans"/>
        </w:rPr>
      </w:pPr>
      <w:r w:rsidRPr="004E06EF">
        <w:rPr>
          <w:rFonts w:cs="Huawei Sans" w:hint="eastAsia"/>
        </w:rPr>
        <w:t>print_</w:t>
      </w:r>
      <w:proofErr w:type="gramStart"/>
      <w:r w:rsidRPr="004E06EF">
        <w:rPr>
          <w:rFonts w:cs="Huawei Sans" w:hint="eastAsia"/>
        </w:rPr>
        <w:t>data(</w:t>
      </w:r>
      <w:proofErr w:type="gramEnd"/>
      <w:r w:rsidRPr="004E06EF">
        <w:rPr>
          <w:rFonts w:cs="Huawei Sans" w:hint="eastAsia"/>
        </w:rPr>
        <w:t>train_path + 'train.de')</w:t>
      </w:r>
    </w:p>
    <w:p w14:paraId="4A49ED9C" w14:textId="1F84A66E" w:rsidR="00A911E6" w:rsidRPr="0013020F" w:rsidRDefault="004E06EF" w:rsidP="00643AD0">
      <w:pPr>
        <w:pStyle w:val="2f2"/>
        <w:rPr>
          <w:rFonts w:cs="Huawei Sans"/>
        </w:rPr>
      </w:pPr>
      <w:r w:rsidRPr="004E06EF">
        <w:rPr>
          <w:rFonts w:cs="Huawei Sans" w:hint="eastAsia"/>
        </w:rPr>
        <w:t>print_</w:t>
      </w:r>
      <w:proofErr w:type="gramStart"/>
      <w:r w:rsidRPr="004E06EF">
        <w:rPr>
          <w:rFonts w:cs="Huawei Sans" w:hint="eastAsia"/>
        </w:rPr>
        <w:t>data(</w:t>
      </w:r>
      <w:proofErr w:type="gramEnd"/>
      <w:r w:rsidRPr="004E06EF">
        <w:rPr>
          <w:rFonts w:cs="Huawei Sans" w:hint="eastAsia"/>
        </w:rPr>
        <w:t>train_path + 'train.en')</w:t>
      </w:r>
    </w:p>
    <w:p w14:paraId="3183EAEA" w14:textId="2CD7EC8C" w:rsidR="001A3650" w:rsidRDefault="001A3650" w:rsidP="00643AD0">
      <w:pPr>
        <w:pStyle w:val="41"/>
        <w:numPr>
          <w:ilvl w:val="0"/>
          <w:numId w:val="0"/>
        </w:numPr>
        <w:rPr>
          <w:rFonts w:cs="Huawei Sans"/>
        </w:rPr>
      </w:pPr>
    </w:p>
    <w:p w14:paraId="45B89434" w14:textId="31E9BE0D" w:rsidR="004B1789" w:rsidRDefault="001A3650" w:rsidP="00643AD0">
      <w:pPr>
        <w:pStyle w:val="4"/>
      </w:pPr>
      <w:r>
        <w:rPr>
          <w:rFonts w:hint="eastAsia"/>
        </w:rPr>
        <w:t>数据读取</w:t>
      </w:r>
    </w:p>
    <w:p w14:paraId="008B9C79" w14:textId="77777777" w:rsidR="004B1789" w:rsidRPr="004B1789" w:rsidRDefault="004B1789" w:rsidP="00643AD0">
      <w:pPr>
        <w:pStyle w:val="1e"/>
      </w:pPr>
      <w:r w:rsidRPr="004B1789">
        <w:t>加载数据集，并进行分词，即将句子拆解为单独的词元（</w:t>
      </w:r>
      <w:r w:rsidRPr="004B1789">
        <w:t>token</w:t>
      </w:r>
      <w:r w:rsidRPr="004B1789">
        <w:t>，可以为字符或者单词）。一般在机器翻译类任务中，我们习惯进行</w:t>
      </w:r>
      <w:proofErr w:type="gramStart"/>
      <w:r w:rsidRPr="004B1789">
        <w:t>单词级词</w:t>
      </w:r>
      <w:proofErr w:type="gramEnd"/>
      <w:r w:rsidRPr="004B1789">
        <w:t>元化，即每个词元要么为一个单词，要么为一个标点符号。同一个单词，不论首字母是否大写，都应该对应同一个词元，故在分词前，我们需统一将单词转换为小写。</w:t>
      </w:r>
    </w:p>
    <w:p w14:paraId="06FE8AE1" w14:textId="77777777" w:rsidR="004B1789" w:rsidRPr="004B1789" w:rsidRDefault="004B1789" w:rsidP="00643AD0">
      <w:pPr>
        <w:pStyle w:val="1e"/>
        <w:rPr>
          <w:bdr w:val="none" w:sz="0" w:space="0" w:color="auto" w:frame="1"/>
        </w:rPr>
      </w:pPr>
      <w:r w:rsidRPr="004B1789">
        <w:rPr>
          <w:bdr w:val="none" w:sz="0" w:space="0" w:color="auto" w:frame="1"/>
        </w:rPr>
        <w:t>"Hello world!" --&gt; ["hello", "world", "!"]</w:t>
      </w:r>
    </w:p>
    <w:p w14:paraId="6F2CC645" w14:textId="70808C98" w:rsidR="004B1789" w:rsidRDefault="004B1789" w:rsidP="00643AD0">
      <w:pPr>
        <w:pStyle w:val="1e"/>
      </w:pPr>
      <w:r w:rsidRPr="004B1789">
        <w:t>接下来，我们创建数据加载器</w:t>
      </w:r>
      <w:r w:rsidRPr="004B1789">
        <w:rPr>
          <w:rFonts w:ascii="var(--jp-code-font-family)" w:hAnsi="var(--jp-code-font-family)" w:cs="宋体"/>
          <w:sz w:val="24"/>
          <w:szCs w:val="24"/>
          <w:bdr w:val="none" w:sz="0" w:space="0" w:color="auto" w:frame="1"/>
        </w:rPr>
        <w:t>Multi30K</w:t>
      </w:r>
      <w:r w:rsidRPr="004B1789">
        <w:t>。后期调用该类进行遍历时，每次返回当前源语言（德语）与目标语言（英语）文本描述的词元列表。</w:t>
      </w:r>
    </w:p>
    <w:p w14:paraId="65736824" w14:textId="77777777" w:rsidR="00646128" w:rsidRDefault="00646128" w:rsidP="00643AD0">
      <w:pPr>
        <w:pStyle w:val="2f2"/>
      </w:pPr>
      <w:r>
        <w:rPr>
          <w:rFonts w:hint="eastAsia"/>
        </w:rPr>
        <w:t>import os</w:t>
      </w:r>
    </w:p>
    <w:p w14:paraId="176F2C29" w14:textId="77777777" w:rsidR="00646128" w:rsidRDefault="00646128" w:rsidP="00643AD0">
      <w:pPr>
        <w:pStyle w:val="2f2"/>
      </w:pPr>
    </w:p>
    <w:p w14:paraId="1EFDEDC6" w14:textId="77777777" w:rsidR="00646128" w:rsidRDefault="00646128" w:rsidP="00643AD0">
      <w:pPr>
        <w:pStyle w:val="2f2"/>
      </w:pPr>
      <w:r>
        <w:rPr>
          <w:rFonts w:hint="eastAsia"/>
        </w:rPr>
        <w:t>class Multi30</w:t>
      </w:r>
      <w:proofErr w:type="gramStart"/>
      <w:r>
        <w:rPr>
          <w:rFonts w:hint="eastAsia"/>
        </w:rPr>
        <w:t>K(</w:t>
      </w:r>
      <w:proofErr w:type="gramEnd"/>
      <w:r>
        <w:rPr>
          <w:rFonts w:hint="eastAsia"/>
        </w:rPr>
        <w:t>):</w:t>
      </w:r>
    </w:p>
    <w:p w14:paraId="0E978658" w14:textId="77777777" w:rsidR="00646128" w:rsidRDefault="00646128" w:rsidP="00643AD0">
      <w:pPr>
        <w:pStyle w:val="2f2"/>
      </w:pPr>
      <w:r>
        <w:rPr>
          <w:rFonts w:hint="eastAsia"/>
        </w:rPr>
        <w:t xml:space="preserve">    """Multi30K</w:t>
      </w:r>
      <w:r>
        <w:rPr>
          <w:rFonts w:hint="eastAsia"/>
        </w:rPr>
        <w:t>数据集加载器，加载</w:t>
      </w:r>
      <w:r>
        <w:rPr>
          <w:rFonts w:hint="eastAsia"/>
        </w:rPr>
        <w:t>Multi30K</w:t>
      </w:r>
      <w:r>
        <w:rPr>
          <w:rFonts w:hint="eastAsia"/>
        </w:rPr>
        <w:t>数据集并处理为一个</w:t>
      </w:r>
      <w:r>
        <w:rPr>
          <w:rFonts w:hint="eastAsia"/>
        </w:rPr>
        <w:t>Python</w:t>
      </w:r>
      <w:r>
        <w:rPr>
          <w:rFonts w:hint="eastAsia"/>
        </w:rPr>
        <w:t>迭代对象</w:t>
      </w:r>
      <w:r>
        <w:rPr>
          <w:rFonts w:hint="eastAsia"/>
        </w:rPr>
        <w:t>"""</w:t>
      </w:r>
    </w:p>
    <w:p w14:paraId="6609A765" w14:textId="77777777" w:rsidR="00646128" w:rsidRDefault="00646128" w:rsidP="00643AD0">
      <w:pPr>
        <w:pStyle w:val="2f2"/>
      </w:pPr>
      <w:r>
        <w:rPr>
          <w:rFonts w:hint="eastAsia"/>
        </w:rPr>
        <w:t xml:space="preserve">    def __init_</w:t>
      </w:r>
      <w:proofErr w:type="gramStart"/>
      <w:r>
        <w:rPr>
          <w:rFonts w:hint="eastAsia"/>
        </w:rPr>
        <w:t>_(</w:t>
      </w:r>
      <w:proofErr w:type="gramEnd"/>
      <w:r>
        <w:rPr>
          <w:rFonts w:hint="eastAsia"/>
        </w:rPr>
        <w:t>self, path):</w:t>
      </w:r>
    </w:p>
    <w:p w14:paraId="1B67CE32" w14:textId="77777777" w:rsidR="00646128" w:rsidRDefault="00646128" w:rsidP="00643AD0">
      <w:pPr>
        <w:pStyle w:val="2f2"/>
      </w:pPr>
      <w:r>
        <w:rPr>
          <w:rFonts w:hint="eastAsia"/>
        </w:rPr>
        <w:t xml:space="preserve">        self.data = </w:t>
      </w:r>
      <w:proofErr w:type="gramStart"/>
      <w:r>
        <w:rPr>
          <w:rFonts w:hint="eastAsia"/>
        </w:rPr>
        <w:t>self._</w:t>
      </w:r>
      <w:proofErr w:type="gramEnd"/>
      <w:r>
        <w:rPr>
          <w:rFonts w:hint="eastAsia"/>
        </w:rPr>
        <w:t>load(path)</w:t>
      </w:r>
    </w:p>
    <w:p w14:paraId="785E1B58" w14:textId="77777777" w:rsidR="00646128" w:rsidRDefault="00646128" w:rsidP="00643AD0">
      <w:pPr>
        <w:pStyle w:val="2f2"/>
      </w:pPr>
    </w:p>
    <w:p w14:paraId="4D4BEE3D" w14:textId="77777777" w:rsidR="00646128" w:rsidRDefault="00646128" w:rsidP="00643AD0">
      <w:pPr>
        <w:pStyle w:val="2f2"/>
      </w:pPr>
      <w:r>
        <w:rPr>
          <w:rFonts w:hint="eastAsia"/>
        </w:rPr>
        <w:t xml:space="preserve">    def _</w:t>
      </w:r>
      <w:proofErr w:type="gramStart"/>
      <w:r>
        <w:rPr>
          <w:rFonts w:hint="eastAsia"/>
        </w:rPr>
        <w:t>load(</w:t>
      </w:r>
      <w:proofErr w:type="gramEnd"/>
      <w:r>
        <w:rPr>
          <w:rFonts w:hint="eastAsia"/>
        </w:rPr>
        <w:t>self, path):</w:t>
      </w:r>
    </w:p>
    <w:p w14:paraId="74FF69F5" w14:textId="77777777" w:rsidR="00646128" w:rsidRDefault="00646128" w:rsidP="00643AD0">
      <w:pPr>
        <w:pStyle w:val="2f2"/>
      </w:pPr>
      <w:r>
        <w:rPr>
          <w:rFonts w:hint="eastAsia"/>
        </w:rPr>
        <w:t xml:space="preserve">        def tokenize(text):</w:t>
      </w:r>
    </w:p>
    <w:p w14:paraId="0590C701" w14:textId="77777777" w:rsidR="00646128" w:rsidRDefault="00646128" w:rsidP="00643AD0">
      <w:pPr>
        <w:pStyle w:val="2f2"/>
      </w:pPr>
      <w:r>
        <w:rPr>
          <w:rFonts w:hint="eastAsia"/>
        </w:rPr>
        <w:t xml:space="preserve">            text = </w:t>
      </w:r>
      <w:proofErr w:type="gramStart"/>
      <w:r>
        <w:rPr>
          <w:rFonts w:hint="eastAsia"/>
        </w:rPr>
        <w:t>text.rstrip</w:t>
      </w:r>
      <w:proofErr w:type="gramEnd"/>
      <w:r>
        <w:rPr>
          <w:rFonts w:hint="eastAsia"/>
        </w:rPr>
        <w:t>()</w:t>
      </w:r>
    </w:p>
    <w:p w14:paraId="1E2F3387" w14:textId="77777777" w:rsidR="00646128" w:rsidRDefault="00646128" w:rsidP="00643AD0">
      <w:pPr>
        <w:pStyle w:val="2f2"/>
      </w:pPr>
      <w:r>
        <w:rPr>
          <w:rFonts w:hint="eastAsia"/>
        </w:rPr>
        <w:t xml:space="preserve">            return [</w:t>
      </w:r>
      <w:proofErr w:type="gramStart"/>
      <w:r>
        <w:rPr>
          <w:rFonts w:hint="eastAsia"/>
        </w:rPr>
        <w:t>tok.lower</w:t>
      </w:r>
      <w:proofErr w:type="gramEnd"/>
      <w:r>
        <w:rPr>
          <w:rFonts w:hint="eastAsia"/>
        </w:rPr>
        <w:t>() for tok in re.findall(r'\w+|[^\w\s]', text)]</w:t>
      </w:r>
    </w:p>
    <w:p w14:paraId="13D8846F" w14:textId="77777777" w:rsidR="00646128" w:rsidRDefault="00646128" w:rsidP="00643AD0">
      <w:pPr>
        <w:pStyle w:val="2f2"/>
      </w:pPr>
      <w:r>
        <w:rPr>
          <w:rFonts w:hint="eastAsia"/>
        </w:rPr>
        <w:t xml:space="preserve">        </w:t>
      </w:r>
    </w:p>
    <w:p w14:paraId="745D4740" w14:textId="77777777" w:rsidR="00646128" w:rsidRDefault="00646128" w:rsidP="00643AD0">
      <w:pPr>
        <w:pStyle w:val="2f2"/>
      </w:pPr>
      <w:r>
        <w:rPr>
          <w:rFonts w:hint="eastAsia"/>
        </w:rPr>
        <w:t xml:space="preserve">        def read_data(data_file_path):</w:t>
      </w:r>
    </w:p>
    <w:p w14:paraId="3983538B" w14:textId="77777777" w:rsidR="00646128" w:rsidRDefault="00646128" w:rsidP="00643AD0">
      <w:pPr>
        <w:pStyle w:val="2f2"/>
      </w:pPr>
      <w:r>
        <w:rPr>
          <w:rFonts w:hint="eastAsia"/>
        </w:rPr>
        <w:t xml:space="preserve">            with </w:t>
      </w:r>
      <w:proofErr w:type="gramStart"/>
      <w:r>
        <w:rPr>
          <w:rFonts w:hint="eastAsia"/>
        </w:rPr>
        <w:t>open(</w:t>
      </w:r>
      <w:proofErr w:type="gramEnd"/>
      <w:r>
        <w:rPr>
          <w:rFonts w:hint="eastAsia"/>
        </w:rPr>
        <w:t>data_file_path, 'r', encoding='utf-8') as data_file:</w:t>
      </w:r>
    </w:p>
    <w:p w14:paraId="7E28C78B" w14:textId="77777777" w:rsidR="00646128" w:rsidRDefault="00646128" w:rsidP="00643AD0">
      <w:pPr>
        <w:pStyle w:val="2f2"/>
      </w:pPr>
      <w:r>
        <w:rPr>
          <w:rFonts w:hint="eastAsia"/>
        </w:rPr>
        <w:t xml:space="preserve">                data = data_</w:t>
      </w:r>
      <w:proofErr w:type="gramStart"/>
      <w:r>
        <w:rPr>
          <w:rFonts w:hint="eastAsia"/>
        </w:rPr>
        <w:t>file.readlines</w:t>
      </w:r>
      <w:proofErr w:type="gramEnd"/>
      <w:r>
        <w:rPr>
          <w:rFonts w:hint="eastAsia"/>
        </w:rPr>
        <w:t>()[:-1]</w:t>
      </w:r>
    </w:p>
    <w:p w14:paraId="7D7C2DB5" w14:textId="77777777" w:rsidR="00646128" w:rsidRDefault="00646128" w:rsidP="00643AD0">
      <w:pPr>
        <w:pStyle w:val="2f2"/>
      </w:pPr>
      <w:r>
        <w:rPr>
          <w:rFonts w:hint="eastAsia"/>
        </w:rPr>
        <w:t xml:space="preserve">                return [tokenize(i) for i in data]</w:t>
      </w:r>
    </w:p>
    <w:p w14:paraId="1FF26FAB" w14:textId="77777777" w:rsidR="00646128" w:rsidRDefault="00646128" w:rsidP="00643AD0">
      <w:pPr>
        <w:pStyle w:val="2f2"/>
      </w:pPr>
    </w:p>
    <w:p w14:paraId="32B2B0CA" w14:textId="77777777" w:rsidR="00646128" w:rsidRDefault="00646128" w:rsidP="00643AD0">
      <w:pPr>
        <w:pStyle w:val="2f2"/>
      </w:pPr>
      <w:r>
        <w:rPr>
          <w:rFonts w:hint="eastAsia"/>
        </w:rPr>
        <w:t xml:space="preserve">        members = {</w:t>
      </w:r>
      <w:proofErr w:type="gramStart"/>
      <w:r>
        <w:rPr>
          <w:rFonts w:hint="eastAsia"/>
        </w:rPr>
        <w:t>i.split</w:t>
      </w:r>
      <w:proofErr w:type="gramEnd"/>
      <w:r>
        <w:rPr>
          <w:rFonts w:hint="eastAsia"/>
        </w:rPr>
        <w:t>('.')[-1]: path + i for i in os.listdir(path)}</w:t>
      </w:r>
    </w:p>
    <w:p w14:paraId="0C34FBAB" w14:textId="77777777" w:rsidR="00646128" w:rsidRDefault="00646128" w:rsidP="00643AD0">
      <w:pPr>
        <w:pStyle w:val="2f2"/>
      </w:pPr>
      <w:r>
        <w:rPr>
          <w:rFonts w:hint="eastAsia"/>
        </w:rPr>
        <w:t xml:space="preserve">        ret = [read_data(members['de']), read_data(members['en'])]</w:t>
      </w:r>
    </w:p>
    <w:p w14:paraId="67A79121" w14:textId="77777777" w:rsidR="00646128" w:rsidRDefault="00646128" w:rsidP="00643AD0">
      <w:pPr>
        <w:pStyle w:val="2f2"/>
      </w:pPr>
      <w:r>
        <w:rPr>
          <w:rFonts w:hint="eastAsia"/>
        </w:rPr>
        <w:t xml:space="preserve">        return list(zip(*ret))</w:t>
      </w:r>
    </w:p>
    <w:p w14:paraId="2277A02B" w14:textId="77777777" w:rsidR="00646128" w:rsidRDefault="00646128" w:rsidP="00643AD0">
      <w:pPr>
        <w:pStyle w:val="2f2"/>
      </w:pPr>
      <w:r>
        <w:rPr>
          <w:rFonts w:hint="eastAsia"/>
        </w:rPr>
        <w:t xml:space="preserve">        </w:t>
      </w:r>
    </w:p>
    <w:p w14:paraId="62484ACA" w14:textId="77777777" w:rsidR="00646128" w:rsidRDefault="00646128" w:rsidP="00643AD0">
      <w:pPr>
        <w:pStyle w:val="2f2"/>
      </w:pPr>
      <w:r>
        <w:rPr>
          <w:rFonts w:hint="eastAsia"/>
        </w:rPr>
        <w:t xml:space="preserve">    def __getitem_</w:t>
      </w:r>
      <w:proofErr w:type="gramStart"/>
      <w:r>
        <w:rPr>
          <w:rFonts w:hint="eastAsia"/>
        </w:rPr>
        <w:t>_(</w:t>
      </w:r>
      <w:proofErr w:type="gramEnd"/>
      <w:r>
        <w:rPr>
          <w:rFonts w:hint="eastAsia"/>
        </w:rPr>
        <w:t>self, idx):</w:t>
      </w:r>
    </w:p>
    <w:p w14:paraId="0A6A17EE" w14:textId="77777777" w:rsidR="00646128" w:rsidRDefault="00646128" w:rsidP="00643AD0">
      <w:pPr>
        <w:pStyle w:val="2f2"/>
      </w:pPr>
      <w:r>
        <w:rPr>
          <w:rFonts w:hint="eastAsia"/>
        </w:rPr>
        <w:t xml:space="preserve">        return self.data[idx]</w:t>
      </w:r>
    </w:p>
    <w:p w14:paraId="2324B232" w14:textId="77777777" w:rsidR="00646128" w:rsidRDefault="00646128" w:rsidP="00643AD0">
      <w:pPr>
        <w:pStyle w:val="2f2"/>
      </w:pPr>
      <w:r>
        <w:rPr>
          <w:rFonts w:hint="eastAsia"/>
        </w:rPr>
        <w:t xml:space="preserve">    </w:t>
      </w:r>
    </w:p>
    <w:p w14:paraId="51D4EC7F" w14:textId="77777777" w:rsidR="00646128" w:rsidRDefault="00646128" w:rsidP="00643AD0">
      <w:pPr>
        <w:pStyle w:val="2f2"/>
      </w:pPr>
      <w:r>
        <w:rPr>
          <w:rFonts w:hint="eastAsia"/>
        </w:rPr>
        <w:t xml:space="preserve">    def __len__(self):</w:t>
      </w:r>
    </w:p>
    <w:p w14:paraId="592C2393" w14:textId="2E7150E5" w:rsidR="00646128" w:rsidRDefault="00646128" w:rsidP="003576C2">
      <w:pPr>
        <w:pStyle w:val="2f2"/>
      </w:pPr>
      <w:r>
        <w:rPr>
          <w:rFonts w:hint="eastAsia"/>
        </w:rPr>
        <w:t xml:space="preserve">        return len(self.data)</w:t>
      </w:r>
    </w:p>
    <w:p w14:paraId="4C392214" w14:textId="77777777" w:rsidR="003576C2" w:rsidRDefault="003576C2" w:rsidP="003576C2">
      <w:pPr>
        <w:pStyle w:val="2f2"/>
      </w:pPr>
    </w:p>
    <w:p w14:paraId="0D5DA55B" w14:textId="77777777" w:rsidR="00646128" w:rsidRDefault="00646128" w:rsidP="00643AD0">
      <w:pPr>
        <w:pStyle w:val="2f2"/>
      </w:pPr>
      <w:r>
        <w:rPr>
          <w:rFonts w:hint="eastAsia"/>
        </w:rPr>
        <w:t>train_dataset, valid_dataset, test_dataset = Multi30K(train_path), Multi30K(valid_path), Multi30K(test_path)</w:t>
      </w:r>
    </w:p>
    <w:p w14:paraId="5C9D5D90" w14:textId="77777777" w:rsidR="00646128" w:rsidRDefault="00646128" w:rsidP="00643AD0">
      <w:pPr>
        <w:pStyle w:val="2f2"/>
      </w:pPr>
    </w:p>
    <w:p w14:paraId="1C1B3E6C" w14:textId="77777777" w:rsidR="00646128" w:rsidRDefault="00646128" w:rsidP="00643AD0">
      <w:pPr>
        <w:pStyle w:val="2f2"/>
      </w:pPr>
      <w:r>
        <w:rPr>
          <w:rFonts w:hint="eastAsia"/>
        </w:rPr>
        <w:t>for de, en in train_dataset:</w:t>
      </w:r>
    </w:p>
    <w:p w14:paraId="5C36784B" w14:textId="77777777" w:rsidR="00646128" w:rsidRDefault="00646128" w:rsidP="00643AD0">
      <w:pPr>
        <w:pStyle w:val="2f2"/>
      </w:pPr>
      <w:r>
        <w:rPr>
          <w:rFonts w:hint="eastAsia"/>
        </w:rPr>
        <w:t xml:space="preserve">    print(f'</w:t>
      </w:r>
      <w:r>
        <w:rPr>
          <w:rFonts w:hint="eastAsia"/>
        </w:rPr>
        <w:t>德文：</w:t>
      </w:r>
      <w:r>
        <w:rPr>
          <w:rFonts w:hint="eastAsia"/>
        </w:rPr>
        <w:t>{de}')</w:t>
      </w:r>
    </w:p>
    <w:p w14:paraId="30B1C4E4" w14:textId="77777777" w:rsidR="00646128" w:rsidRDefault="00646128" w:rsidP="00643AD0">
      <w:pPr>
        <w:pStyle w:val="2f2"/>
      </w:pPr>
      <w:r>
        <w:rPr>
          <w:rFonts w:hint="eastAsia"/>
        </w:rPr>
        <w:t xml:space="preserve">    print(f'</w:t>
      </w:r>
      <w:r>
        <w:rPr>
          <w:rFonts w:hint="eastAsia"/>
        </w:rPr>
        <w:t>英文：</w:t>
      </w:r>
      <w:r>
        <w:rPr>
          <w:rFonts w:hint="eastAsia"/>
        </w:rPr>
        <w:t>{en}')</w:t>
      </w:r>
    </w:p>
    <w:p w14:paraId="0E9E8DD8" w14:textId="2EDB2B08" w:rsidR="00B8720F" w:rsidRPr="004B1789" w:rsidRDefault="00646128" w:rsidP="00643AD0">
      <w:pPr>
        <w:pStyle w:val="2f2"/>
      </w:pPr>
      <w:r>
        <w:rPr>
          <w:rFonts w:hint="eastAsia"/>
        </w:rPr>
        <w:t xml:space="preserve">    break</w:t>
      </w:r>
    </w:p>
    <w:p w14:paraId="3FD7DCDE" w14:textId="2C41D31E" w:rsidR="00E4437D" w:rsidRDefault="001A3650" w:rsidP="00643AD0">
      <w:pPr>
        <w:pStyle w:val="4"/>
      </w:pPr>
      <w:r>
        <w:rPr>
          <w:rFonts w:hint="eastAsia"/>
        </w:rPr>
        <w:t>构建词典</w:t>
      </w:r>
    </w:p>
    <w:p w14:paraId="571F64C4" w14:textId="77777777" w:rsidR="00E4437D" w:rsidRPr="00E4437D" w:rsidRDefault="00E4437D" w:rsidP="00643AD0">
      <w:pPr>
        <w:pStyle w:val="1e"/>
      </w:pPr>
      <w:r w:rsidRPr="00E4437D">
        <w:t>将每个词元映射到从</w:t>
      </w:r>
      <w:r w:rsidRPr="00E4437D">
        <w:t>0</w:t>
      </w:r>
      <w:r w:rsidRPr="00E4437D">
        <w:t>开始的数字索引中（为节约存储空间，可过滤掉词频低的词元），词元和数字索引所构成的集合叫做词典（</w:t>
      </w:r>
      <w:r w:rsidRPr="00E4437D">
        <w:t>vocabulary</w:t>
      </w:r>
      <w:r w:rsidRPr="00E4437D">
        <w:t>）。</w:t>
      </w:r>
    </w:p>
    <w:p w14:paraId="6A69A265" w14:textId="77777777" w:rsidR="00E4437D" w:rsidRPr="00E4437D" w:rsidRDefault="00E4437D" w:rsidP="00643AD0">
      <w:pPr>
        <w:pStyle w:val="1e"/>
      </w:pPr>
      <w:r w:rsidRPr="00E4437D">
        <w:t>以上述</w:t>
      </w:r>
      <w:r w:rsidRPr="00E4437D">
        <w:t>“Hello world!”</w:t>
      </w:r>
      <w:r w:rsidRPr="00E4437D">
        <w:t>为例，该序列组成的词典为：</w:t>
      </w:r>
    </w:p>
    <w:p w14:paraId="7187EBCF" w14:textId="77777777" w:rsidR="00E4437D" w:rsidRPr="00E4437D" w:rsidRDefault="00E4437D" w:rsidP="00643AD0">
      <w:pPr>
        <w:pStyle w:val="1e"/>
        <w:rPr>
          <w:bdr w:val="none" w:sz="0" w:space="0" w:color="auto" w:frame="1"/>
        </w:rPr>
      </w:pPr>
      <w:r w:rsidRPr="00E4437D">
        <w:rPr>
          <w:bdr w:val="none" w:sz="0" w:space="0" w:color="auto" w:frame="1"/>
        </w:rPr>
        <w:t>{"&lt;unk&gt;": 0, "&lt;pad&gt;": 1, "&lt;bos&gt;": 2, "&lt;eos&gt;": 3, "hello": 4, "world": 5, "!": 6}</w:t>
      </w:r>
    </w:p>
    <w:p w14:paraId="066E4C5A" w14:textId="77777777" w:rsidR="00E4437D" w:rsidRPr="00E4437D" w:rsidRDefault="00E4437D" w:rsidP="00643AD0">
      <w:pPr>
        <w:pStyle w:val="1e"/>
      </w:pPr>
      <w:r w:rsidRPr="00E4437D">
        <w:t>在构建词典中，我们使用了</w:t>
      </w:r>
      <w:r w:rsidRPr="00E4437D">
        <w:t>4</w:t>
      </w:r>
      <w:r w:rsidRPr="00E4437D">
        <w:t>个特殊词元。</w:t>
      </w:r>
    </w:p>
    <w:p w14:paraId="5073DEC1" w14:textId="77777777" w:rsidR="00E4437D" w:rsidRPr="00E4437D" w:rsidRDefault="00E4437D" w:rsidP="00643AD0">
      <w:pPr>
        <w:pStyle w:val="41"/>
      </w:pPr>
      <w:r w:rsidRPr="00E4437D">
        <w:rPr>
          <w:rFonts w:ascii="var(--jp-code-font-family)" w:hAnsi="var(--jp-code-font-family)" w:cs="宋体"/>
          <w:sz w:val="24"/>
          <w:szCs w:val="24"/>
          <w:bdr w:val="none" w:sz="0" w:space="0" w:color="auto" w:frame="1"/>
        </w:rPr>
        <w:t>&lt;unk&gt;</w:t>
      </w:r>
      <w:r w:rsidRPr="00E4437D">
        <w:t>：未知词元（</w:t>
      </w:r>
      <w:r w:rsidRPr="00E4437D">
        <w:t>unknown</w:t>
      </w:r>
      <w:r w:rsidRPr="00E4437D">
        <w:t>），将出现次数少于一定频率的单词统一判定为未知词元；</w:t>
      </w:r>
    </w:p>
    <w:p w14:paraId="08356596" w14:textId="77777777" w:rsidR="00E4437D" w:rsidRPr="00E4437D" w:rsidRDefault="00E4437D" w:rsidP="00643AD0">
      <w:pPr>
        <w:pStyle w:val="41"/>
      </w:pPr>
      <w:r w:rsidRPr="00E4437D">
        <w:rPr>
          <w:rFonts w:ascii="var(--jp-code-font-family)" w:hAnsi="var(--jp-code-font-family)" w:cs="宋体"/>
          <w:sz w:val="24"/>
          <w:szCs w:val="24"/>
          <w:bdr w:val="none" w:sz="0" w:space="0" w:color="auto" w:frame="1"/>
        </w:rPr>
        <w:t>&lt;bos&gt;</w:t>
      </w:r>
      <w:r w:rsidRPr="00E4437D">
        <w:t>：起始词元（</w:t>
      </w:r>
      <w:r w:rsidRPr="00E4437D">
        <w:t>begin of sentence</w:t>
      </w:r>
      <w:r w:rsidRPr="00E4437D">
        <w:t>），用来标注一个句子的开始；</w:t>
      </w:r>
    </w:p>
    <w:p w14:paraId="0386EC4F" w14:textId="77777777" w:rsidR="00E4437D" w:rsidRPr="00E4437D" w:rsidRDefault="00E4437D" w:rsidP="00643AD0">
      <w:pPr>
        <w:pStyle w:val="41"/>
      </w:pPr>
      <w:r w:rsidRPr="00E4437D">
        <w:rPr>
          <w:rFonts w:ascii="var(--jp-code-font-family)" w:hAnsi="var(--jp-code-font-family)" w:cs="宋体"/>
          <w:sz w:val="24"/>
          <w:szCs w:val="24"/>
          <w:bdr w:val="none" w:sz="0" w:space="0" w:color="auto" w:frame="1"/>
        </w:rPr>
        <w:t>&lt;eos&gt;</w:t>
      </w:r>
      <w:r w:rsidRPr="00E4437D">
        <w:t>：结束词元（</w:t>
      </w:r>
      <w:r w:rsidRPr="00E4437D">
        <w:t>end of sentence</w:t>
      </w:r>
      <w:r w:rsidRPr="00E4437D">
        <w:t>），用来标注一个句子的结束；</w:t>
      </w:r>
    </w:p>
    <w:p w14:paraId="6A244ABE" w14:textId="77777777" w:rsidR="00E4437D" w:rsidRPr="00E4437D" w:rsidRDefault="00E4437D" w:rsidP="00643AD0">
      <w:pPr>
        <w:pStyle w:val="41"/>
      </w:pPr>
      <w:r w:rsidRPr="00E4437D">
        <w:rPr>
          <w:rFonts w:ascii="var(--jp-code-font-family)" w:hAnsi="var(--jp-code-font-family)" w:cs="宋体"/>
          <w:sz w:val="24"/>
          <w:szCs w:val="24"/>
          <w:bdr w:val="none" w:sz="0" w:space="0" w:color="auto" w:frame="1"/>
        </w:rPr>
        <w:t>&lt;pad&gt;</w:t>
      </w:r>
      <w:r w:rsidRPr="00E4437D">
        <w:t>：填充词元（</w:t>
      </w:r>
      <w:r w:rsidRPr="00E4437D">
        <w:t>padding</w:t>
      </w:r>
      <w:r w:rsidRPr="00E4437D">
        <w:t>），当句子长度不够时将句子填充</w:t>
      </w:r>
      <w:proofErr w:type="gramStart"/>
      <w:r w:rsidRPr="00E4437D">
        <w:t>至统一</w:t>
      </w:r>
      <w:proofErr w:type="gramEnd"/>
      <w:r w:rsidRPr="00E4437D">
        <w:t>长度；</w:t>
      </w:r>
    </w:p>
    <w:p w14:paraId="5FC90AC0" w14:textId="649564D4" w:rsidR="006F2F91" w:rsidRDefault="00E4437D" w:rsidP="00711A0C">
      <w:pPr>
        <w:pStyle w:val="1e"/>
        <w:rPr>
          <w:rFonts w:hint="eastAsia"/>
        </w:rPr>
      </w:pPr>
      <w:r w:rsidRPr="00E4437D">
        <w:lastRenderedPageBreak/>
        <w:t>通过</w:t>
      </w:r>
      <w:r w:rsidRPr="00E4437D">
        <w:rPr>
          <w:rFonts w:ascii="var(--jp-code-font-family)" w:hAnsi="var(--jp-code-font-family)" w:cs="宋体"/>
          <w:sz w:val="24"/>
          <w:szCs w:val="24"/>
          <w:bdr w:val="none" w:sz="0" w:space="0" w:color="auto" w:frame="1"/>
        </w:rPr>
        <w:t>Vocab</w:t>
      </w:r>
      <w:r w:rsidRPr="00E4437D">
        <w:t>创建词典后，我们可以实现词元与数字索引之间的互相转换。我们可以通过调用</w:t>
      </w:r>
      <w:r w:rsidRPr="00E4437D">
        <w:rPr>
          <w:rFonts w:ascii="var(--jp-code-font-family)" w:hAnsi="var(--jp-code-font-family)" w:cs="宋体"/>
          <w:sz w:val="24"/>
          <w:szCs w:val="24"/>
          <w:bdr w:val="none" w:sz="0" w:space="0" w:color="auto" w:frame="1"/>
        </w:rPr>
        <w:t>enocde</w:t>
      </w:r>
      <w:r w:rsidRPr="00E4437D">
        <w:t>函数，获取输入词元对应的数字索引，通过调用</w:t>
      </w:r>
      <w:r w:rsidRPr="00E4437D">
        <w:rPr>
          <w:rFonts w:ascii="var(--jp-code-font-family)" w:hAnsi="var(--jp-code-font-family)" w:cs="宋体"/>
          <w:sz w:val="24"/>
          <w:szCs w:val="24"/>
          <w:bdr w:val="none" w:sz="0" w:space="0" w:color="auto" w:frame="1"/>
        </w:rPr>
        <w:t>decode</w:t>
      </w:r>
      <w:r w:rsidRPr="00E4437D">
        <w:t>函数，获取输入数字索引对应的词元。同样，我们也可以完成词元列表和数字索引列表之间的转换。</w:t>
      </w:r>
    </w:p>
    <w:p w14:paraId="1E918EF9" w14:textId="77777777" w:rsidR="006F2F91" w:rsidRDefault="006F2F91" w:rsidP="00643AD0">
      <w:pPr>
        <w:pStyle w:val="2f2"/>
      </w:pPr>
      <w:r>
        <w:rPr>
          <w:rFonts w:hint="eastAsia"/>
        </w:rPr>
        <w:t>class Vocab:</w:t>
      </w:r>
    </w:p>
    <w:p w14:paraId="5126A52C" w14:textId="77777777" w:rsidR="006F2F91" w:rsidRDefault="006F2F91" w:rsidP="00643AD0">
      <w:pPr>
        <w:pStyle w:val="2f2"/>
      </w:pPr>
      <w:r>
        <w:rPr>
          <w:rFonts w:hint="eastAsia"/>
        </w:rPr>
        <w:t xml:space="preserve">    """</w:t>
      </w:r>
      <w:r>
        <w:rPr>
          <w:rFonts w:hint="eastAsia"/>
        </w:rPr>
        <w:t>通过词频字典，构建词典</w:t>
      </w:r>
      <w:r>
        <w:rPr>
          <w:rFonts w:hint="eastAsia"/>
        </w:rPr>
        <w:t>"""</w:t>
      </w:r>
    </w:p>
    <w:p w14:paraId="529B6419" w14:textId="77777777" w:rsidR="006F2F91" w:rsidRDefault="006F2F91" w:rsidP="00643AD0">
      <w:pPr>
        <w:pStyle w:val="2f2"/>
      </w:pPr>
    </w:p>
    <w:p w14:paraId="2E5BE821" w14:textId="77777777" w:rsidR="006F2F91" w:rsidRDefault="006F2F91" w:rsidP="00643AD0">
      <w:pPr>
        <w:pStyle w:val="2f2"/>
      </w:pPr>
      <w:r>
        <w:rPr>
          <w:rFonts w:hint="eastAsia"/>
        </w:rPr>
        <w:t xml:space="preserve">    special_tokens = ['&lt;unk&gt;', '&lt;pad&gt;', '&lt;bos&gt;', '&lt;eos&gt;']</w:t>
      </w:r>
    </w:p>
    <w:p w14:paraId="16E4F3B0" w14:textId="77777777" w:rsidR="006F2F91" w:rsidRDefault="006F2F91" w:rsidP="00643AD0">
      <w:pPr>
        <w:pStyle w:val="2f2"/>
      </w:pPr>
    </w:p>
    <w:p w14:paraId="6865552B" w14:textId="77777777" w:rsidR="006F2F91" w:rsidRDefault="006F2F91" w:rsidP="00643AD0">
      <w:pPr>
        <w:pStyle w:val="2f2"/>
      </w:pPr>
      <w:r>
        <w:rPr>
          <w:rFonts w:hint="eastAsia"/>
        </w:rPr>
        <w:t xml:space="preserve">    def __init_</w:t>
      </w:r>
      <w:proofErr w:type="gramStart"/>
      <w:r>
        <w:rPr>
          <w:rFonts w:hint="eastAsia"/>
        </w:rPr>
        <w:t>_(</w:t>
      </w:r>
      <w:proofErr w:type="gramEnd"/>
      <w:r>
        <w:rPr>
          <w:rFonts w:hint="eastAsia"/>
        </w:rPr>
        <w:t>self, word_count_dict, min_freq=1):</w:t>
      </w:r>
    </w:p>
    <w:p w14:paraId="12812F3C" w14:textId="77777777" w:rsidR="006F2F91" w:rsidRDefault="006F2F91" w:rsidP="00643AD0">
      <w:pPr>
        <w:pStyle w:val="2f2"/>
      </w:pPr>
      <w:r>
        <w:rPr>
          <w:rFonts w:hint="eastAsia"/>
        </w:rPr>
        <w:t xml:space="preserve">        </w:t>
      </w:r>
      <w:proofErr w:type="gramStart"/>
      <w:r>
        <w:rPr>
          <w:rFonts w:hint="eastAsia"/>
        </w:rPr>
        <w:t>self.word</w:t>
      </w:r>
      <w:proofErr w:type="gramEnd"/>
      <w:r>
        <w:rPr>
          <w:rFonts w:hint="eastAsia"/>
        </w:rPr>
        <w:t>2idx = {}</w:t>
      </w:r>
    </w:p>
    <w:p w14:paraId="00FDD7C2" w14:textId="77777777" w:rsidR="006F2F91" w:rsidRDefault="006F2F91" w:rsidP="00643AD0">
      <w:pPr>
        <w:pStyle w:val="2f2"/>
      </w:pPr>
      <w:r>
        <w:rPr>
          <w:rFonts w:hint="eastAsia"/>
        </w:rPr>
        <w:t xml:space="preserve">        for idx, tok in enumerate(</w:t>
      </w:r>
      <w:proofErr w:type="gramStart"/>
      <w:r>
        <w:rPr>
          <w:rFonts w:hint="eastAsia"/>
        </w:rPr>
        <w:t>self.special</w:t>
      </w:r>
      <w:proofErr w:type="gramEnd"/>
      <w:r>
        <w:rPr>
          <w:rFonts w:hint="eastAsia"/>
        </w:rPr>
        <w:t>_tokens):</w:t>
      </w:r>
    </w:p>
    <w:p w14:paraId="254AE17B" w14:textId="77777777" w:rsidR="006F2F91" w:rsidRDefault="006F2F91" w:rsidP="00643AD0">
      <w:pPr>
        <w:pStyle w:val="2f2"/>
      </w:pPr>
      <w:r>
        <w:rPr>
          <w:rFonts w:hint="eastAsia"/>
        </w:rPr>
        <w:t xml:space="preserve">            </w:t>
      </w:r>
      <w:proofErr w:type="gramStart"/>
      <w:r>
        <w:rPr>
          <w:rFonts w:hint="eastAsia"/>
        </w:rPr>
        <w:t>self.word</w:t>
      </w:r>
      <w:proofErr w:type="gramEnd"/>
      <w:r>
        <w:rPr>
          <w:rFonts w:hint="eastAsia"/>
        </w:rPr>
        <w:t>2idx[tok] = idx</w:t>
      </w:r>
    </w:p>
    <w:p w14:paraId="44B8E169" w14:textId="77777777" w:rsidR="006F2F91" w:rsidRDefault="006F2F91" w:rsidP="00643AD0">
      <w:pPr>
        <w:pStyle w:val="2f2"/>
      </w:pPr>
    </w:p>
    <w:p w14:paraId="03AC4131" w14:textId="77777777" w:rsidR="006F2F91" w:rsidRDefault="006F2F91" w:rsidP="00643AD0">
      <w:pPr>
        <w:pStyle w:val="2f2"/>
      </w:pPr>
      <w:r>
        <w:rPr>
          <w:rFonts w:hint="eastAsia"/>
        </w:rPr>
        <w:t xml:space="preserve">        filted_dict = {w: c for w, c in word_count_</w:t>
      </w:r>
      <w:proofErr w:type="gramStart"/>
      <w:r>
        <w:rPr>
          <w:rFonts w:hint="eastAsia"/>
        </w:rPr>
        <w:t>dict.items</w:t>
      </w:r>
      <w:proofErr w:type="gramEnd"/>
      <w:r>
        <w:rPr>
          <w:rFonts w:hint="eastAsia"/>
        </w:rPr>
        <w:t>() if c &gt;= min_freq}</w:t>
      </w:r>
    </w:p>
    <w:p w14:paraId="024DADE6" w14:textId="77777777" w:rsidR="006F2F91" w:rsidRDefault="006F2F91" w:rsidP="00643AD0">
      <w:pPr>
        <w:pStyle w:val="2f2"/>
      </w:pPr>
      <w:r>
        <w:rPr>
          <w:rFonts w:hint="eastAsia"/>
        </w:rPr>
        <w:t xml:space="preserve">        for w, _ in filted_</w:t>
      </w:r>
      <w:proofErr w:type="gramStart"/>
      <w:r>
        <w:rPr>
          <w:rFonts w:hint="eastAsia"/>
        </w:rPr>
        <w:t>dict.items</w:t>
      </w:r>
      <w:proofErr w:type="gramEnd"/>
      <w:r>
        <w:rPr>
          <w:rFonts w:hint="eastAsia"/>
        </w:rPr>
        <w:t>():</w:t>
      </w:r>
    </w:p>
    <w:p w14:paraId="791513C3" w14:textId="77777777" w:rsidR="006F2F91" w:rsidRDefault="006F2F91" w:rsidP="00643AD0">
      <w:pPr>
        <w:pStyle w:val="2f2"/>
      </w:pPr>
      <w:r>
        <w:rPr>
          <w:rFonts w:hint="eastAsia"/>
        </w:rPr>
        <w:t xml:space="preserve">            </w:t>
      </w:r>
      <w:proofErr w:type="gramStart"/>
      <w:r>
        <w:rPr>
          <w:rFonts w:hint="eastAsia"/>
        </w:rPr>
        <w:t>self.word</w:t>
      </w:r>
      <w:proofErr w:type="gramEnd"/>
      <w:r>
        <w:rPr>
          <w:rFonts w:hint="eastAsia"/>
        </w:rPr>
        <w:t>2idx[w] = len(self.word2idx)</w:t>
      </w:r>
    </w:p>
    <w:p w14:paraId="38A41D6C" w14:textId="77777777" w:rsidR="006F2F91" w:rsidRDefault="006F2F91" w:rsidP="00643AD0">
      <w:pPr>
        <w:pStyle w:val="2f2"/>
      </w:pPr>
    </w:p>
    <w:p w14:paraId="0B099347" w14:textId="77777777" w:rsidR="006F2F91" w:rsidRDefault="006F2F91" w:rsidP="00643AD0">
      <w:pPr>
        <w:pStyle w:val="2f2"/>
      </w:pPr>
      <w:r>
        <w:rPr>
          <w:rFonts w:hint="eastAsia"/>
        </w:rPr>
        <w:t xml:space="preserve">        </w:t>
      </w:r>
      <w:proofErr w:type="gramStart"/>
      <w:r>
        <w:rPr>
          <w:rFonts w:hint="eastAsia"/>
        </w:rPr>
        <w:t>self.idx</w:t>
      </w:r>
      <w:proofErr w:type="gramEnd"/>
      <w:r>
        <w:rPr>
          <w:rFonts w:hint="eastAsia"/>
        </w:rPr>
        <w:t>2word = {idx: word for word, idx in self.word2idx.items()}</w:t>
      </w:r>
    </w:p>
    <w:p w14:paraId="0963B282" w14:textId="77777777" w:rsidR="006F2F91" w:rsidRDefault="006F2F91" w:rsidP="00643AD0">
      <w:pPr>
        <w:pStyle w:val="2f2"/>
      </w:pPr>
    </w:p>
    <w:p w14:paraId="50C3E30B" w14:textId="77777777" w:rsidR="006F2F91" w:rsidRDefault="006F2F91" w:rsidP="00643AD0">
      <w:pPr>
        <w:pStyle w:val="2f2"/>
      </w:pPr>
      <w:r>
        <w:rPr>
          <w:rFonts w:hint="eastAsia"/>
        </w:rPr>
        <w:t xml:space="preserve">        self.bos_idx = </w:t>
      </w:r>
      <w:proofErr w:type="gramStart"/>
      <w:r>
        <w:rPr>
          <w:rFonts w:hint="eastAsia"/>
        </w:rPr>
        <w:t>self.word</w:t>
      </w:r>
      <w:proofErr w:type="gramEnd"/>
      <w:r>
        <w:rPr>
          <w:rFonts w:hint="eastAsia"/>
        </w:rPr>
        <w:t>2idx['&lt;bos&gt;']</w:t>
      </w:r>
    </w:p>
    <w:p w14:paraId="05E9F138" w14:textId="77777777" w:rsidR="006F2F91" w:rsidRDefault="006F2F91" w:rsidP="00643AD0">
      <w:pPr>
        <w:pStyle w:val="2f2"/>
      </w:pPr>
      <w:r>
        <w:rPr>
          <w:rFonts w:hint="eastAsia"/>
        </w:rPr>
        <w:t xml:space="preserve">        self.eos_idx = </w:t>
      </w:r>
      <w:proofErr w:type="gramStart"/>
      <w:r>
        <w:rPr>
          <w:rFonts w:hint="eastAsia"/>
        </w:rPr>
        <w:t>self.word</w:t>
      </w:r>
      <w:proofErr w:type="gramEnd"/>
      <w:r>
        <w:rPr>
          <w:rFonts w:hint="eastAsia"/>
        </w:rPr>
        <w:t>2idx['&lt;eos&gt;']</w:t>
      </w:r>
    </w:p>
    <w:p w14:paraId="7AD7AB1C" w14:textId="77777777" w:rsidR="006F2F91" w:rsidRDefault="006F2F91" w:rsidP="00643AD0">
      <w:pPr>
        <w:pStyle w:val="2f2"/>
      </w:pPr>
      <w:r>
        <w:rPr>
          <w:rFonts w:hint="eastAsia"/>
        </w:rPr>
        <w:t xml:space="preserve">        self.pad_idx = </w:t>
      </w:r>
      <w:proofErr w:type="gramStart"/>
      <w:r>
        <w:rPr>
          <w:rFonts w:hint="eastAsia"/>
        </w:rPr>
        <w:t>self.word</w:t>
      </w:r>
      <w:proofErr w:type="gramEnd"/>
      <w:r>
        <w:rPr>
          <w:rFonts w:hint="eastAsia"/>
        </w:rPr>
        <w:t>2idx['&lt;pad&gt;']</w:t>
      </w:r>
    </w:p>
    <w:p w14:paraId="3ECC5319" w14:textId="77777777" w:rsidR="006F2F91" w:rsidRDefault="006F2F91" w:rsidP="00643AD0">
      <w:pPr>
        <w:pStyle w:val="2f2"/>
      </w:pPr>
      <w:r>
        <w:rPr>
          <w:rFonts w:hint="eastAsia"/>
        </w:rPr>
        <w:t xml:space="preserve">        self.unk_idx = </w:t>
      </w:r>
      <w:proofErr w:type="gramStart"/>
      <w:r>
        <w:rPr>
          <w:rFonts w:hint="eastAsia"/>
        </w:rPr>
        <w:t>self.word</w:t>
      </w:r>
      <w:proofErr w:type="gramEnd"/>
      <w:r>
        <w:rPr>
          <w:rFonts w:hint="eastAsia"/>
        </w:rPr>
        <w:t>2idx['&lt;unk&gt;']</w:t>
      </w:r>
    </w:p>
    <w:p w14:paraId="3F9CBEB9" w14:textId="77777777" w:rsidR="006F2F91" w:rsidRDefault="006F2F91" w:rsidP="00643AD0">
      <w:pPr>
        <w:pStyle w:val="2f2"/>
      </w:pPr>
    </w:p>
    <w:p w14:paraId="7B4D9479" w14:textId="77777777" w:rsidR="006F2F91" w:rsidRDefault="006F2F91" w:rsidP="00643AD0">
      <w:pPr>
        <w:pStyle w:val="2f2"/>
      </w:pPr>
      <w:r>
        <w:rPr>
          <w:rFonts w:hint="eastAsia"/>
        </w:rPr>
        <w:t xml:space="preserve">    def _word2</w:t>
      </w:r>
      <w:proofErr w:type="gramStart"/>
      <w:r>
        <w:rPr>
          <w:rFonts w:hint="eastAsia"/>
        </w:rPr>
        <w:t>idx(</w:t>
      </w:r>
      <w:proofErr w:type="gramEnd"/>
      <w:r>
        <w:rPr>
          <w:rFonts w:hint="eastAsia"/>
        </w:rPr>
        <w:t>self, word):</w:t>
      </w:r>
    </w:p>
    <w:p w14:paraId="6A45DAEB" w14:textId="77777777" w:rsidR="006F2F91" w:rsidRDefault="006F2F91" w:rsidP="00643AD0">
      <w:pPr>
        <w:pStyle w:val="2f2"/>
      </w:pPr>
      <w:r>
        <w:rPr>
          <w:rFonts w:hint="eastAsia"/>
        </w:rPr>
        <w:t xml:space="preserve">        """</w:t>
      </w:r>
      <w:r>
        <w:rPr>
          <w:rFonts w:hint="eastAsia"/>
        </w:rPr>
        <w:t>单词映射至数字索引</w:t>
      </w:r>
      <w:r>
        <w:rPr>
          <w:rFonts w:hint="eastAsia"/>
        </w:rPr>
        <w:t>"""</w:t>
      </w:r>
    </w:p>
    <w:p w14:paraId="14EC580B" w14:textId="77777777" w:rsidR="006F2F91" w:rsidRDefault="006F2F91" w:rsidP="00643AD0">
      <w:pPr>
        <w:pStyle w:val="2f2"/>
      </w:pPr>
      <w:r>
        <w:rPr>
          <w:rFonts w:hint="eastAsia"/>
        </w:rPr>
        <w:t xml:space="preserve">        if word not in </w:t>
      </w:r>
      <w:proofErr w:type="gramStart"/>
      <w:r>
        <w:rPr>
          <w:rFonts w:hint="eastAsia"/>
        </w:rPr>
        <w:t>self.word</w:t>
      </w:r>
      <w:proofErr w:type="gramEnd"/>
      <w:r>
        <w:rPr>
          <w:rFonts w:hint="eastAsia"/>
        </w:rPr>
        <w:t>2idx:</w:t>
      </w:r>
    </w:p>
    <w:p w14:paraId="49FA5C56" w14:textId="77777777" w:rsidR="006F2F91" w:rsidRDefault="006F2F91" w:rsidP="00643AD0">
      <w:pPr>
        <w:pStyle w:val="2f2"/>
      </w:pPr>
      <w:r>
        <w:rPr>
          <w:rFonts w:hint="eastAsia"/>
        </w:rPr>
        <w:t xml:space="preserve">            return self.unk_idx</w:t>
      </w:r>
    </w:p>
    <w:p w14:paraId="24B52DE1" w14:textId="77777777" w:rsidR="006F2F91" w:rsidRDefault="006F2F91" w:rsidP="00643AD0">
      <w:pPr>
        <w:pStyle w:val="2f2"/>
      </w:pPr>
      <w:r>
        <w:rPr>
          <w:rFonts w:hint="eastAsia"/>
        </w:rPr>
        <w:t xml:space="preserve">        return </w:t>
      </w:r>
      <w:proofErr w:type="gramStart"/>
      <w:r>
        <w:rPr>
          <w:rFonts w:hint="eastAsia"/>
        </w:rPr>
        <w:t>self.word</w:t>
      </w:r>
      <w:proofErr w:type="gramEnd"/>
      <w:r>
        <w:rPr>
          <w:rFonts w:hint="eastAsia"/>
        </w:rPr>
        <w:t>2idx[word]</w:t>
      </w:r>
    </w:p>
    <w:p w14:paraId="55ADD406" w14:textId="77777777" w:rsidR="006F2F91" w:rsidRDefault="006F2F91" w:rsidP="00643AD0">
      <w:pPr>
        <w:pStyle w:val="2f2"/>
      </w:pPr>
    </w:p>
    <w:p w14:paraId="08ABC85E" w14:textId="77777777" w:rsidR="006F2F91" w:rsidRDefault="006F2F91" w:rsidP="00643AD0">
      <w:pPr>
        <w:pStyle w:val="2f2"/>
      </w:pPr>
      <w:r>
        <w:rPr>
          <w:rFonts w:hint="eastAsia"/>
        </w:rPr>
        <w:t xml:space="preserve">    def _idx2</w:t>
      </w:r>
      <w:proofErr w:type="gramStart"/>
      <w:r>
        <w:rPr>
          <w:rFonts w:hint="eastAsia"/>
        </w:rPr>
        <w:t>word(</w:t>
      </w:r>
      <w:proofErr w:type="gramEnd"/>
      <w:r>
        <w:rPr>
          <w:rFonts w:hint="eastAsia"/>
        </w:rPr>
        <w:t>self, idx):</w:t>
      </w:r>
    </w:p>
    <w:p w14:paraId="41327DFD" w14:textId="77777777" w:rsidR="006F2F91" w:rsidRDefault="006F2F91" w:rsidP="00643AD0">
      <w:pPr>
        <w:pStyle w:val="2f2"/>
      </w:pPr>
      <w:r>
        <w:rPr>
          <w:rFonts w:hint="eastAsia"/>
        </w:rPr>
        <w:t xml:space="preserve">        """</w:t>
      </w:r>
      <w:r>
        <w:rPr>
          <w:rFonts w:hint="eastAsia"/>
        </w:rPr>
        <w:t>数字索引映射至单词</w:t>
      </w:r>
      <w:r>
        <w:rPr>
          <w:rFonts w:hint="eastAsia"/>
        </w:rPr>
        <w:t>"""</w:t>
      </w:r>
    </w:p>
    <w:p w14:paraId="49182375" w14:textId="77777777" w:rsidR="006F2F91" w:rsidRDefault="006F2F91" w:rsidP="00643AD0">
      <w:pPr>
        <w:pStyle w:val="2f2"/>
      </w:pPr>
      <w:r>
        <w:rPr>
          <w:rFonts w:hint="eastAsia"/>
        </w:rPr>
        <w:t xml:space="preserve">        if idx not in </w:t>
      </w:r>
      <w:proofErr w:type="gramStart"/>
      <w:r>
        <w:rPr>
          <w:rFonts w:hint="eastAsia"/>
        </w:rPr>
        <w:t>self.idx</w:t>
      </w:r>
      <w:proofErr w:type="gramEnd"/>
      <w:r>
        <w:rPr>
          <w:rFonts w:hint="eastAsia"/>
        </w:rPr>
        <w:t>2word:</w:t>
      </w:r>
    </w:p>
    <w:p w14:paraId="3E152375" w14:textId="77777777" w:rsidR="006F2F91" w:rsidRDefault="006F2F91" w:rsidP="00643AD0">
      <w:pPr>
        <w:pStyle w:val="2f2"/>
      </w:pPr>
      <w:r>
        <w:rPr>
          <w:rFonts w:hint="eastAsia"/>
        </w:rPr>
        <w:t xml:space="preserve">            raise </w:t>
      </w:r>
      <w:proofErr w:type="gramStart"/>
      <w:r>
        <w:rPr>
          <w:rFonts w:hint="eastAsia"/>
        </w:rPr>
        <w:t>ValueError(</w:t>
      </w:r>
      <w:proofErr w:type="gramEnd"/>
      <w:r>
        <w:rPr>
          <w:rFonts w:hint="eastAsia"/>
        </w:rPr>
        <w:t>'input index is not in vocabulary.')</w:t>
      </w:r>
    </w:p>
    <w:p w14:paraId="4BFE252E" w14:textId="77777777" w:rsidR="006F2F91" w:rsidRDefault="006F2F91" w:rsidP="00643AD0">
      <w:pPr>
        <w:pStyle w:val="2f2"/>
      </w:pPr>
      <w:r>
        <w:rPr>
          <w:rFonts w:hint="eastAsia"/>
        </w:rPr>
        <w:t xml:space="preserve">        return </w:t>
      </w:r>
      <w:proofErr w:type="gramStart"/>
      <w:r>
        <w:rPr>
          <w:rFonts w:hint="eastAsia"/>
        </w:rPr>
        <w:t>self.idx</w:t>
      </w:r>
      <w:proofErr w:type="gramEnd"/>
      <w:r>
        <w:rPr>
          <w:rFonts w:hint="eastAsia"/>
        </w:rPr>
        <w:t>2word[idx]</w:t>
      </w:r>
    </w:p>
    <w:p w14:paraId="6FE54234" w14:textId="77777777" w:rsidR="006F2F91" w:rsidRDefault="006F2F91" w:rsidP="00643AD0">
      <w:pPr>
        <w:pStyle w:val="2f2"/>
      </w:pPr>
    </w:p>
    <w:p w14:paraId="4929C5B1" w14:textId="77777777" w:rsidR="006F2F91" w:rsidRDefault="006F2F91" w:rsidP="00643AD0">
      <w:pPr>
        <w:pStyle w:val="2f2"/>
      </w:pPr>
      <w:r>
        <w:rPr>
          <w:rFonts w:hint="eastAsia"/>
        </w:rPr>
        <w:t xml:space="preserve">    def </w:t>
      </w:r>
      <w:proofErr w:type="gramStart"/>
      <w:r>
        <w:rPr>
          <w:rFonts w:hint="eastAsia"/>
        </w:rPr>
        <w:t>encode(</w:t>
      </w:r>
      <w:proofErr w:type="gramEnd"/>
      <w:r>
        <w:rPr>
          <w:rFonts w:hint="eastAsia"/>
        </w:rPr>
        <w:t>self, word_or_list):</w:t>
      </w:r>
    </w:p>
    <w:p w14:paraId="6291FA6E" w14:textId="77777777" w:rsidR="006F2F91" w:rsidRDefault="006F2F91" w:rsidP="00643AD0">
      <w:pPr>
        <w:pStyle w:val="2f2"/>
        <w:rPr>
          <w:lang w:eastAsia="zh-CN"/>
        </w:rPr>
      </w:pPr>
      <w:r>
        <w:rPr>
          <w:rFonts w:hint="eastAsia"/>
        </w:rPr>
        <w:t xml:space="preserve">        </w:t>
      </w:r>
      <w:r>
        <w:rPr>
          <w:rFonts w:hint="eastAsia"/>
          <w:lang w:eastAsia="zh-CN"/>
        </w:rPr>
        <w:t>"""</w:t>
      </w:r>
      <w:r>
        <w:rPr>
          <w:rFonts w:hint="eastAsia"/>
          <w:lang w:eastAsia="zh-CN"/>
        </w:rPr>
        <w:t>将单个单词或单词数组映射至单个数字索引或数字索引数组</w:t>
      </w:r>
      <w:r>
        <w:rPr>
          <w:rFonts w:hint="eastAsia"/>
          <w:lang w:eastAsia="zh-CN"/>
        </w:rPr>
        <w:t>"""</w:t>
      </w:r>
    </w:p>
    <w:p w14:paraId="154133B7" w14:textId="77777777" w:rsidR="006F2F91" w:rsidRDefault="006F2F91" w:rsidP="00643AD0">
      <w:pPr>
        <w:pStyle w:val="2f2"/>
      </w:pPr>
      <w:r>
        <w:rPr>
          <w:rFonts w:hint="eastAsia"/>
          <w:lang w:eastAsia="zh-CN"/>
        </w:rPr>
        <w:t xml:space="preserve">        </w:t>
      </w:r>
      <w:r>
        <w:rPr>
          <w:rFonts w:hint="eastAsia"/>
        </w:rPr>
        <w:t xml:space="preserve">if </w:t>
      </w:r>
      <w:proofErr w:type="gramStart"/>
      <w:r>
        <w:rPr>
          <w:rFonts w:hint="eastAsia"/>
        </w:rPr>
        <w:t>isinstance(</w:t>
      </w:r>
      <w:proofErr w:type="gramEnd"/>
      <w:r>
        <w:rPr>
          <w:rFonts w:hint="eastAsia"/>
        </w:rPr>
        <w:t>word_or_list, list):</w:t>
      </w:r>
    </w:p>
    <w:p w14:paraId="0169C096" w14:textId="77777777" w:rsidR="006F2F91" w:rsidRDefault="006F2F91" w:rsidP="00643AD0">
      <w:pPr>
        <w:pStyle w:val="2f2"/>
      </w:pPr>
      <w:r>
        <w:rPr>
          <w:rFonts w:hint="eastAsia"/>
        </w:rPr>
        <w:t xml:space="preserve">            return [</w:t>
      </w:r>
      <w:proofErr w:type="gramStart"/>
      <w:r>
        <w:rPr>
          <w:rFonts w:hint="eastAsia"/>
        </w:rPr>
        <w:t>self._</w:t>
      </w:r>
      <w:proofErr w:type="gramEnd"/>
      <w:r>
        <w:rPr>
          <w:rFonts w:hint="eastAsia"/>
        </w:rPr>
        <w:t>word2idx(i) for i in word_or_list]</w:t>
      </w:r>
    </w:p>
    <w:p w14:paraId="510DEA72" w14:textId="77777777" w:rsidR="006F2F91" w:rsidRDefault="006F2F91" w:rsidP="00643AD0">
      <w:pPr>
        <w:pStyle w:val="2f2"/>
      </w:pPr>
      <w:r>
        <w:rPr>
          <w:rFonts w:hint="eastAsia"/>
        </w:rPr>
        <w:t xml:space="preserve">        return </w:t>
      </w:r>
      <w:proofErr w:type="gramStart"/>
      <w:r>
        <w:rPr>
          <w:rFonts w:hint="eastAsia"/>
        </w:rPr>
        <w:t>self._</w:t>
      </w:r>
      <w:proofErr w:type="gramEnd"/>
      <w:r>
        <w:rPr>
          <w:rFonts w:hint="eastAsia"/>
        </w:rPr>
        <w:t>word2idx(word_or_list)</w:t>
      </w:r>
    </w:p>
    <w:p w14:paraId="1DE7FAD9" w14:textId="77777777" w:rsidR="006F2F91" w:rsidRDefault="006F2F91" w:rsidP="00643AD0">
      <w:pPr>
        <w:pStyle w:val="2f2"/>
      </w:pPr>
    </w:p>
    <w:p w14:paraId="678F1731" w14:textId="77777777" w:rsidR="006F2F91" w:rsidRDefault="006F2F91" w:rsidP="00643AD0">
      <w:pPr>
        <w:pStyle w:val="2f2"/>
      </w:pPr>
      <w:r>
        <w:rPr>
          <w:rFonts w:hint="eastAsia"/>
        </w:rPr>
        <w:t xml:space="preserve">    def </w:t>
      </w:r>
      <w:proofErr w:type="gramStart"/>
      <w:r>
        <w:rPr>
          <w:rFonts w:hint="eastAsia"/>
        </w:rPr>
        <w:t>decode(</w:t>
      </w:r>
      <w:proofErr w:type="gramEnd"/>
      <w:r>
        <w:rPr>
          <w:rFonts w:hint="eastAsia"/>
        </w:rPr>
        <w:t>self, idx_or_list):</w:t>
      </w:r>
    </w:p>
    <w:p w14:paraId="7779B420" w14:textId="77777777" w:rsidR="006F2F91" w:rsidRDefault="006F2F91" w:rsidP="00643AD0">
      <w:pPr>
        <w:pStyle w:val="2f2"/>
        <w:rPr>
          <w:lang w:eastAsia="zh-CN"/>
        </w:rPr>
      </w:pPr>
      <w:r>
        <w:rPr>
          <w:rFonts w:hint="eastAsia"/>
        </w:rPr>
        <w:t xml:space="preserve">        </w:t>
      </w:r>
      <w:r>
        <w:rPr>
          <w:rFonts w:hint="eastAsia"/>
          <w:lang w:eastAsia="zh-CN"/>
        </w:rPr>
        <w:t>"""</w:t>
      </w:r>
      <w:r>
        <w:rPr>
          <w:rFonts w:hint="eastAsia"/>
          <w:lang w:eastAsia="zh-CN"/>
        </w:rPr>
        <w:t>将单个数字索引或数字索引数组映射至单个单词或单词数组</w:t>
      </w:r>
      <w:r>
        <w:rPr>
          <w:rFonts w:hint="eastAsia"/>
          <w:lang w:eastAsia="zh-CN"/>
        </w:rPr>
        <w:t>"""</w:t>
      </w:r>
    </w:p>
    <w:p w14:paraId="13001D19" w14:textId="77777777" w:rsidR="006F2F91" w:rsidRDefault="006F2F91" w:rsidP="00643AD0">
      <w:pPr>
        <w:pStyle w:val="2f2"/>
      </w:pPr>
      <w:r>
        <w:rPr>
          <w:rFonts w:hint="eastAsia"/>
          <w:lang w:eastAsia="zh-CN"/>
        </w:rPr>
        <w:t xml:space="preserve">        </w:t>
      </w:r>
      <w:r>
        <w:rPr>
          <w:rFonts w:hint="eastAsia"/>
        </w:rPr>
        <w:t xml:space="preserve">if </w:t>
      </w:r>
      <w:proofErr w:type="gramStart"/>
      <w:r>
        <w:rPr>
          <w:rFonts w:hint="eastAsia"/>
        </w:rPr>
        <w:t>isinstance(</w:t>
      </w:r>
      <w:proofErr w:type="gramEnd"/>
      <w:r>
        <w:rPr>
          <w:rFonts w:hint="eastAsia"/>
        </w:rPr>
        <w:t>idx_or_list, list):</w:t>
      </w:r>
    </w:p>
    <w:p w14:paraId="06690A19" w14:textId="77777777" w:rsidR="006F2F91" w:rsidRDefault="006F2F91" w:rsidP="00643AD0">
      <w:pPr>
        <w:pStyle w:val="2f2"/>
      </w:pPr>
      <w:r>
        <w:rPr>
          <w:rFonts w:hint="eastAsia"/>
        </w:rPr>
        <w:t xml:space="preserve">            return [</w:t>
      </w:r>
      <w:proofErr w:type="gramStart"/>
      <w:r>
        <w:rPr>
          <w:rFonts w:hint="eastAsia"/>
        </w:rPr>
        <w:t>self._</w:t>
      </w:r>
      <w:proofErr w:type="gramEnd"/>
      <w:r>
        <w:rPr>
          <w:rFonts w:hint="eastAsia"/>
        </w:rPr>
        <w:t>idx2word(i) for i in idx_or_list]</w:t>
      </w:r>
    </w:p>
    <w:p w14:paraId="06B51589" w14:textId="77777777" w:rsidR="006F2F91" w:rsidRDefault="006F2F91" w:rsidP="00643AD0">
      <w:pPr>
        <w:pStyle w:val="2f2"/>
      </w:pPr>
      <w:r>
        <w:rPr>
          <w:rFonts w:hint="eastAsia"/>
        </w:rPr>
        <w:lastRenderedPageBreak/>
        <w:t xml:space="preserve">        return </w:t>
      </w:r>
      <w:proofErr w:type="gramStart"/>
      <w:r>
        <w:rPr>
          <w:rFonts w:hint="eastAsia"/>
        </w:rPr>
        <w:t>self._</w:t>
      </w:r>
      <w:proofErr w:type="gramEnd"/>
      <w:r>
        <w:rPr>
          <w:rFonts w:hint="eastAsia"/>
        </w:rPr>
        <w:t>idx2word(idx_or_list)</w:t>
      </w:r>
    </w:p>
    <w:p w14:paraId="6C07E1F0" w14:textId="77777777" w:rsidR="006F2F91" w:rsidRDefault="006F2F91" w:rsidP="00643AD0">
      <w:pPr>
        <w:pStyle w:val="2f2"/>
      </w:pPr>
    </w:p>
    <w:p w14:paraId="0573A4BC" w14:textId="77777777" w:rsidR="006F2F91" w:rsidRDefault="006F2F91" w:rsidP="00643AD0">
      <w:pPr>
        <w:pStyle w:val="2f2"/>
      </w:pPr>
      <w:r>
        <w:rPr>
          <w:rFonts w:hint="eastAsia"/>
        </w:rPr>
        <w:t xml:space="preserve">    def __len__(self):</w:t>
      </w:r>
    </w:p>
    <w:p w14:paraId="4E9CA356" w14:textId="524A1625" w:rsidR="00E471FB" w:rsidRDefault="006F2F91" w:rsidP="00711A0C">
      <w:pPr>
        <w:pStyle w:val="2f2"/>
        <w:rPr>
          <w:rFonts w:hint="eastAsia"/>
        </w:rPr>
      </w:pPr>
      <w:r>
        <w:rPr>
          <w:rFonts w:hint="eastAsia"/>
        </w:rPr>
        <w:t xml:space="preserve">        return len(</w:t>
      </w:r>
      <w:proofErr w:type="gramStart"/>
      <w:r>
        <w:rPr>
          <w:rFonts w:hint="eastAsia"/>
        </w:rPr>
        <w:t>self.word</w:t>
      </w:r>
      <w:proofErr w:type="gramEnd"/>
      <w:r>
        <w:rPr>
          <w:rFonts w:hint="eastAsia"/>
        </w:rPr>
        <w:t>2idx)</w:t>
      </w:r>
    </w:p>
    <w:p w14:paraId="606B7A79" w14:textId="78AAE192" w:rsidR="00982240" w:rsidRPr="00982240" w:rsidRDefault="00982240" w:rsidP="00643AD0">
      <w:pPr>
        <w:pStyle w:val="1e"/>
      </w:pPr>
      <w:r w:rsidRPr="00982240">
        <w:t>使用</w:t>
      </w:r>
      <w:r w:rsidRPr="00982240">
        <w:t>collections</w:t>
      </w:r>
      <w:r w:rsidRPr="00982240">
        <w:t>中的</w:t>
      </w:r>
      <w:r w:rsidRPr="00982240">
        <w:t>Counter</w:t>
      </w:r>
      <w:r w:rsidRPr="00982240">
        <w:t>和</w:t>
      </w:r>
      <w:r w:rsidRPr="00982240">
        <w:t>OrderedDict</w:t>
      </w:r>
      <w:r w:rsidRPr="00982240">
        <w:t>统计英</w:t>
      </w:r>
      <w:r w:rsidRPr="00982240">
        <w:t>/</w:t>
      </w:r>
      <w:r w:rsidRPr="00982240">
        <w:t>德语每个单词在整体文本中出现的频率。构建词频字典，然后再将词频字典转为词典。其中，收录所有源语言（德语）词元的词典为</w:t>
      </w:r>
      <w:r w:rsidRPr="00982240">
        <w:t>de_vocab</w:t>
      </w:r>
      <w:r w:rsidRPr="00982240">
        <w:t>，收录所有目标语言（英语）词元的词典为</w:t>
      </w:r>
      <w:r w:rsidRPr="00982240">
        <w:t>en_vocab</w:t>
      </w:r>
      <w:r w:rsidRPr="00982240">
        <w:t>。</w:t>
      </w:r>
    </w:p>
    <w:p w14:paraId="16465D9C" w14:textId="77777777" w:rsidR="00982240" w:rsidRPr="00982240" w:rsidRDefault="00982240" w:rsidP="00643AD0">
      <w:pPr>
        <w:pStyle w:val="1e"/>
      </w:pPr>
      <w:r w:rsidRPr="00982240">
        <w:t>在分配数字索引时有一个小技巧：常用的词元对应数值较小的索引，这样可以节约检索时间。</w:t>
      </w:r>
    </w:p>
    <w:p w14:paraId="6C2E34E0" w14:textId="77777777" w:rsidR="004377C5" w:rsidRDefault="004377C5" w:rsidP="00643AD0">
      <w:pPr>
        <w:pStyle w:val="2f2"/>
      </w:pPr>
      <w:r>
        <w:rPr>
          <w:rFonts w:hint="eastAsia"/>
        </w:rPr>
        <w:t>from collections import Counter, OrderedDict</w:t>
      </w:r>
    </w:p>
    <w:p w14:paraId="43AF71AE" w14:textId="77777777" w:rsidR="004377C5" w:rsidRDefault="004377C5" w:rsidP="00643AD0">
      <w:pPr>
        <w:pStyle w:val="2f2"/>
      </w:pPr>
    </w:p>
    <w:p w14:paraId="3CA9073D" w14:textId="77777777" w:rsidR="004377C5" w:rsidRDefault="004377C5" w:rsidP="00643AD0">
      <w:pPr>
        <w:pStyle w:val="2f2"/>
      </w:pPr>
      <w:r>
        <w:rPr>
          <w:rFonts w:hint="eastAsia"/>
        </w:rPr>
        <w:t>def build_vocab(dataset):</w:t>
      </w:r>
    </w:p>
    <w:p w14:paraId="3B877FA2" w14:textId="77777777" w:rsidR="004377C5" w:rsidRDefault="004377C5" w:rsidP="00643AD0">
      <w:pPr>
        <w:pStyle w:val="2f2"/>
      </w:pPr>
      <w:r>
        <w:rPr>
          <w:rFonts w:hint="eastAsia"/>
        </w:rPr>
        <w:t xml:space="preserve">    de_words, en_words = [], []</w:t>
      </w:r>
    </w:p>
    <w:p w14:paraId="583846D6" w14:textId="77777777" w:rsidR="004377C5" w:rsidRDefault="004377C5" w:rsidP="00643AD0">
      <w:pPr>
        <w:pStyle w:val="2f2"/>
      </w:pPr>
      <w:r>
        <w:rPr>
          <w:rFonts w:hint="eastAsia"/>
        </w:rPr>
        <w:t xml:space="preserve">    for de, en in dataset:</w:t>
      </w:r>
    </w:p>
    <w:p w14:paraId="0202698C" w14:textId="77777777" w:rsidR="004377C5" w:rsidRDefault="004377C5" w:rsidP="00643AD0">
      <w:pPr>
        <w:pStyle w:val="2f2"/>
      </w:pPr>
      <w:r>
        <w:rPr>
          <w:rFonts w:hint="eastAsia"/>
        </w:rPr>
        <w:t xml:space="preserve">        de_</w:t>
      </w:r>
      <w:proofErr w:type="gramStart"/>
      <w:r>
        <w:rPr>
          <w:rFonts w:hint="eastAsia"/>
        </w:rPr>
        <w:t>words.extend</w:t>
      </w:r>
      <w:proofErr w:type="gramEnd"/>
      <w:r>
        <w:rPr>
          <w:rFonts w:hint="eastAsia"/>
        </w:rPr>
        <w:t>(de)</w:t>
      </w:r>
    </w:p>
    <w:p w14:paraId="3197BF41" w14:textId="77777777" w:rsidR="004377C5" w:rsidRDefault="004377C5" w:rsidP="00643AD0">
      <w:pPr>
        <w:pStyle w:val="2f2"/>
      </w:pPr>
      <w:r>
        <w:rPr>
          <w:rFonts w:hint="eastAsia"/>
        </w:rPr>
        <w:t xml:space="preserve">        en_</w:t>
      </w:r>
      <w:proofErr w:type="gramStart"/>
      <w:r>
        <w:rPr>
          <w:rFonts w:hint="eastAsia"/>
        </w:rPr>
        <w:t>words.extend</w:t>
      </w:r>
      <w:proofErr w:type="gramEnd"/>
      <w:r>
        <w:rPr>
          <w:rFonts w:hint="eastAsia"/>
        </w:rPr>
        <w:t>(en)</w:t>
      </w:r>
    </w:p>
    <w:p w14:paraId="2590FE94" w14:textId="77777777" w:rsidR="004377C5" w:rsidRDefault="004377C5" w:rsidP="00643AD0">
      <w:pPr>
        <w:pStyle w:val="2f2"/>
      </w:pPr>
      <w:r>
        <w:rPr>
          <w:rFonts w:hint="eastAsia"/>
        </w:rPr>
        <w:t xml:space="preserve">    </w:t>
      </w:r>
    </w:p>
    <w:p w14:paraId="468335B4" w14:textId="77777777" w:rsidR="004377C5" w:rsidRDefault="004377C5" w:rsidP="00643AD0">
      <w:pPr>
        <w:pStyle w:val="2f2"/>
      </w:pPr>
      <w:r>
        <w:rPr>
          <w:rFonts w:hint="eastAsia"/>
        </w:rPr>
        <w:t xml:space="preserve">    de_count_dict = OrderedDict(</w:t>
      </w:r>
      <w:proofErr w:type="gramStart"/>
      <w:r>
        <w:rPr>
          <w:rFonts w:hint="eastAsia"/>
        </w:rPr>
        <w:t>sorted(</w:t>
      </w:r>
      <w:proofErr w:type="gramEnd"/>
      <w:r>
        <w:rPr>
          <w:rFonts w:hint="eastAsia"/>
        </w:rPr>
        <w:t>Counter(de_words).items(), key=lambda t: t[1], reverse=True))</w:t>
      </w:r>
    </w:p>
    <w:p w14:paraId="32B00E3D" w14:textId="77777777" w:rsidR="004377C5" w:rsidRDefault="004377C5" w:rsidP="00643AD0">
      <w:pPr>
        <w:pStyle w:val="2f2"/>
      </w:pPr>
      <w:r>
        <w:rPr>
          <w:rFonts w:hint="eastAsia"/>
        </w:rPr>
        <w:t xml:space="preserve">    en_count_dict = OrderedDict(</w:t>
      </w:r>
      <w:proofErr w:type="gramStart"/>
      <w:r>
        <w:rPr>
          <w:rFonts w:hint="eastAsia"/>
        </w:rPr>
        <w:t>sorted(</w:t>
      </w:r>
      <w:proofErr w:type="gramEnd"/>
      <w:r>
        <w:rPr>
          <w:rFonts w:hint="eastAsia"/>
        </w:rPr>
        <w:t>Counter(en_words).items(), key=lambda t: t[1], reverse=True))</w:t>
      </w:r>
    </w:p>
    <w:p w14:paraId="271EF774" w14:textId="77777777" w:rsidR="004377C5" w:rsidRDefault="004377C5" w:rsidP="00643AD0">
      <w:pPr>
        <w:pStyle w:val="2f2"/>
      </w:pPr>
    </w:p>
    <w:p w14:paraId="6A07E6F1" w14:textId="77777777" w:rsidR="004377C5" w:rsidRDefault="004377C5" w:rsidP="00643AD0">
      <w:pPr>
        <w:pStyle w:val="2f2"/>
      </w:pPr>
      <w:r>
        <w:rPr>
          <w:rFonts w:hint="eastAsia"/>
        </w:rPr>
        <w:t xml:space="preserve">    return </w:t>
      </w:r>
      <w:proofErr w:type="gramStart"/>
      <w:r>
        <w:rPr>
          <w:rFonts w:hint="eastAsia"/>
        </w:rPr>
        <w:t>Vocab(</w:t>
      </w:r>
      <w:proofErr w:type="gramEnd"/>
      <w:r>
        <w:rPr>
          <w:rFonts w:hint="eastAsia"/>
        </w:rPr>
        <w:t>de_count_dict, min_freq=2), Vocab(en_count_dict, min_freq=2)</w:t>
      </w:r>
    </w:p>
    <w:p w14:paraId="4C33A888" w14:textId="77777777" w:rsidR="004377C5" w:rsidRDefault="004377C5" w:rsidP="00643AD0">
      <w:pPr>
        <w:pStyle w:val="2f2"/>
      </w:pPr>
    </w:p>
    <w:p w14:paraId="74D54258" w14:textId="77777777" w:rsidR="004377C5" w:rsidRDefault="004377C5" w:rsidP="00643AD0">
      <w:pPr>
        <w:pStyle w:val="2f2"/>
      </w:pPr>
      <w:r>
        <w:rPr>
          <w:rFonts w:hint="eastAsia"/>
        </w:rPr>
        <w:t>de_vocab, en_vocab = build_vocab(train_dataset)</w:t>
      </w:r>
    </w:p>
    <w:p w14:paraId="345F1B1D" w14:textId="77777777" w:rsidR="004377C5" w:rsidRDefault="004377C5" w:rsidP="00643AD0">
      <w:pPr>
        <w:pStyle w:val="2f2"/>
      </w:pPr>
      <w:proofErr w:type="gramStart"/>
      <w:r>
        <w:rPr>
          <w:rFonts w:hint="eastAsia"/>
        </w:rPr>
        <w:t>print(</w:t>
      </w:r>
      <w:proofErr w:type="gramEnd"/>
      <w:r>
        <w:rPr>
          <w:rFonts w:hint="eastAsia"/>
        </w:rPr>
        <w:t>'Unique tokens in de vocabulary:{} and en vocabulary:{}\n'.format(len(de_vocab), len(en_vocab)))</w:t>
      </w:r>
    </w:p>
    <w:p w14:paraId="3F9FE5CD" w14:textId="77777777" w:rsidR="004377C5" w:rsidRDefault="004377C5" w:rsidP="00643AD0">
      <w:pPr>
        <w:pStyle w:val="2f2"/>
      </w:pPr>
    </w:p>
    <w:p w14:paraId="743FC123" w14:textId="77777777" w:rsidR="004377C5" w:rsidRDefault="004377C5" w:rsidP="00643AD0">
      <w:pPr>
        <w:pStyle w:val="2f2"/>
      </w:pPr>
      <w:r>
        <w:rPr>
          <w:rFonts w:hint="eastAsia"/>
        </w:rPr>
        <w:t>str_seq_en = ['two', 'young', ',', 'white', 'males', 'are', 'outside', 'near', 'many', 'bushes', '.']</w:t>
      </w:r>
    </w:p>
    <w:p w14:paraId="4CE1497C" w14:textId="77777777" w:rsidR="004377C5" w:rsidRDefault="004377C5" w:rsidP="00643AD0">
      <w:pPr>
        <w:pStyle w:val="2f2"/>
      </w:pPr>
      <w:r>
        <w:rPr>
          <w:rFonts w:hint="eastAsia"/>
        </w:rPr>
        <w:t>print("</w:t>
      </w:r>
      <w:proofErr w:type="gramStart"/>
      <w:r>
        <w:rPr>
          <w:rFonts w:hint="eastAsia"/>
        </w:rPr>
        <w:t>word:{</w:t>
      </w:r>
      <w:proofErr w:type="gramEnd"/>
      <w:r>
        <w:rPr>
          <w:rFonts w:hint="eastAsia"/>
        </w:rPr>
        <w:t>}\nindex:{}\n".format(str_seq_en, en_vocab.encode(str_seq_en)))</w:t>
      </w:r>
    </w:p>
    <w:p w14:paraId="79CCF7EE" w14:textId="77777777" w:rsidR="004377C5" w:rsidRDefault="004377C5" w:rsidP="00643AD0">
      <w:pPr>
        <w:pStyle w:val="2f2"/>
      </w:pPr>
    </w:p>
    <w:p w14:paraId="47505627" w14:textId="77777777" w:rsidR="004377C5" w:rsidRDefault="004377C5" w:rsidP="00643AD0">
      <w:pPr>
        <w:pStyle w:val="2f2"/>
      </w:pPr>
      <w:r>
        <w:rPr>
          <w:rFonts w:hint="eastAsia"/>
        </w:rPr>
        <w:t>index = [5, 6, 7, 8, 9, 10]</w:t>
      </w:r>
    </w:p>
    <w:p w14:paraId="280ECF9E" w14:textId="2FE941FC" w:rsidR="00982240" w:rsidRDefault="004377C5" w:rsidP="00643AD0">
      <w:pPr>
        <w:pStyle w:val="2f2"/>
      </w:pPr>
      <w:r>
        <w:rPr>
          <w:rFonts w:hint="eastAsia"/>
        </w:rPr>
        <w:t>print("</w:t>
      </w:r>
      <w:proofErr w:type="gramStart"/>
      <w:r>
        <w:rPr>
          <w:rFonts w:hint="eastAsia"/>
        </w:rPr>
        <w:t>index:{</w:t>
      </w:r>
      <w:proofErr w:type="gramEnd"/>
      <w:r>
        <w:rPr>
          <w:rFonts w:hint="eastAsia"/>
        </w:rPr>
        <w:t>}\nword:{}".format(index, en_vocab.decode(index)))</w:t>
      </w:r>
    </w:p>
    <w:p w14:paraId="22952E1A" w14:textId="749F6A1F" w:rsidR="004377C5" w:rsidRDefault="001F1620" w:rsidP="00643AD0">
      <w:pPr>
        <w:pStyle w:val="1e"/>
      </w:pPr>
      <w:r>
        <w:rPr>
          <w:rFonts w:hint="eastAsia"/>
        </w:rPr>
        <w:t>输出：</w:t>
      </w:r>
    </w:p>
    <w:p w14:paraId="31D7D1FD" w14:textId="77777777" w:rsidR="001F1620" w:rsidRPr="001F1620" w:rsidRDefault="001F1620" w:rsidP="00643AD0">
      <w:pPr>
        <w:pStyle w:val="2f2"/>
      </w:pPr>
      <w:r w:rsidRPr="001F1620">
        <w:t>Unique tokens in de vocabulary:7882 and en vocabulary:5898</w:t>
      </w:r>
    </w:p>
    <w:p w14:paraId="3F9FA715" w14:textId="77777777" w:rsidR="001F1620" w:rsidRPr="001F1620" w:rsidRDefault="001F1620" w:rsidP="00643AD0">
      <w:pPr>
        <w:pStyle w:val="2f2"/>
      </w:pPr>
    </w:p>
    <w:p w14:paraId="6AD9B81A" w14:textId="77777777" w:rsidR="001F1620" w:rsidRPr="001F1620" w:rsidRDefault="001F1620" w:rsidP="00643AD0">
      <w:pPr>
        <w:pStyle w:val="2f2"/>
      </w:pPr>
      <w:proofErr w:type="gramStart"/>
      <w:r w:rsidRPr="001F1620">
        <w:t>word:[</w:t>
      </w:r>
      <w:proofErr w:type="gramEnd"/>
      <w:r w:rsidRPr="001F1620">
        <w:t>'two', 'young', ',', 'white', 'males', 'are', 'outside', 'near', 'many', 'bushes', '.']</w:t>
      </w:r>
    </w:p>
    <w:p w14:paraId="3D78B7BB" w14:textId="77777777" w:rsidR="001F1620" w:rsidRPr="001F1620" w:rsidRDefault="001F1620" w:rsidP="00643AD0">
      <w:pPr>
        <w:pStyle w:val="2f2"/>
      </w:pPr>
      <w:proofErr w:type="gramStart"/>
      <w:r w:rsidRPr="001F1620">
        <w:t>index:[</w:t>
      </w:r>
      <w:proofErr w:type="gramEnd"/>
      <w:r w:rsidRPr="001F1620">
        <w:t>16, 24, 15, 25, 776, 17, 57, 80, 204, 1305, 5]</w:t>
      </w:r>
    </w:p>
    <w:p w14:paraId="5B2D4531" w14:textId="77777777" w:rsidR="001F1620" w:rsidRPr="001F1620" w:rsidRDefault="001F1620" w:rsidP="00643AD0">
      <w:pPr>
        <w:pStyle w:val="2f2"/>
      </w:pPr>
    </w:p>
    <w:p w14:paraId="72C454D8" w14:textId="77777777" w:rsidR="001F1620" w:rsidRPr="001F1620" w:rsidRDefault="001F1620" w:rsidP="00643AD0">
      <w:pPr>
        <w:pStyle w:val="2f2"/>
      </w:pPr>
      <w:proofErr w:type="gramStart"/>
      <w:r w:rsidRPr="001F1620">
        <w:t>index:[</w:t>
      </w:r>
      <w:proofErr w:type="gramEnd"/>
      <w:r w:rsidRPr="001F1620">
        <w:t>5, 6, 7, 8, 9, 10]</w:t>
      </w:r>
    </w:p>
    <w:p w14:paraId="0A7FF523" w14:textId="69EBF1C4" w:rsidR="007F0010" w:rsidRPr="007F0010" w:rsidRDefault="001F1620" w:rsidP="00643AD0">
      <w:pPr>
        <w:pStyle w:val="2f2"/>
      </w:pPr>
      <w:proofErr w:type="gramStart"/>
      <w:r w:rsidRPr="001F1620">
        <w:t>word:[</w:t>
      </w:r>
      <w:proofErr w:type="gramEnd"/>
      <w:r w:rsidRPr="001F1620">
        <w:t>'.', 'in', 'the', 'on', 'man', 'is']</w:t>
      </w:r>
    </w:p>
    <w:p w14:paraId="793CEE48" w14:textId="7F407050" w:rsidR="005723B0" w:rsidRPr="007F0010" w:rsidRDefault="007F0010" w:rsidP="00711A0C">
      <w:pPr>
        <w:pStyle w:val="1e"/>
        <w:rPr>
          <w:rFonts w:hint="eastAsia"/>
        </w:rPr>
      </w:pPr>
      <w:r w:rsidRPr="007F0010">
        <w:t>从上面的打印可以看出，我们完成了从词元到索引、从索引到词元之间的转换。</w:t>
      </w:r>
    </w:p>
    <w:p w14:paraId="54E660E2" w14:textId="1BA6D2EF" w:rsidR="001A3650" w:rsidRDefault="001A3650" w:rsidP="00643AD0">
      <w:pPr>
        <w:pStyle w:val="4"/>
      </w:pPr>
      <w:r>
        <w:rPr>
          <w:rFonts w:hint="eastAsia"/>
        </w:rPr>
        <w:t>数据迭代器</w:t>
      </w:r>
    </w:p>
    <w:p w14:paraId="1F2078AF" w14:textId="77777777" w:rsidR="00750499" w:rsidRPr="00750499" w:rsidRDefault="00750499" w:rsidP="00643AD0">
      <w:pPr>
        <w:pStyle w:val="1e"/>
      </w:pPr>
      <w:r w:rsidRPr="00750499">
        <w:t>数据处理的最后一步是创建数据迭代器。截至目前，我们已经通过数据加载器</w:t>
      </w:r>
      <w:r w:rsidRPr="00750499">
        <w:t>Multi30K</w:t>
      </w:r>
      <w:r w:rsidRPr="00750499">
        <w:t>将源语言（德语）与目标语言（英语）的文本描述转换为词元序列，并构建了词元与数字索引一一对应的词典，接下来，需要将词元序列转换为数字索引序列。</w:t>
      </w:r>
    </w:p>
    <w:p w14:paraId="3BC2A2B9" w14:textId="77777777" w:rsidR="00750499" w:rsidRPr="00750499" w:rsidRDefault="00750499" w:rsidP="00643AD0">
      <w:pPr>
        <w:pStyle w:val="1e"/>
      </w:pPr>
      <w:r w:rsidRPr="00750499">
        <w:t>还是以</w:t>
      </w:r>
      <w:r w:rsidRPr="00750499">
        <w:t>“Hello world!”</w:t>
      </w:r>
      <w:r w:rsidRPr="00750499">
        <w:t>为例，我们逐步演示数据迭代器中的操作</w:t>
      </w:r>
    </w:p>
    <w:p w14:paraId="34E9622F" w14:textId="55578CF1" w:rsidR="00750499" w:rsidRPr="00750499" w:rsidRDefault="00750499" w:rsidP="00643AD0">
      <w:pPr>
        <w:pStyle w:val="1e"/>
      </w:pPr>
      <w:r>
        <w:rPr>
          <w:rFonts w:hint="eastAsia"/>
        </w:rPr>
        <w:lastRenderedPageBreak/>
        <w:t>1</w:t>
      </w:r>
      <w:r>
        <w:rPr>
          <w:rFonts w:hint="eastAsia"/>
        </w:rPr>
        <w:t>、</w:t>
      </w:r>
      <w:r w:rsidRPr="00750499">
        <w:t>我们将表示开始和结束的特殊词元</w:t>
      </w:r>
      <w:r w:rsidRPr="00750499">
        <w:t>&lt;bos&gt;</w:t>
      </w:r>
      <w:r w:rsidRPr="00750499">
        <w:t>和</w:t>
      </w:r>
      <w:r w:rsidRPr="00750499">
        <w:t>&lt;eos&gt;</w:t>
      </w:r>
      <w:r w:rsidRPr="00750499">
        <w:t>分别添加在每个词元序列的句首和句尾。</w:t>
      </w:r>
    </w:p>
    <w:p w14:paraId="786869C8" w14:textId="77777777" w:rsidR="00750499" w:rsidRPr="00750499" w:rsidRDefault="00750499" w:rsidP="00643AD0">
      <w:pPr>
        <w:pStyle w:val="2f2"/>
      </w:pPr>
      <w:r w:rsidRPr="00750499">
        <w:t>处理前</w:t>
      </w:r>
      <w:proofErr w:type="gramStart"/>
      <w:r w:rsidRPr="00750499">
        <w:t>：</w:t>
      </w:r>
      <w:r w:rsidRPr="00750499">
        <w:t>[</w:t>
      </w:r>
      <w:proofErr w:type="gramEnd"/>
      <w:r w:rsidRPr="00750499">
        <w:t>"hello", "world", "!"]</w:t>
      </w:r>
    </w:p>
    <w:p w14:paraId="58AF0D26" w14:textId="77777777" w:rsidR="00750499" w:rsidRPr="00750499" w:rsidRDefault="00750499" w:rsidP="00643AD0">
      <w:pPr>
        <w:pStyle w:val="2f2"/>
      </w:pPr>
      <w:r w:rsidRPr="00750499">
        <w:t>处理后：</w:t>
      </w:r>
      <w:r w:rsidRPr="00750499">
        <w:t>["&lt;bos&gt;", "hello", "world", "!", "&lt;eos&gt;"]</w:t>
      </w:r>
    </w:p>
    <w:p w14:paraId="4E984F6F" w14:textId="58077C3E" w:rsidR="00750499" w:rsidRPr="00750499" w:rsidRDefault="00750499" w:rsidP="00643AD0">
      <w:pPr>
        <w:pStyle w:val="1e"/>
      </w:pPr>
      <w:r>
        <w:rPr>
          <w:rFonts w:hint="eastAsia"/>
        </w:rPr>
        <w:t>2</w:t>
      </w:r>
      <w:r>
        <w:rPr>
          <w:rFonts w:hint="eastAsia"/>
        </w:rPr>
        <w:t>、</w:t>
      </w:r>
      <w:r w:rsidRPr="00750499">
        <w:t>统一序列长度（超出长度的进行截断，未达到长度的通过填充</w:t>
      </w:r>
      <w:r w:rsidRPr="00750499">
        <w:t>&lt;pad&gt;</w:t>
      </w:r>
      <w:r w:rsidRPr="00750499">
        <w:t>进行补齐）</w:t>
      </w:r>
      <w:r w:rsidRPr="00750499">
        <w:t>,</w:t>
      </w:r>
      <w:r w:rsidRPr="00750499">
        <w:t>同时记录序列的有效长度。此处假定统一的长度为</w:t>
      </w:r>
      <w:r w:rsidRPr="00750499">
        <w:t>7</w:t>
      </w:r>
      <w:r w:rsidRPr="00750499">
        <w:t>。</w:t>
      </w:r>
    </w:p>
    <w:p w14:paraId="442C2CFE" w14:textId="77777777" w:rsidR="00750499" w:rsidRPr="00750499" w:rsidRDefault="00750499" w:rsidP="00643AD0">
      <w:pPr>
        <w:pStyle w:val="2f2"/>
      </w:pPr>
      <w:r w:rsidRPr="00750499">
        <w:t>处理前：</w:t>
      </w:r>
      <w:r w:rsidRPr="00750499">
        <w:t>["&lt;bos&gt;", "hello", "world", "!", "&lt;eos&gt;"]</w:t>
      </w:r>
    </w:p>
    <w:p w14:paraId="6DC6D3AD" w14:textId="77777777" w:rsidR="00750499" w:rsidRPr="00750499" w:rsidRDefault="00750499" w:rsidP="00643AD0">
      <w:pPr>
        <w:pStyle w:val="2f2"/>
      </w:pPr>
      <w:r w:rsidRPr="00750499">
        <w:t>处理后：</w:t>
      </w:r>
      <w:r w:rsidRPr="00750499">
        <w:t>["&lt;bos&gt;", "hello", "world", "!", "&lt;eos&gt;", "&lt;pad&gt;", "&lt;pad&gt;</w:t>
      </w:r>
      <w:proofErr w:type="gramStart"/>
      <w:r w:rsidRPr="00750499">
        <w:t>"]</w:t>
      </w:r>
      <w:r w:rsidRPr="00750499">
        <w:t>，</w:t>
      </w:r>
      <w:proofErr w:type="gramEnd"/>
      <w:r w:rsidRPr="00750499">
        <w:t xml:space="preserve"> valid length = 5</w:t>
      </w:r>
    </w:p>
    <w:p w14:paraId="7FB39805" w14:textId="63EFF132" w:rsidR="00750499" w:rsidRPr="00750499" w:rsidRDefault="00750499" w:rsidP="00643AD0">
      <w:pPr>
        <w:pStyle w:val="1e"/>
      </w:pPr>
      <w:r>
        <w:rPr>
          <w:rFonts w:hint="eastAsia"/>
        </w:rPr>
        <w:t>3</w:t>
      </w:r>
      <w:r>
        <w:rPr>
          <w:rFonts w:hint="eastAsia"/>
        </w:rPr>
        <w:t>、</w:t>
      </w:r>
      <w:r w:rsidRPr="00750499">
        <w:t>最后，对文本序列进行批处理。对于每个</w:t>
      </w:r>
      <w:r w:rsidRPr="00750499">
        <w:t>batch</w:t>
      </w:r>
      <w:r w:rsidRPr="00750499">
        <w:t>中的序列，通过调用词典中的</w:t>
      </w:r>
      <w:r w:rsidRPr="00750499">
        <w:t>encode</w:t>
      </w:r>
      <w:r w:rsidRPr="00750499">
        <w:t>为序列中的所有词</w:t>
      </w:r>
      <w:proofErr w:type="gramStart"/>
      <w:r w:rsidRPr="00750499">
        <w:t>元找到</w:t>
      </w:r>
      <w:proofErr w:type="gramEnd"/>
      <w:r w:rsidRPr="00750499">
        <w:t>其对应的数字索引，将结果以</w:t>
      </w:r>
      <w:r w:rsidRPr="00750499">
        <w:t>Tensor</w:t>
      </w:r>
      <w:r w:rsidRPr="00750499">
        <w:t>的形式返回。</w:t>
      </w:r>
    </w:p>
    <w:p w14:paraId="27DBE18B" w14:textId="77777777" w:rsidR="00750499" w:rsidRPr="00750499" w:rsidRDefault="00750499" w:rsidP="00643AD0">
      <w:pPr>
        <w:pStyle w:val="2f2"/>
      </w:pPr>
      <w:r w:rsidRPr="00750499">
        <w:t>处理前：</w:t>
      </w:r>
      <w:r w:rsidRPr="00750499">
        <w:t>["&lt;bos&gt;", "hello", "world", "!", "&lt;eos&gt;", "&lt;pad&gt;", "&lt;pad&gt;"]</w:t>
      </w:r>
    </w:p>
    <w:p w14:paraId="3968505D" w14:textId="77777777" w:rsidR="00750499" w:rsidRPr="00750499" w:rsidRDefault="00750499" w:rsidP="00643AD0">
      <w:pPr>
        <w:pStyle w:val="2f2"/>
      </w:pPr>
      <w:r w:rsidRPr="00750499">
        <w:t>处理后：</w:t>
      </w:r>
      <w:proofErr w:type="gramStart"/>
      <w:r w:rsidRPr="00750499">
        <w:t>Tensor(</w:t>
      </w:r>
      <w:proofErr w:type="gramEnd"/>
      <w:r w:rsidRPr="00750499">
        <w:t>[2, 4, 5, 6, 3, 1, 1])</w:t>
      </w:r>
    </w:p>
    <w:p w14:paraId="69F6CF6C" w14:textId="17662CCB" w:rsidR="007F0010" w:rsidRDefault="007F0010" w:rsidP="00643AD0">
      <w:pPr>
        <w:pStyle w:val="1e"/>
      </w:pPr>
    </w:p>
    <w:p w14:paraId="05A8D39C" w14:textId="77777777" w:rsidR="0058569D" w:rsidRDefault="0058569D" w:rsidP="00643AD0">
      <w:pPr>
        <w:pStyle w:val="2f2"/>
      </w:pPr>
      <w:r>
        <w:rPr>
          <w:rFonts w:hint="eastAsia"/>
        </w:rPr>
        <w:t>import mindspore</w:t>
      </w:r>
    </w:p>
    <w:p w14:paraId="38CABEBF" w14:textId="77777777" w:rsidR="0058569D" w:rsidRDefault="0058569D" w:rsidP="00643AD0">
      <w:pPr>
        <w:pStyle w:val="2f2"/>
      </w:pPr>
    </w:p>
    <w:p w14:paraId="55046C45" w14:textId="77777777" w:rsidR="0058569D" w:rsidRDefault="0058569D" w:rsidP="00643AD0">
      <w:pPr>
        <w:pStyle w:val="2f2"/>
      </w:pPr>
      <w:r>
        <w:rPr>
          <w:rFonts w:hint="eastAsia"/>
        </w:rPr>
        <w:t xml:space="preserve">class </w:t>
      </w:r>
      <w:proofErr w:type="gramStart"/>
      <w:r>
        <w:rPr>
          <w:rFonts w:hint="eastAsia"/>
        </w:rPr>
        <w:t>Iterator(</w:t>
      </w:r>
      <w:proofErr w:type="gramEnd"/>
      <w:r>
        <w:rPr>
          <w:rFonts w:hint="eastAsia"/>
        </w:rPr>
        <w:t>):</w:t>
      </w:r>
    </w:p>
    <w:p w14:paraId="25BA6677" w14:textId="77777777" w:rsidR="0058569D" w:rsidRDefault="0058569D" w:rsidP="00643AD0">
      <w:pPr>
        <w:pStyle w:val="2f2"/>
      </w:pPr>
      <w:r>
        <w:rPr>
          <w:rFonts w:hint="eastAsia"/>
        </w:rPr>
        <w:t xml:space="preserve">    """</w:t>
      </w:r>
      <w:r>
        <w:rPr>
          <w:rFonts w:hint="eastAsia"/>
        </w:rPr>
        <w:t>创建数据迭代器</w:t>
      </w:r>
      <w:r>
        <w:rPr>
          <w:rFonts w:hint="eastAsia"/>
        </w:rPr>
        <w:t>"""</w:t>
      </w:r>
    </w:p>
    <w:p w14:paraId="7AF99D12" w14:textId="77777777" w:rsidR="0058569D" w:rsidRDefault="0058569D" w:rsidP="00643AD0">
      <w:pPr>
        <w:pStyle w:val="2f2"/>
      </w:pPr>
      <w:r>
        <w:rPr>
          <w:rFonts w:hint="eastAsia"/>
        </w:rPr>
        <w:t xml:space="preserve">    def __init_</w:t>
      </w:r>
      <w:proofErr w:type="gramStart"/>
      <w:r>
        <w:rPr>
          <w:rFonts w:hint="eastAsia"/>
        </w:rPr>
        <w:t>_(</w:t>
      </w:r>
      <w:proofErr w:type="gramEnd"/>
      <w:r>
        <w:rPr>
          <w:rFonts w:hint="eastAsia"/>
        </w:rPr>
        <w:t>self, dataset, de_vocab, en_vocab, batch_size, max_len=32, drop_reminder=False):</w:t>
      </w:r>
    </w:p>
    <w:p w14:paraId="550BC46F" w14:textId="77777777" w:rsidR="0058569D" w:rsidRDefault="0058569D" w:rsidP="00643AD0">
      <w:pPr>
        <w:pStyle w:val="2f2"/>
      </w:pPr>
      <w:r>
        <w:rPr>
          <w:rFonts w:hint="eastAsia"/>
        </w:rPr>
        <w:t xml:space="preserve">        </w:t>
      </w:r>
      <w:proofErr w:type="gramStart"/>
      <w:r>
        <w:rPr>
          <w:rFonts w:hint="eastAsia"/>
        </w:rPr>
        <w:t>self.dataset</w:t>
      </w:r>
      <w:proofErr w:type="gramEnd"/>
      <w:r>
        <w:rPr>
          <w:rFonts w:hint="eastAsia"/>
        </w:rPr>
        <w:t xml:space="preserve"> = dataset</w:t>
      </w:r>
    </w:p>
    <w:p w14:paraId="3F7BAAC5" w14:textId="77777777" w:rsidR="0058569D" w:rsidRDefault="0058569D" w:rsidP="00643AD0">
      <w:pPr>
        <w:pStyle w:val="2f2"/>
      </w:pPr>
      <w:r>
        <w:rPr>
          <w:rFonts w:hint="eastAsia"/>
        </w:rPr>
        <w:t xml:space="preserve">        self.de_vocab = de_vocab</w:t>
      </w:r>
    </w:p>
    <w:p w14:paraId="0653163F" w14:textId="77777777" w:rsidR="0058569D" w:rsidRDefault="0058569D" w:rsidP="00643AD0">
      <w:pPr>
        <w:pStyle w:val="2f2"/>
      </w:pPr>
      <w:r>
        <w:rPr>
          <w:rFonts w:hint="eastAsia"/>
        </w:rPr>
        <w:t xml:space="preserve">        </w:t>
      </w:r>
      <w:proofErr w:type="gramStart"/>
      <w:r>
        <w:rPr>
          <w:rFonts w:hint="eastAsia"/>
        </w:rPr>
        <w:t>self.en</w:t>
      </w:r>
      <w:proofErr w:type="gramEnd"/>
      <w:r>
        <w:rPr>
          <w:rFonts w:hint="eastAsia"/>
        </w:rPr>
        <w:t>_vocab = en_vocab</w:t>
      </w:r>
    </w:p>
    <w:p w14:paraId="3C8917B9" w14:textId="77777777" w:rsidR="0058569D" w:rsidRDefault="0058569D" w:rsidP="00643AD0">
      <w:pPr>
        <w:pStyle w:val="2f2"/>
      </w:pPr>
    </w:p>
    <w:p w14:paraId="725FEDD2" w14:textId="77777777" w:rsidR="0058569D" w:rsidRDefault="0058569D" w:rsidP="00643AD0">
      <w:pPr>
        <w:pStyle w:val="2f2"/>
      </w:pPr>
      <w:r>
        <w:rPr>
          <w:rFonts w:hint="eastAsia"/>
        </w:rPr>
        <w:t xml:space="preserve">        </w:t>
      </w:r>
      <w:proofErr w:type="gramStart"/>
      <w:r>
        <w:rPr>
          <w:rFonts w:hint="eastAsia"/>
        </w:rPr>
        <w:t>self.batch</w:t>
      </w:r>
      <w:proofErr w:type="gramEnd"/>
      <w:r>
        <w:rPr>
          <w:rFonts w:hint="eastAsia"/>
        </w:rPr>
        <w:t>_size = batch_size</w:t>
      </w:r>
    </w:p>
    <w:p w14:paraId="6533746B" w14:textId="77777777" w:rsidR="0058569D" w:rsidRDefault="0058569D" w:rsidP="00643AD0">
      <w:pPr>
        <w:pStyle w:val="2f2"/>
      </w:pPr>
      <w:r>
        <w:rPr>
          <w:rFonts w:hint="eastAsia"/>
        </w:rPr>
        <w:t xml:space="preserve">        self.max_len = max_len</w:t>
      </w:r>
    </w:p>
    <w:p w14:paraId="020612B4" w14:textId="77777777" w:rsidR="0058569D" w:rsidRDefault="0058569D" w:rsidP="00643AD0">
      <w:pPr>
        <w:pStyle w:val="2f2"/>
      </w:pPr>
      <w:r>
        <w:rPr>
          <w:rFonts w:hint="eastAsia"/>
        </w:rPr>
        <w:t xml:space="preserve">        </w:t>
      </w:r>
      <w:proofErr w:type="gramStart"/>
      <w:r>
        <w:rPr>
          <w:rFonts w:hint="eastAsia"/>
        </w:rPr>
        <w:t>self.drop</w:t>
      </w:r>
      <w:proofErr w:type="gramEnd"/>
      <w:r>
        <w:rPr>
          <w:rFonts w:hint="eastAsia"/>
        </w:rPr>
        <w:t>_reminder = drop_reminder</w:t>
      </w:r>
    </w:p>
    <w:p w14:paraId="3E083119" w14:textId="77777777" w:rsidR="0058569D" w:rsidRDefault="0058569D" w:rsidP="00643AD0">
      <w:pPr>
        <w:pStyle w:val="2f2"/>
      </w:pPr>
    </w:p>
    <w:p w14:paraId="5B505E48" w14:textId="77777777" w:rsidR="0058569D" w:rsidRDefault="0058569D" w:rsidP="00643AD0">
      <w:pPr>
        <w:pStyle w:val="2f2"/>
      </w:pPr>
      <w:r>
        <w:rPr>
          <w:rFonts w:hint="eastAsia"/>
        </w:rPr>
        <w:t xml:space="preserve">        length = len(</w:t>
      </w:r>
      <w:proofErr w:type="gramStart"/>
      <w:r>
        <w:rPr>
          <w:rFonts w:hint="eastAsia"/>
        </w:rPr>
        <w:t>self.dataset</w:t>
      </w:r>
      <w:proofErr w:type="gramEnd"/>
      <w:r>
        <w:rPr>
          <w:rFonts w:hint="eastAsia"/>
        </w:rPr>
        <w:t>) // batch_size</w:t>
      </w:r>
    </w:p>
    <w:p w14:paraId="353DC49A" w14:textId="77777777" w:rsidR="0058569D" w:rsidRDefault="0058569D" w:rsidP="00643AD0">
      <w:pPr>
        <w:pStyle w:val="2f2"/>
      </w:pPr>
      <w:r>
        <w:rPr>
          <w:rFonts w:hint="eastAsia"/>
        </w:rPr>
        <w:t xml:space="preserve">        self.len = length if drop_reminder else length + </w:t>
      </w:r>
      <w:proofErr w:type="gramStart"/>
      <w:r>
        <w:rPr>
          <w:rFonts w:hint="eastAsia"/>
        </w:rPr>
        <w:t>1  #</w:t>
      </w:r>
      <w:proofErr w:type="gramEnd"/>
      <w:r>
        <w:rPr>
          <w:rFonts w:hint="eastAsia"/>
        </w:rPr>
        <w:t xml:space="preserve"> </w:t>
      </w:r>
      <w:r>
        <w:rPr>
          <w:rFonts w:hint="eastAsia"/>
        </w:rPr>
        <w:t>批量数量</w:t>
      </w:r>
    </w:p>
    <w:p w14:paraId="1DAC169F" w14:textId="77777777" w:rsidR="0058569D" w:rsidRDefault="0058569D" w:rsidP="00643AD0">
      <w:pPr>
        <w:pStyle w:val="2f2"/>
      </w:pPr>
    </w:p>
    <w:p w14:paraId="6DECA0F5" w14:textId="77777777" w:rsidR="0058569D" w:rsidRDefault="0058569D" w:rsidP="00643AD0">
      <w:pPr>
        <w:pStyle w:val="2f2"/>
      </w:pPr>
      <w:r>
        <w:rPr>
          <w:rFonts w:hint="eastAsia"/>
        </w:rPr>
        <w:t xml:space="preserve">    def __call__(self):</w:t>
      </w:r>
    </w:p>
    <w:p w14:paraId="29E7D6FC" w14:textId="77777777" w:rsidR="0058569D" w:rsidRDefault="0058569D" w:rsidP="00643AD0">
      <w:pPr>
        <w:pStyle w:val="2f2"/>
      </w:pPr>
      <w:r>
        <w:rPr>
          <w:rFonts w:hint="eastAsia"/>
        </w:rPr>
        <w:t xml:space="preserve">        def </w:t>
      </w:r>
      <w:proofErr w:type="gramStart"/>
      <w:r>
        <w:rPr>
          <w:rFonts w:hint="eastAsia"/>
        </w:rPr>
        <w:t>pad(</w:t>
      </w:r>
      <w:proofErr w:type="gramEnd"/>
      <w:r>
        <w:rPr>
          <w:rFonts w:hint="eastAsia"/>
        </w:rPr>
        <w:t>idx_list, vocab, max_len):</w:t>
      </w:r>
    </w:p>
    <w:p w14:paraId="3E2F3E50" w14:textId="77777777" w:rsidR="0058569D" w:rsidRDefault="0058569D" w:rsidP="00643AD0">
      <w:pPr>
        <w:pStyle w:val="2f2"/>
        <w:rPr>
          <w:lang w:eastAsia="zh-CN"/>
        </w:rPr>
      </w:pPr>
      <w:r>
        <w:rPr>
          <w:rFonts w:hint="eastAsia"/>
        </w:rPr>
        <w:t xml:space="preserve">            </w:t>
      </w:r>
      <w:r>
        <w:rPr>
          <w:rFonts w:hint="eastAsia"/>
          <w:lang w:eastAsia="zh-CN"/>
        </w:rPr>
        <w:t>"""</w:t>
      </w:r>
      <w:r>
        <w:rPr>
          <w:rFonts w:hint="eastAsia"/>
          <w:lang w:eastAsia="zh-CN"/>
        </w:rPr>
        <w:t>统一序列长度，并记录有效长度</w:t>
      </w:r>
      <w:r>
        <w:rPr>
          <w:rFonts w:hint="eastAsia"/>
          <w:lang w:eastAsia="zh-CN"/>
        </w:rPr>
        <w:t>"""</w:t>
      </w:r>
    </w:p>
    <w:p w14:paraId="357668D1" w14:textId="77777777" w:rsidR="0058569D" w:rsidRDefault="0058569D" w:rsidP="00643AD0">
      <w:pPr>
        <w:pStyle w:val="2f2"/>
      </w:pPr>
      <w:r>
        <w:rPr>
          <w:rFonts w:hint="eastAsia"/>
          <w:lang w:eastAsia="zh-CN"/>
        </w:rPr>
        <w:t xml:space="preserve">            </w:t>
      </w:r>
      <w:r>
        <w:rPr>
          <w:rFonts w:hint="eastAsia"/>
        </w:rPr>
        <w:t>idx_pad_list, idx_len = [], []</w:t>
      </w:r>
    </w:p>
    <w:p w14:paraId="1A9FE708" w14:textId="77777777" w:rsidR="0058569D" w:rsidRDefault="0058569D" w:rsidP="00643AD0">
      <w:pPr>
        <w:pStyle w:val="2f2"/>
      </w:pPr>
      <w:r>
        <w:rPr>
          <w:rFonts w:hint="eastAsia"/>
        </w:rPr>
        <w:t xml:space="preserve">            for i in idx_list:</w:t>
      </w:r>
    </w:p>
    <w:p w14:paraId="036ECDDD" w14:textId="77777777" w:rsidR="0058569D" w:rsidRDefault="0058569D" w:rsidP="00643AD0">
      <w:pPr>
        <w:pStyle w:val="2f2"/>
      </w:pPr>
      <w:r>
        <w:rPr>
          <w:rFonts w:hint="eastAsia"/>
        </w:rPr>
        <w:t xml:space="preserve">                if len(i) &gt; max_len - 2:</w:t>
      </w:r>
    </w:p>
    <w:p w14:paraId="4CDC545A" w14:textId="77777777" w:rsidR="0058569D" w:rsidRDefault="0058569D" w:rsidP="00643AD0">
      <w:pPr>
        <w:pStyle w:val="2f2"/>
      </w:pPr>
      <w:r>
        <w:rPr>
          <w:rFonts w:hint="eastAsia"/>
        </w:rPr>
        <w:t xml:space="preserve">                    idx_pad_</w:t>
      </w:r>
      <w:proofErr w:type="gramStart"/>
      <w:r>
        <w:rPr>
          <w:rFonts w:hint="eastAsia"/>
        </w:rPr>
        <w:t>list.append</w:t>
      </w:r>
      <w:proofErr w:type="gramEnd"/>
      <w:r>
        <w:rPr>
          <w:rFonts w:hint="eastAsia"/>
        </w:rPr>
        <w:t>([vocab.bos_idx] + i[:max_len-2] + [vocab.eos_idx])</w:t>
      </w:r>
    </w:p>
    <w:p w14:paraId="3B9CDBF5" w14:textId="77777777" w:rsidR="0058569D" w:rsidRDefault="0058569D" w:rsidP="00643AD0">
      <w:pPr>
        <w:pStyle w:val="2f2"/>
      </w:pPr>
      <w:r>
        <w:rPr>
          <w:rFonts w:hint="eastAsia"/>
        </w:rPr>
        <w:t xml:space="preserve">                    idx_</w:t>
      </w:r>
      <w:proofErr w:type="gramStart"/>
      <w:r>
        <w:rPr>
          <w:rFonts w:hint="eastAsia"/>
        </w:rPr>
        <w:t>len.append</w:t>
      </w:r>
      <w:proofErr w:type="gramEnd"/>
      <w:r>
        <w:rPr>
          <w:rFonts w:hint="eastAsia"/>
        </w:rPr>
        <w:t>(max_len)</w:t>
      </w:r>
    </w:p>
    <w:p w14:paraId="0BAF28FD" w14:textId="77777777" w:rsidR="0058569D" w:rsidRDefault="0058569D" w:rsidP="00643AD0">
      <w:pPr>
        <w:pStyle w:val="2f2"/>
      </w:pPr>
      <w:r>
        <w:rPr>
          <w:rFonts w:hint="eastAsia"/>
        </w:rPr>
        <w:t xml:space="preserve">                else:</w:t>
      </w:r>
    </w:p>
    <w:p w14:paraId="59C4235D" w14:textId="77777777" w:rsidR="0058569D" w:rsidRDefault="0058569D" w:rsidP="00643AD0">
      <w:pPr>
        <w:pStyle w:val="2f2"/>
      </w:pPr>
      <w:r>
        <w:rPr>
          <w:rFonts w:hint="eastAsia"/>
        </w:rPr>
        <w:t xml:space="preserve">                    idx_pad_</w:t>
      </w:r>
      <w:proofErr w:type="gramStart"/>
      <w:r>
        <w:rPr>
          <w:rFonts w:hint="eastAsia"/>
        </w:rPr>
        <w:t>list.append</w:t>
      </w:r>
      <w:proofErr w:type="gramEnd"/>
      <w:r>
        <w:rPr>
          <w:rFonts w:hint="eastAsia"/>
        </w:rPr>
        <w:t>([vocab.bos_idx] + i + [vocab.eos_idx] + [vocab.pad_idx] * (max_len - len(i) - 2))</w:t>
      </w:r>
    </w:p>
    <w:p w14:paraId="548D7C21" w14:textId="77777777" w:rsidR="0058569D" w:rsidRDefault="0058569D" w:rsidP="00643AD0">
      <w:pPr>
        <w:pStyle w:val="2f2"/>
      </w:pPr>
      <w:r>
        <w:rPr>
          <w:rFonts w:hint="eastAsia"/>
        </w:rPr>
        <w:t xml:space="preserve">                    idx_</w:t>
      </w:r>
      <w:proofErr w:type="gramStart"/>
      <w:r>
        <w:rPr>
          <w:rFonts w:hint="eastAsia"/>
        </w:rPr>
        <w:t>len.append</w:t>
      </w:r>
      <w:proofErr w:type="gramEnd"/>
      <w:r>
        <w:rPr>
          <w:rFonts w:hint="eastAsia"/>
        </w:rPr>
        <w:t>(len(i) + 2)</w:t>
      </w:r>
    </w:p>
    <w:p w14:paraId="52DFD38E" w14:textId="77777777" w:rsidR="0058569D" w:rsidRDefault="0058569D" w:rsidP="00643AD0">
      <w:pPr>
        <w:pStyle w:val="2f2"/>
      </w:pPr>
      <w:r>
        <w:rPr>
          <w:rFonts w:hint="eastAsia"/>
        </w:rPr>
        <w:t xml:space="preserve">            return idx_pad_list, idx_len</w:t>
      </w:r>
    </w:p>
    <w:p w14:paraId="6FC3D90E" w14:textId="77777777" w:rsidR="0058569D" w:rsidRDefault="0058569D" w:rsidP="00643AD0">
      <w:pPr>
        <w:pStyle w:val="2f2"/>
      </w:pPr>
    </w:p>
    <w:p w14:paraId="476AF28F" w14:textId="77777777" w:rsidR="0058569D" w:rsidRDefault="0058569D" w:rsidP="00643AD0">
      <w:pPr>
        <w:pStyle w:val="2f2"/>
      </w:pPr>
      <w:r>
        <w:rPr>
          <w:rFonts w:hint="eastAsia"/>
        </w:rPr>
        <w:t xml:space="preserve">        def sort_by_</w:t>
      </w:r>
      <w:proofErr w:type="gramStart"/>
      <w:r>
        <w:rPr>
          <w:rFonts w:hint="eastAsia"/>
        </w:rPr>
        <w:t>length(</w:t>
      </w:r>
      <w:proofErr w:type="gramEnd"/>
      <w:r>
        <w:rPr>
          <w:rFonts w:hint="eastAsia"/>
        </w:rPr>
        <w:t>src, trg):</w:t>
      </w:r>
    </w:p>
    <w:p w14:paraId="6CE8372E" w14:textId="77777777" w:rsidR="0058569D" w:rsidRDefault="0058569D" w:rsidP="00643AD0">
      <w:pPr>
        <w:pStyle w:val="2f2"/>
        <w:rPr>
          <w:lang w:eastAsia="zh-CN"/>
        </w:rPr>
      </w:pPr>
      <w:r>
        <w:rPr>
          <w:rFonts w:hint="eastAsia"/>
        </w:rPr>
        <w:lastRenderedPageBreak/>
        <w:t xml:space="preserve">            </w:t>
      </w:r>
      <w:r>
        <w:rPr>
          <w:rFonts w:hint="eastAsia"/>
          <w:lang w:eastAsia="zh-CN"/>
        </w:rPr>
        <w:t>"""</w:t>
      </w:r>
      <w:r>
        <w:rPr>
          <w:rFonts w:hint="eastAsia"/>
          <w:lang w:eastAsia="zh-CN"/>
        </w:rPr>
        <w:t>根据</w:t>
      </w:r>
      <w:r>
        <w:rPr>
          <w:rFonts w:hint="eastAsia"/>
          <w:lang w:eastAsia="zh-CN"/>
        </w:rPr>
        <w:t>src</w:t>
      </w:r>
      <w:r>
        <w:rPr>
          <w:rFonts w:hint="eastAsia"/>
          <w:lang w:eastAsia="zh-CN"/>
        </w:rPr>
        <w:t>的字段长度进行排序</w:t>
      </w:r>
      <w:r>
        <w:rPr>
          <w:rFonts w:hint="eastAsia"/>
          <w:lang w:eastAsia="zh-CN"/>
        </w:rPr>
        <w:t>"""</w:t>
      </w:r>
    </w:p>
    <w:p w14:paraId="2399DABF" w14:textId="77777777" w:rsidR="0058569D" w:rsidRDefault="0058569D" w:rsidP="00643AD0">
      <w:pPr>
        <w:pStyle w:val="2f2"/>
      </w:pPr>
      <w:r>
        <w:rPr>
          <w:rFonts w:hint="eastAsia"/>
          <w:lang w:eastAsia="zh-CN"/>
        </w:rPr>
        <w:t xml:space="preserve">            </w:t>
      </w:r>
      <w:r>
        <w:rPr>
          <w:rFonts w:hint="eastAsia"/>
        </w:rPr>
        <w:t xml:space="preserve">data = </w:t>
      </w:r>
      <w:proofErr w:type="gramStart"/>
      <w:r>
        <w:rPr>
          <w:rFonts w:hint="eastAsia"/>
        </w:rPr>
        <w:t>zip(</w:t>
      </w:r>
      <w:proofErr w:type="gramEnd"/>
      <w:r>
        <w:rPr>
          <w:rFonts w:hint="eastAsia"/>
        </w:rPr>
        <w:t>src, trg)</w:t>
      </w:r>
    </w:p>
    <w:p w14:paraId="60698EC0" w14:textId="77777777" w:rsidR="0058569D" w:rsidRDefault="0058569D" w:rsidP="00643AD0">
      <w:pPr>
        <w:pStyle w:val="2f2"/>
      </w:pPr>
      <w:r>
        <w:rPr>
          <w:rFonts w:hint="eastAsia"/>
        </w:rPr>
        <w:t xml:space="preserve">            data = </w:t>
      </w:r>
      <w:proofErr w:type="gramStart"/>
      <w:r>
        <w:rPr>
          <w:rFonts w:hint="eastAsia"/>
        </w:rPr>
        <w:t>sorted(</w:t>
      </w:r>
      <w:proofErr w:type="gramEnd"/>
      <w:r>
        <w:rPr>
          <w:rFonts w:hint="eastAsia"/>
        </w:rPr>
        <w:t>data, key=lambda t: len(t[0]), reverse=True)</w:t>
      </w:r>
    </w:p>
    <w:p w14:paraId="4C9652E3" w14:textId="77777777" w:rsidR="0058569D" w:rsidRDefault="0058569D" w:rsidP="00643AD0">
      <w:pPr>
        <w:pStyle w:val="2f2"/>
      </w:pPr>
      <w:r>
        <w:rPr>
          <w:rFonts w:hint="eastAsia"/>
        </w:rPr>
        <w:t xml:space="preserve">            return zip(*list(data))</w:t>
      </w:r>
    </w:p>
    <w:p w14:paraId="3DF6A0F6" w14:textId="77777777" w:rsidR="0058569D" w:rsidRDefault="0058569D" w:rsidP="00643AD0">
      <w:pPr>
        <w:pStyle w:val="2f2"/>
      </w:pPr>
    </w:p>
    <w:p w14:paraId="3989D6AF" w14:textId="77777777" w:rsidR="0058569D" w:rsidRDefault="0058569D" w:rsidP="00643AD0">
      <w:pPr>
        <w:pStyle w:val="2f2"/>
      </w:pPr>
      <w:r>
        <w:rPr>
          <w:rFonts w:hint="eastAsia"/>
        </w:rPr>
        <w:t xml:space="preserve">        def encode_and_</w:t>
      </w:r>
      <w:proofErr w:type="gramStart"/>
      <w:r>
        <w:rPr>
          <w:rFonts w:hint="eastAsia"/>
        </w:rPr>
        <w:t>pad(</w:t>
      </w:r>
      <w:proofErr w:type="gramEnd"/>
      <w:r>
        <w:rPr>
          <w:rFonts w:hint="eastAsia"/>
        </w:rPr>
        <w:t>batch_data, max_len):</w:t>
      </w:r>
    </w:p>
    <w:p w14:paraId="77FDBED4" w14:textId="77777777" w:rsidR="0058569D" w:rsidRDefault="0058569D" w:rsidP="00643AD0">
      <w:pPr>
        <w:pStyle w:val="2f2"/>
        <w:rPr>
          <w:lang w:eastAsia="zh-CN"/>
        </w:rPr>
      </w:pPr>
      <w:r>
        <w:rPr>
          <w:rFonts w:hint="eastAsia"/>
        </w:rPr>
        <w:t xml:space="preserve">            </w:t>
      </w:r>
      <w:r>
        <w:rPr>
          <w:rFonts w:hint="eastAsia"/>
          <w:lang w:eastAsia="zh-CN"/>
        </w:rPr>
        <w:t>"""</w:t>
      </w:r>
      <w:r>
        <w:rPr>
          <w:rFonts w:hint="eastAsia"/>
          <w:lang w:eastAsia="zh-CN"/>
        </w:rPr>
        <w:t>将</w:t>
      </w:r>
      <w:proofErr w:type="gramStart"/>
      <w:r>
        <w:rPr>
          <w:rFonts w:hint="eastAsia"/>
          <w:lang w:eastAsia="zh-CN"/>
        </w:rPr>
        <w:t>批量中</w:t>
      </w:r>
      <w:proofErr w:type="gramEnd"/>
      <w:r>
        <w:rPr>
          <w:rFonts w:hint="eastAsia"/>
          <w:lang w:eastAsia="zh-CN"/>
        </w:rPr>
        <w:t>的文本数据转换为数字索引，并统一每个序列的长度</w:t>
      </w:r>
      <w:r>
        <w:rPr>
          <w:rFonts w:hint="eastAsia"/>
          <w:lang w:eastAsia="zh-CN"/>
        </w:rPr>
        <w:t>"""</w:t>
      </w:r>
    </w:p>
    <w:p w14:paraId="5C8EC140" w14:textId="77777777" w:rsidR="0058569D" w:rsidRDefault="0058569D" w:rsidP="00643AD0">
      <w:pPr>
        <w:pStyle w:val="2f2"/>
      </w:pPr>
      <w:r>
        <w:rPr>
          <w:rFonts w:hint="eastAsia"/>
          <w:lang w:eastAsia="zh-CN"/>
        </w:rPr>
        <w:t xml:space="preserve">            </w:t>
      </w:r>
      <w:r>
        <w:rPr>
          <w:rFonts w:hint="eastAsia"/>
        </w:rPr>
        <w:t>src_data, trg_data = zip(*batch_data)</w:t>
      </w:r>
    </w:p>
    <w:p w14:paraId="6B98A65D" w14:textId="77777777" w:rsidR="0058569D" w:rsidRDefault="0058569D" w:rsidP="00643AD0">
      <w:pPr>
        <w:pStyle w:val="2f2"/>
      </w:pPr>
      <w:r>
        <w:rPr>
          <w:rFonts w:hint="eastAsia"/>
        </w:rPr>
        <w:t xml:space="preserve">            src_idx = [self.de_</w:t>
      </w:r>
      <w:proofErr w:type="gramStart"/>
      <w:r>
        <w:rPr>
          <w:rFonts w:hint="eastAsia"/>
        </w:rPr>
        <w:t>vocab.encode</w:t>
      </w:r>
      <w:proofErr w:type="gramEnd"/>
      <w:r>
        <w:rPr>
          <w:rFonts w:hint="eastAsia"/>
        </w:rPr>
        <w:t>(i) for i in src_data]</w:t>
      </w:r>
    </w:p>
    <w:p w14:paraId="5A333020" w14:textId="77777777" w:rsidR="0058569D" w:rsidRDefault="0058569D" w:rsidP="00643AD0">
      <w:pPr>
        <w:pStyle w:val="2f2"/>
      </w:pPr>
      <w:r>
        <w:rPr>
          <w:rFonts w:hint="eastAsia"/>
        </w:rPr>
        <w:t xml:space="preserve">            trg_idx = [</w:t>
      </w:r>
      <w:proofErr w:type="gramStart"/>
      <w:r>
        <w:rPr>
          <w:rFonts w:hint="eastAsia"/>
        </w:rPr>
        <w:t>self.en</w:t>
      </w:r>
      <w:proofErr w:type="gramEnd"/>
      <w:r>
        <w:rPr>
          <w:rFonts w:hint="eastAsia"/>
        </w:rPr>
        <w:t>_vocab.encode(i) for i in trg_data]</w:t>
      </w:r>
    </w:p>
    <w:p w14:paraId="78CA1CA7" w14:textId="77777777" w:rsidR="0058569D" w:rsidRDefault="0058569D" w:rsidP="00643AD0">
      <w:pPr>
        <w:pStyle w:val="2f2"/>
      </w:pPr>
    </w:p>
    <w:p w14:paraId="7CBA3B7C" w14:textId="77777777" w:rsidR="0058569D" w:rsidRDefault="0058569D" w:rsidP="00643AD0">
      <w:pPr>
        <w:pStyle w:val="2f2"/>
      </w:pPr>
      <w:r>
        <w:rPr>
          <w:rFonts w:hint="eastAsia"/>
        </w:rPr>
        <w:t xml:space="preserve">            src_idx, trg_idx = sort_by_</w:t>
      </w:r>
      <w:proofErr w:type="gramStart"/>
      <w:r>
        <w:rPr>
          <w:rFonts w:hint="eastAsia"/>
        </w:rPr>
        <w:t>length(</w:t>
      </w:r>
      <w:proofErr w:type="gramEnd"/>
      <w:r>
        <w:rPr>
          <w:rFonts w:hint="eastAsia"/>
        </w:rPr>
        <w:t>src_idx, trg_idx)</w:t>
      </w:r>
    </w:p>
    <w:p w14:paraId="0F88F7F7" w14:textId="77777777" w:rsidR="0058569D" w:rsidRDefault="0058569D" w:rsidP="00643AD0">
      <w:pPr>
        <w:pStyle w:val="2f2"/>
      </w:pPr>
      <w:r>
        <w:rPr>
          <w:rFonts w:hint="eastAsia"/>
        </w:rPr>
        <w:t xml:space="preserve">            src_idx_pad, src_len = </w:t>
      </w:r>
      <w:proofErr w:type="gramStart"/>
      <w:r>
        <w:rPr>
          <w:rFonts w:hint="eastAsia"/>
        </w:rPr>
        <w:t>pad(</w:t>
      </w:r>
      <w:proofErr w:type="gramEnd"/>
      <w:r>
        <w:rPr>
          <w:rFonts w:hint="eastAsia"/>
        </w:rPr>
        <w:t>src_idx, de_vocab, max_len)</w:t>
      </w:r>
    </w:p>
    <w:p w14:paraId="149D7236" w14:textId="77777777" w:rsidR="0058569D" w:rsidRDefault="0058569D" w:rsidP="00643AD0">
      <w:pPr>
        <w:pStyle w:val="2f2"/>
      </w:pPr>
      <w:r>
        <w:rPr>
          <w:rFonts w:hint="eastAsia"/>
        </w:rPr>
        <w:t xml:space="preserve">            trg_idx_pad, _ = </w:t>
      </w:r>
      <w:proofErr w:type="gramStart"/>
      <w:r>
        <w:rPr>
          <w:rFonts w:hint="eastAsia"/>
        </w:rPr>
        <w:t>pad(</w:t>
      </w:r>
      <w:proofErr w:type="gramEnd"/>
      <w:r>
        <w:rPr>
          <w:rFonts w:hint="eastAsia"/>
        </w:rPr>
        <w:t>trg_idx, en_vocab, max_len)</w:t>
      </w:r>
    </w:p>
    <w:p w14:paraId="77332CEC" w14:textId="77777777" w:rsidR="0058569D" w:rsidRDefault="0058569D" w:rsidP="00643AD0">
      <w:pPr>
        <w:pStyle w:val="2f2"/>
      </w:pPr>
    </w:p>
    <w:p w14:paraId="014F597E" w14:textId="77777777" w:rsidR="0058569D" w:rsidRDefault="0058569D" w:rsidP="00643AD0">
      <w:pPr>
        <w:pStyle w:val="2f2"/>
      </w:pPr>
      <w:r>
        <w:rPr>
          <w:rFonts w:hint="eastAsia"/>
        </w:rPr>
        <w:t xml:space="preserve">            return src_idx_pad, src_len, trg_idx_pad</w:t>
      </w:r>
    </w:p>
    <w:p w14:paraId="5C28DEB5" w14:textId="77777777" w:rsidR="0058569D" w:rsidRDefault="0058569D" w:rsidP="00643AD0">
      <w:pPr>
        <w:pStyle w:val="2f2"/>
      </w:pPr>
    </w:p>
    <w:p w14:paraId="26F4BED7" w14:textId="77777777" w:rsidR="0058569D" w:rsidRDefault="0058569D" w:rsidP="00643AD0">
      <w:pPr>
        <w:pStyle w:val="2f2"/>
      </w:pPr>
      <w:r>
        <w:rPr>
          <w:rFonts w:hint="eastAsia"/>
        </w:rPr>
        <w:t xml:space="preserve">        for i in range(self.len):</w:t>
      </w:r>
    </w:p>
    <w:p w14:paraId="164A116E" w14:textId="77777777" w:rsidR="0058569D" w:rsidRDefault="0058569D" w:rsidP="00643AD0">
      <w:pPr>
        <w:pStyle w:val="2f2"/>
      </w:pPr>
      <w:r>
        <w:rPr>
          <w:rFonts w:hint="eastAsia"/>
        </w:rPr>
        <w:t xml:space="preserve">            if i == self.len - 1 and not </w:t>
      </w:r>
      <w:proofErr w:type="gramStart"/>
      <w:r>
        <w:rPr>
          <w:rFonts w:hint="eastAsia"/>
        </w:rPr>
        <w:t>self.drop</w:t>
      </w:r>
      <w:proofErr w:type="gramEnd"/>
      <w:r>
        <w:rPr>
          <w:rFonts w:hint="eastAsia"/>
        </w:rPr>
        <w:t>_reminder:</w:t>
      </w:r>
    </w:p>
    <w:p w14:paraId="328B5BD7" w14:textId="77777777" w:rsidR="0058569D" w:rsidRDefault="0058569D" w:rsidP="00643AD0">
      <w:pPr>
        <w:pStyle w:val="2f2"/>
      </w:pPr>
      <w:r>
        <w:rPr>
          <w:rFonts w:hint="eastAsia"/>
        </w:rPr>
        <w:t xml:space="preserve">                batch_data = </w:t>
      </w:r>
      <w:proofErr w:type="gramStart"/>
      <w:r>
        <w:rPr>
          <w:rFonts w:hint="eastAsia"/>
        </w:rPr>
        <w:t>self.dataset</w:t>
      </w:r>
      <w:proofErr w:type="gramEnd"/>
      <w:r>
        <w:rPr>
          <w:rFonts w:hint="eastAsia"/>
        </w:rPr>
        <w:t>[i * self.batch_size:]</w:t>
      </w:r>
    </w:p>
    <w:p w14:paraId="274F0765" w14:textId="77777777" w:rsidR="0058569D" w:rsidRDefault="0058569D" w:rsidP="00643AD0">
      <w:pPr>
        <w:pStyle w:val="2f2"/>
      </w:pPr>
      <w:r>
        <w:rPr>
          <w:rFonts w:hint="eastAsia"/>
        </w:rPr>
        <w:t xml:space="preserve">            else:</w:t>
      </w:r>
    </w:p>
    <w:p w14:paraId="1DDB81B0" w14:textId="77777777" w:rsidR="0058569D" w:rsidRDefault="0058569D" w:rsidP="00643AD0">
      <w:pPr>
        <w:pStyle w:val="2f2"/>
      </w:pPr>
      <w:r>
        <w:rPr>
          <w:rFonts w:hint="eastAsia"/>
        </w:rPr>
        <w:t xml:space="preserve">                batch_data = </w:t>
      </w:r>
      <w:proofErr w:type="gramStart"/>
      <w:r>
        <w:rPr>
          <w:rFonts w:hint="eastAsia"/>
        </w:rPr>
        <w:t>self.dataset</w:t>
      </w:r>
      <w:proofErr w:type="gramEnd"/>
      <w:r>
        <w:rPr>
          <w:rFonts w:hint="eastAsia"/>
        </w:rPr>
        <w:t>[i * self.batch_size: (i+1) * self.batch_size]</w:t>
      </w:r>
    </w:p>
    <w:p w14:paraId="090B082B" w14:textId="77777777" w:rsidR="0058569D" w:rsidRDefault="0058569D" w:rsidP="00643AD0">
      <w:pPr>
        <w:pStyle w:val="2f2"/>
      </w:pPr>
    </w:p>
    <w:p w14:paraId="07451B30" w14:textId="77777777" w:rsidR="0058569D" w:rsidRDefault="0058569D" w:rsidP="00643AD0">
      <w:pPr>
        <w:pStyle w:val="2f2"/>
      </w:pPr>
      <w:r>
        <w:rPr>
          <w:rFonts w:hint="eastAsia"/>
        </w:rPr>
        <w:t xml:space="preserve">            src_idx, src_len, trg_idx = encode_and_</w:t>
      </w:r>
      <w:proofErr w:type="gramStart"/>
      <w:r>
        <w:rPr>
          <w:rFonts w:hint="eastAsia"/>
        </w:rPr>
        <w:t>pad(</w:t>
      </w:r>
      <w:proofErr w:type="gramEnd"/>
      <w:r>
        <w:rPr>
          <w:rFonts w:hint="eastAsia"/>
        </w:rPr>
        <w:t>batch_data, self.max_len)</w:t>
      </w:r>
    </w:p>
    <w:p w14:paraId="0130B172" w14:textId="77777777" w:rsidR="0058569D" w:rsidRDefault="0058569D" w:rsidP="00643AD0">
      <w:pPr>
        <w:pStyle w:val="2f2"/>
      </w:pPr>
      <w:r>
        <w:rPr>
          <w:rFonts w:hint="eastAsia"/>
        </w:rPr>
        <w:t xml:space="preserve">            yield </w:t>
      </w:r>
      <w:proofErr w:type="gramStart"/>
      <w:r>
        <w:rPr>
          <w:rFonts w:hint="eastAsia"/>
        </w:rPr>
        <w:t>mindspore.Tensor</w:t>
      </w:r>
      <w:proofErr w:type="gramEnd"/>
      <w:r>
        <w:rPr>
          <w:rFonts w:hint="eastAsia"/>
        </w:rPr>
        <w:t>(src_idx, mindspore.int32), \</w:t>
      </w:r>
    </w:p>
    <w:p w14:paraId="44140DF3" w14:textId="77777777" w:rsidR="0058569D" w:rsidRDefault="0058569D" w:rsidP="00643AD0">
      <w:pPr>
        <w:pStyle w:val="2f2"/>
      </w:pPr>
      <w:r>
        <w:rPr>
          <w:rFonts w:hint="eastAsia"/>
        </w:rPr>
        <w:t xml:space="preserve">                </w:t>
      </w:r>
      <w:proofErr w:type="gramStart"/>
      <w:r>
        <w:rPr>
          <w:rFonts w:hint="eastAsia"/>
        </w:rPr>
        <w:t>mindspore.Tensor</w:t>
      </w:r>
      <w:proofErr w:type="gramEnd"/>
      <w:r>
        <w:rPr>
          <w:rFonts w:hint="eastAsia"/>
        </w:rPr>
        <w:t>(src_len, mindspore.int32), \</w:t>
      </w:r>
    </w:p>
    <w:p w14:paraId="5067EB36" w14:textId="77777777" w:rsidR="0058569D" w:rsidRDefault="0058569D" w:rsidP="00643AD0">
      <w:pPr>
        <w:pStyle w:val="2f2"/>
      </w:pPr>
      <w:r>
        <w:rPr>
          <w:rFonts w:hint="eastAsia"/>
        </w:rPr>
        <w:t xml:space="preserve">                </w:t>
      </w:r>
      <w:proofErr w:type="gramStart"/>
      <w:r>
        <w:rPr>
          <w:rFonts w:hint="eastAsia"/>
        </w:rPr>
        <w:t>mindspore.Tensor</w:t>
      </w:r>
      <w:proofErr w:type="gramEnd"/>
      <w:r>
        <w:rPr>
          <w:rFonts w:hint="eastAsia"/>
        </w:rPr>
        <w:t>(trg_idx, mindspore.int32)</w:t>
      </w:r>
    </w:p>
    <w:p w14:paraId="3DB743F2" w14:textId="77777777" w:rsidR="0058569D" w:rsidRDefault="0058569D" w:rsidP="00643AD0">
      <w:pPr>
        <w:pStyle w:val="2f2"/>
      </w:pPr>
    </w:p>
    <w:p w14:paraId="3AB65FC6" w14:textId="77777777" w:rsidR="0058569D" w:rsidRDefault="0058569D" w:rsidP="00643AD0">
      <w:pPr>
        <w:pStyle w:val="2f2"/>
      </w:pPr>
      <w:r>
        <w:rPr>
          <w:rFonts w:hint="eastAsia"/>
        </w:rPr>
        <w:t xml:space="preserve">    def __len__(self):</w:t>
      </w:r>
    </w:p>
    <w:p w14:paraId="01850600" w14:textId="77777777" w:rsidR="0058569D" w:rsidRDefault="0058569D" w:rsidP="00643AD0">
      <w:pPr>
        <w:pStyle w:val="2f2"/>
      </w:pPr>
      <w:r>
        <w:rPr>
          <w:rFonts w:hint="eastAsia"/>
        </w:rPr>
        <w:t xml:space="preserve">        return self.len</w:t>
      </w:r>
    </w:p>
    <w:p w14:paraId="6743E405" w14:textId="77777777" w:rsidR="0058569D" w:rsidRDefault="0058569D" w:rsidP="00643AD0">
      <w:pPr>
        <w:pStyle w:val="2f2"/>
      </w:pPr>
    </w:p>
    <w:p w14:paraId="328F9299" w14:textId="77777777" w:rsidR="0058569D" w:rsidRDefault="0058569D" w:rsidP="00643AD0">
      <w:pPr>
        <w:pStyle w:val="2f2"/>
      </w:pPr>
      <w:r>
        <w:rPr>
          <w:rFonts w:hint="eastAsia"/>
        </w:rPr>
        <w:t xml:space="preserve">train_iterator = </w:t>
      </w:r>
      <w:proofErr w:type="gramStart"/>
      <w:r>
        <w:rPr>
          <w:rFonts w:hint="eastAsia"/>
        </w:rPr>
        <w:t>Iterator(</w:t>
      </w:r>
      <w:proofErr w:type="gramEnd"/>
      <w:r>
        <w:rPr>
          <w:rFonts w:hint="eastAsia"/>
        </w:rPr>
        <w:t>train_dataset, de_vocab, en_vocab, batch_size=128, max_len=32, drop_reminder=True)</w:t>
      </w:r>
    </w:p>
    <w:p w14:paraId="48F7C369" w14:textId="77777777" w:rsidR="0058569D" w:rsidRDefault="0058569D" w:rsidP="00643AD0">
      <w:pPr>
        <w:pStyle w:val="2f2"/>
      </w:pPr>
      <w:r>
        <w:rPr>
          <w:rFonts w:hint="eastAsia"/>
        </w:rPr>
        <w:t xml:space="preserve">valid_iterator = </w:t>
      </w:r>
      <w:proofErr w:type="gramStart"/>
      <w:r>
        <w:rPr>
          <w:rFonts w:hint="eastAsia"/>
        </w:rPr>
        <w:t>Iterator(</w:t>
      </w:r>
      <w:proofErr w:type="gramEnd"/>
      <w:r>
        <w:rPr>
          <w:rFonts w:hint="eastAsia"/>
        </w:rPr>
        <w:t>valid_dataset, de_vocab, en_vocab, batch_size=128, max_len=32, drop_reminder=False)</w:t>
      </w:r>
    </w:p>
    <w:p w14:paraId="64106617" w14:textId="77777777" w:rsidR="0058569D" w:rsidRDefault="0058569D" w:rsidP="00643AD0">
      <w:pPr>
        <w:pStyle w:val="2f2"/>
      </w:pPr>
      <w:r>
        <w:rPr>
          <w:rFonts w:hint="eastAsia"/>
        </w:rPr>
        <w:t xml:space="preserve">test_iterator = </w:t>
      </w:r>
      <w:proofErr w:type="gramStart"/>
      <w:r>
        <w:rPr>
          <w:rFonts w:hint="eastAsia"/>
        </w:rPr>
        <w:t>Iterator(</w:t>
      </w:r>
      <w:proofErr w:type="gramEnd"/>
      <w:r>
        <w:rPr>
          <w:rFonts w:hint="eastAsia"/>
        </w:rPr>
        <w:t>test_dataset, de_vocab, en_vocab, batch_size=1, max_len=32, drop_reminder=False)</w:t>
      </w:r>
    </w:p>
    <w:p w14:paraId="64295D1D" w14:textId="77777777" w:rsidR="0058569D" w:rsidRDefault="0058569D" w:rsidP="00643AD0">
      <w:pPr>
        <w:pStyle w:val="2f2"/>
      </w:pPr>
    </w:p>
    <w:p w14:paraId="21E61CCB" w14:textId="77777777" w:rsidR="0058569D" w:rsidRDefault="0058569D" w:rsidP="00643AD0">
      <w:pPr>
        <w:pStyle w:val="2f2"/>
      </w:pPr>
      <w:r>
        <w:rPr>
          <w:rFonts w:hint="eastAsia"/>
        </w:rPr>
        <w:t>for src_idx, src_len, trg_idx in train_</w:t>
      </w:r>
      <w:proofErr w:type="gramStart"/>
      <w:r>
        <w:rPr>
          <w:rFonts w:hint="eastAsia"/>
        </w:rPr>
        <w:t>iterator(</w:t>
      </w:r>
      <w:proofErr w:type="gramEnd"/>
      <w:r>
        <w:rPr>
          <w:rFonts w:hint="eastAsia"/>
        </w:rPr>
        <w:t>):</w:t>
      </w:r>
    </w:p>
    <w:p w14:paraId="13EB69DF" w14:textId="77777777" w:rsidR="0058569D" w:rsidRDefault="0058569D" w:rsidP="00643AD0">
      <w:pPr>
        <w:pStyle w:val="2f2"/>
      </w:pPr>
      <w:r>
        <w:rPr>
          <w:rFonts w:hint="eastAsia"/>
        </w:rPr>
        <w:t xml:space="preserve">    print(f'src_</w:t>
      </w:r>
      <w:proofErr w:type="gramStart"/>
      <w:r>
        <w:rPr>
          <w:rFonts w:hint="eastAsia"/>
        </w:rPr>
        <w:t>idx.shape</w:t>
      </w:r>
      <w:proofErr w:type="gramEnd"/>
      <w:r>
        <w:rPr>
          <w:rFonts w:hint="eastAsia"/>
        </w:rPr>
        <w:t>:{src_idx.shape}\n{src_idx}\nsrc_len.shape:{src_len.shape}\n{src_len}\ntrg_idx.shape:{trg_idx.shape}\n{trg_idx}')</w:t>
      </w:r>
    </w:p>
    <w:p w14:paraId="45D1379F" w14:textId="286557FA" w:rsidR="0058569D" w:rsidRDefault="0058569D" w:rsidP="00643AD0">
      <w:pPr>
        <w:pStyle w:val="2f2"/>
        <w:ind w:firstLine="360"/>
      </w:pPr>
      <w:r>
        <w:rPr>
          <w:rFonts w:hint="eastAsia"/>
        </w:rPr>
        <w:t>break</w:t>
      </w:r>
    </w:p>
    <w:p w14:paraId="66500F3C" w14:textId="7397F0BF" w:rsidR="00552164" w:rsidRDefault="008064A1" w:rsidP="00643AD0">
      <w:pPr>
        <w:pStyle w:val="1e"/>
      </w:pPr>
      <w:r>
        <w:rPr>
          <w:rFonts w:hint="eastAsia"/>
        </w:rPr>
        <w:t>输出：</w:t>
      </w:r>
    </w:p>
    <w:p w14:paraId="0B966106" w14:textId="77777777" w:rsidR="008064A1" w:rsidRPr="008064A1" w:rsidRDefault="008064A1" w:rsidP="00643AD0">
      <w:pPr>
        <w:pStyle w:val="2f2"/>
      </w:pPr>
      <w:r w:rsidRPr="008064A1">
        <w:t>src_</w:t>
      </w:r>
      <w:proofErr w:type="gramStart"/>
      <w:r w:rsidRPr="008064A1">
        <w:t>idx.shape</w:t>
      </w:r>
      <w:proofErr w:type="gramEnd"/>
      <w:r w:rsidRPr="008064A1">
        <w:t>:(128, 32)</w:t>
      </w:r>
    </w:p>
    <w:p w14:paraId="2314D1B6" w14:textId="77777777" w:rsidR="008064A1" w:rsidRPr="008064A1" w:rsidRDefault="008064A1" w:rsidP="00643AD0">
      <w:pPr>
        <w:pStyle w:val="2f2"/>
      </w:pPr>
      <w:r w:rsidRPr="008064A1">
        <w:t xml:space="preserve">[[ </w:t>
      </w:r>
      <w:proofErr w:type="gramStart"/>
      <w:r w:rsidRPr="008064A1">
        <w:t>2  5</w:t>
      </w:r>
      <w:proofErr w:type="gramEnd"/>
      <w:r w:rsidRPr="008064A1">
        <w:t xml:space="preserve"> 13 ...  </w:t>
      </w:r>
      <w:proofErr w:type="gramStart"/>
      <w:r w:rsidRPr="008064A1">
        <w:t>1  1</w:t>
      </w:r>
      <w:proofErr w:type="gramEnd"/>
      <w:r w:rsidRPr="008064A1">
        <w:t xml:space="preserve">  1]</w:t>
      </w:r>
    </w:p>
    <w:p w14:paraId="70BE053C" w14:textId="77777777" w:rsidR="008064A1" w:rsidRPr="008064A1" w:rsidRDefault="008064A1" w:rsidP="00643AD0">
      <w:pPr>
        <w:pStyle w:val="2f2"/>
      </w:pPr>
      <w:r w:rsidRPr="008064A1">
        <w:t xml:space="preserve"> [ </w:t>
      </w:r>
      <w:proofErr w:type="gramStart"/>
      <w:r w:rsidRPr="008064A1">
        <w:t>2  5</w:t>
      </w:r>
      <w:proofErr w:type="gramEnd"/>
      <w:r w:rsidRPr="008064A1">
        <w:t xml:space="preserve"> 13 ...  </w:t>
      </w:r>
      <w:proofErr w:type="gramStart"/>
      <w:r w:rsidRPr="008064A1">
        <w:t>1  1</w:t>
      </w:r>
      <w:proofErr w:type="gramEnd"/>
      <w:r w:rsidRPr="008064A1">
        <w:t xml:space="preserve">  1]</w:t>
      </w:r>
    </w:p>
    <w:p w14:paraId="44DBD1FF" w14:textId="77777777" w:rsidR="008064A1" w:rsidRPr="008064A1" w:rsidRDefault="008064A1" w:rsidP="00643AD0">
      <w:pPr>
        <w:pStyle w:val="2f2"/>
      </w:pPr>
      <w:r w:rsidRPr="008064A1">
        <w:lastRenderedPageBreak/>
        <w:t xml:space="preserve"> [ </w:t>
      </w:r>
      <w:proofErr w:type="gramStart"/>
      <w:r w:rsidRPr="008064A1">
        <w:t>2  5</w:t>
      </w:r>
      <w:proofErr w:type="gramEnd"/>
      <w:r w:rsidRPr="008064A1">
        <w:t xml:space="preserve"> 13 ...  </w:t>
      </w:r>
      <w:proofErr w:type="gramStart"/>
      <w:r w:rsidRPr="008064A1">
        <w:t>1  1</w:t>
      </w:r>
      <w:proofErr w:type="gramEnd"/>
      <w:r w:rsidRPr="008064A1">
        <w:t xml:space="preserve">  1]</w:t>
      </w:r>
    </w:p>
    <w:p w14:paraId="4013FF93" w14:textId="77777777" w:rsidR="008064A1" w:rsidRPr="008064A1" w:rsidRDefault="008064A1" w:rsidP="00643AD0">
      <w:pPr>
        <w:pStyle w:val="2f2"/>
      </w:pPr>
      <w:r w:rsidRPr="008064A1">
        <w:t xml:space="preserve"> ...</w:t>
      </w:r>
    </w:p>
    <w:p w14:paraId="5A407F5F" w14:textId="77777777" w:rsidR="008064A1" w:rsidRPr="008064A1" w:rsidRDefault="008064A1" w:rsidP="00643AD0">
      <w:pPr>
        <w:pStyle w:val="2f2"/>
      </w:pPr>
      <w:r w:rsidRPr="008064A1">
        <w:t xml:space="preserve"> [ </w:t>
      </w:r>
      <w:proofErr w:type="gramStart"/>
      <w:r w:rsidRPr="008064A1">
        <w:t>2  5</w:t>
      </w:r>
      <w:proofErr w:type="gramEnd"/>
      <w:r w:rsidRPr="008064A1">
        <w:t xml:space="preserve"> 52 ...  </w:t>
      </w:r>
      <w:proofErr w:type="gramStart"/>
      <w:r w:rsidRPr="008064A1">
        <w:t>1  1</w:t>
      </w:r>
      <w:proofErr w:type="gramEnd"/>
      <w:r w:rsidRPr="008064A1">
        <w:t xml:space="preserve">  1]</w:t>
      </w:r>
    </w:p>
    <w:p w14:paraId="77633899" w14:textId="77777777" w:rsidR="008064A1" w:rsidRPr="008064A1" w:rsidRDefault="008064A1" w:rsidP="00643AD0">
      <w:pPr>
        <w:pStyle w:val="2f2"/>
      </w:pPr>
      <w:r w:rsidRPr="008064A1">
        <w:t xml:space="preserve"> [ </w:t>
      </w:r>
      <w:proofErr w:type="gramStart"/>
      <w:r w:rsidRPr="008064A1">
        <w:t>2  8</w:t>
      </w:r>
      <w:proofErr w:type="gramEnd"/>
      <w:r w:rsidRPr="008064A1">
        <w:t xml:space="preserve"> 37 ...  </w:t>
      </w:r>
      <w:proofErr w:type="gramStart"/>
      <w:r w:rsidRPr="008064A1">
        <w:t>1  1</w:t>
      </w:r>
      <w:proofErr w:type="gramEnd"/>
      <w:r w:rsidRPr="008064A1">
        <w:t xml:space="preserve">  1]</w:t>
      </w:r>
    </w:p>
    <w:p w14:paraId="347F44A9" w14:textId="77777777" w:rsidR="008064A1" w:rsidRPr="008064A1" w:rsidRDefault="008064A1" w:rsidP="00643AD0">
      <w:pPr>
        <w:pStyle w:val="2f2"/>
      </w:pPr>
      <w:r w:rsidRPr="008064A1">
        <w:t xml:space="preserve"> [ </w:t>
      </w:r>
      <w:proofErr w:type="gramStart"/>
      <w:r w:rsidRPr="008064A1">
        <w:t>2  5</w:t>
      </w:r>
      <w:proofErr w:type="gramEnd"/>
      <w:r w:rsidRPr="008064A1">
        <w:t xml:space="preserve"> 33 ...  </w:t>
      </w:r>
      <w:proofErr w:type="gramStart"/>
      <w:r w:rsidRPr="008064A1">
        <w:t>1  1</w:t>
      </w:r>
      <w:proofErr w:type="gramEnd"/>
      <w:r w:rsidRPr="008064A1">
        <w:t xml:space="preserve">  1]]</w:t>
      </w:r>
    </w:p>
    <w:p w14:paraId="1179E3A2" w14:textId="77777777" w:rsidR="008064A1" w:rsidRPr="008064A1" w:rsidRDefault="008064A1" w:rsidP="00643AD0">
      <w:pPr>
        <w:pStyle w:val="2f2"/>
      </w:pPr>
      <w:r w:rsidRPr="008064A1">
        <w:t>src_</w:t>
      </w:r>
      <w:proofErr w:type="gramStart"/>
      <w:r w:rsidRPr="008064A1">
        <w:t>len.shape</w:t>
      </w:r>
      <w:proofErr w:type="gramEnd"/>
      <w:r w:rsidRPr="008064A1">
        <w:t>:(128,)</w:t>
      </w:r>
    </w:p>
    <w:p w14:paraId="0C1E8855" w14:textId="77777777" w:rsidR="008064A1" w:rsidRPr="008064A1" w:rsidRDefault="008064A1" w:rsidP="00643AD0">
      <w:pPr>
        <w:pStyle w:val="2f2"/>
        <w:rPr>
          <w:lang w:eastAsia="zh-CN"/>
        </w:rPr>
      </w:pPr>
      <w:r w:rsidRPr="008064A1">
        <w:rPr>
          <w:lang w:eastAsia="zh-CN"/>
        </w:rPr>
        <w:t>[27 25 24 24 23 23 23 23 22 22 22 21 21 21 21 21 20 20 20 20 20 19 19 19</w:t>
      </w:r>
    </w:p>
    <w:p w14:paraId="0A60ED7D" w14:textId="77777777" w:rsidR="008064A1" w:rsidRPr="008064A1" w:rsidRDefault="008064A1" w:rsidP="00643AD0">
      <w:pPr>
        <w:pStyle w:val="2f2"/>
        <w:rPr>
          <w:lang w:eastAsia="zh-CN"/>
        </w:rPr>
      </w:pPr>
      <w:r w:rsidRPr="008064A1">
        <w:rPr>
          <w:lang w:eastAsia="zh-CN"/>
        </w:rPr>
        <w:t xml:space="preserve"> 18 18 18 18 18 18 18 18 17 17 17 17 17 17 17 17 17 17 16 16 16 16 16 16</w:t>
      </w:r>
    </w:p>
    <w:p w14:paraId="43838843" w14:textId="77777777" w:rsidR="008064A1" w:rsidRPr="008064A1" w:rsidRDefault="008064A1" w:rsidP="00643AD0">
      <w:pPr>
        <w:pStyle w:val="2f2"/>
        <w:rPr>
          <w:lang w:eastAsia="zh-CN"/>
        </w:rPr>
      </w:pPr>
      <w:r w:rsidRPr="008064A1">
        <w:rPr>
          <w:lang w:eastAsia="zh-CN"/>
        </w:rPr>
        <w:t xml:space="preserve"> 16 16 16 16 15 15 15 15 15 15 15 15 15 15 15 14 14 14 14 14 14 14 14 14</w:t>
      </w:r>
    </w:p>
    <w:p w14:paraId="280F407E" w14:textId="77777777" w:rsidR="008064A1" w:rsidRPr="008064A1" w:rsidRDefault="008064A1" w:rsidP="00643AD0">
      <w:pPr>
        <w:pStyle w:val="2f2"/>
        <w:rPr>
          <w:lang w:eastAsia="zh-CN"/>
        </w:rPr>
      </w:pPr>
      <w:r w:rsidRPr="008064A1">
        <w:rPr>
          <w:lang w:eastAsia="zh-CN"/>
        </w:rPr>
        <w:t xml:space="preserve"> 14 14 14 14 13 13 13 13 13 13 13 13 13 12 12 12 12 12 12 12 12 12 12 12</w:t>
      </w:r>
    </w:p>
    <w:p w14:paraId="6C29E68E" w14:textId="77777777" w:rsidR="008064A1" w:rsidRPr="008064A1" w:rsidRDefault="008064A1" w:rsidP="00643AD0">
      <w:pPr>
        <w:pStyle w:val="2f2"/>
        <w:rPr>
          <w:lang w:eastAsia="zh-CN"/>
        </w:rPr>
      </w:pPr>
      <w:r w:rsidRPr="008064A1">
        <w:rPr>
          <w:lang w:eastAsia="zh-CN"/>
        </w:rPr>
        <w:t xml:space="preserve"> 12 12 12 12 12 12 12 12 11 11 11 11 11 11 11 11 11 11 10 10 10 10 10 10</w:t>
      </w:r>
    </w:p>
    <w:p w14:paraId="1E7ECC0D" w14:textId="77777777" w:rsidR="008064A1" w:rsidRPr="008064A1" w:rsidRDefault="008064A1" w:rsidP="00643AD0">
      <w:pPr>
        <w:pStyle w:val="2f2"/>
        <w:rPr>
          <w:lang w:eastAsia="zh-CN"/>
        </w:rPr>
      </w:pPr>
      <w:r w:rsidRPr="008064A1">
        <w:rPr>
          <w:lang w:eastAsia="zh-CN"/>
        </w:rPr>
        <w:t xml:space="preserve"> </w:t>
      </w:r>
      <w:proofErr w:type="gramStart"/>
      <w:r w:rsidRPr="008064A1">
        <w:rPr>
          <w:lang w:eastAsia="zh-CN"/>
        </w:rPr>
        <w:t>10  9</w:t>
      </w:r>
      <w:proofErr w:type="gramEnd"/>
      <w:r w:rsidRPr="008064A1">
        <w:rPr>
          <w:lang w:eastAsia="zh-CN"/>
        </w:rPr>
        <w:t xml:space="preserve">  9  9  9  9  9  8]</w:t>
      </w:r>
    </w:p>
    <w:p w14:paraId="0166C8F2" w14:textId="77777777" w:rsidR="008064A1" w:rsidRPr="008064A1" w:rsidRDefault="008064A1" w:rsidP="00643AD0">
      <w:pPr>
        <w:pStyle w:val="2f2"/>
        <w:rPr>
          <w:lang w:eastAsia="zh-CN"/>
        </w:rPr>
      </w:pPr>
      <w:r w:rsidRPr="008064A1">
        <w:rPr>
          <w:lang w:eastAsia="zh-CN"/>
        </w:rPr>
        <w:t>trg_</w:t>
      </w:r>
      <w:proofErr w:type="gramStart"/>
      <w:r w:rsidRPr="008064A1">
        <w:rPr>
          <w:lang w:eastAsia="zh-CN"/>
        </w:rPr>
        <w:t>idx.shape</w:t>
      </w:r>
      <w:proofErr w:type="gramEnd"/>
      <w:r w:rsidRPr="008064A1">
        <w:rPr>
          <w:lang w:eastAsia="zh-CN"/>
        </w:rPr>
        <w:t>:(128, 32)</w:t>
      </w:r>
    </w:p>
    <w:p w14:paraId="5F37A48F" w14:textId="77777777" w:rsidR="008064A1" w:rsidRPr="008064A1" w:rsidRDefault="008064A1" w:rsidP="00643AD0">
      <w:pPr>
        <w:pStyle w:val="2f2"/>
        <w:rPr>
          <w:lang w:eastAsia="zh-CN"/>
        </w:rPr>
      </w:pPr>
      <w:r w:rsidRPr="008064A1">
        <w:rPr>
          <w:lang w:eastAsia="zh-CN"/>
        </w:rPr>
        <w:t>[[   2    4 2243 ...    1    1    1]</w:t>
      </w:r>
    </w:p>
    <w:p w14:paraId="74B0E813" w14:textId="77777777" w:rsidR="008064A1" w:rsidRPr="008064A1" w:rsidRDefault="008064A1" w:rsidP="00643AD0">
      <w:pPr>
        <w:pStyle w:val="2f2"/>
        <w:rPr>
          <w:lang w:eastAsia="zh-CN"/>
        </w:rPr>
      </w:pPr>
      <w:r w:rsidRPr="008064A1">
        <w:rPr>
          <w:lang w:eastAsia="zh-CN"/>
        </w:rPr>
        <w:t xml:space="preserve"> [   2    4    9 ...    1    1    1]</w:t>
      </w:r>
    </w:p>
    <w:p w14:paraId="41C41C4F" w14:textId="77777777" w:rsidR="008064A1" w:rsidRPr="008064A1" w:rsidRDefault="008064A1" w:rsidP="00643AD0">
      <w:pPr>
        <w:pStyle w:val="2f2"/>
        <w:rPr>
          <w:lang w:eastAsia="zh-CN"/>
        </w:rPr>
      </w:pPr>
      <w:r w:rsidRPr="008064A1">
        <w:rPr>
          <w:lang w:eastAsia="zh-CN"/>
        </w:rPr>
        <w:t xml:space="preserve"> [   2    4    9 ...    1    1    1]</w:t>
      </w:r>
    </w:p>
    <w:p w14:paraId="1B7EE2D6" w14:textId="77777777" w:rsidR="008064A1" w:rsidRPr="008064A1" w:rsidRDefault="008064A1" w:rsidP="00643AD0">
      <w:pPr>
        <w:pStyle w:val="2f2"/>
        <w:rPr>
          <w:lang w:eastAsia="zh-CN"/>
        </w:rPr>
      </w:pPr>
      <w:r w:rsidRPr="008064A1">
        <w:rPr>
          <w:lang w:eastAsia="zh-CN"/>
        </w:rPr>
        <w:t xml:space="preserve"> ...</w:t>
      </w:r>
    </w:p>
    <w:p w14:paraId="6DD0E0F0" w14:textId="77777777" w:rsidR="008064A1" w:rsidRPr="008064A1" w:rsidRDefault="008064A1" w:rsidP="00643AD0">
      <w:pPr>
        <w:pStyle w:val="2f2"/>
        <w:rPr>
          <w:lang w:eastAsia="zh-CN"/>
        </w:rPr>
      </w:pPr>
      <w:r w:rsidRPr="008064A1">
        <w:rPr>
          <w:lang w:eastAsia="zh-CN"/>
        </w:rPr>
        <w:t xml:space="preserve"> [   2    4   55 ...    1    1    1]</w:t>
      </w:r>
    </w:p>
    <w:p w14:paraId="0152560C" w14:textId="77777777" w:rsidR="008064A1" w:rsidRPr="008064A1" w:rsidRDefault="008064A1" w:rsidP="00643AD0">
      <w:pPr>
        <w:pStyle w:val="2f2"/>
        <w:rPr>
          <w:lang w:eastAsia="zh-CN"/>
        </w:rPr>
      </w:pPr>
      <w:r w:rsidRPr="008064A1">
        <w:rPr>
          <w:lang w:eastAsia="zh-CN"/>
        </w:rPr>
        <w:t xml:space="preserve"> [   2    4   38 ...    1    1    1]</w:t>
      </w:r>
    </w:p>
    <w:p w14:paraId="4EBBAB67" w14:textId="77777777" w:rsidR="008064A1" w:rsidRPr="008064A1" w:rsidRDefault="008064A1" w:rsidP="00643AD0">
      <w:pPr>
        <w:pStyle w:val="2f2"/>
        <w:rPr>
          <w:lang w:eastAsia="zh-CN"/>
        </w:rPr>
      </w:pPr>
      <w:r w:rsidRPr="008064A1">
        <w:rPr>
          <w:lang w:eastAsia="zh-CN"/>
        </w:rPr>
        <w:t xml:space="preserve"> [   2    4   35 ...    1    1    1]]</w:t>
      </w:r>
    </w:p>
    <w:p w14:paraId="26FBB3B8" w14:textId="45DBB417" w:rsidR="008064A1" w:rsidRPr="008064A1" w:rsidRDefault="008064A1" w:rsidP="00643AD0">
      <w:pPr>
        <w:pStyle w:val="1e"/>
      </w:pPr>
    </w:p>
    <w:p w14:paraId="1898B3CB" w14:textId="2AC67BD1" w:rsidR="008064A1" w:rsidRPr="008064A1" w:rsidRDefault="008064A1" w:rsidP="00643AD0">
      <w:pPr>
        <w:pStyle w:val="1e"/>
      </w:pPr>
      <w:r w:rsidRPr="008064A1">
        <w:t>从上面的打印可以看出，每个</w:t>
      </w:r>
      <w:r w:rsidRPr="008064A1">
        <w:t>batch</w:t>
      </w:r>
      <w:r w:rsidRPr="008064A1">
        <w:t>有</w:t>
      </w:r>
      <w:r w:rsidRPr="008064A1">
        <w:t>128</w:t>
      </w:r>
      <w:r w:rsidRPr="008064A1">
        <w:t>个句子，每个句子的有效长度不尽相同，但总长度都被统一处理成了</w:t>
      </w:r>
      <w:r w:rsidRPr="008064A1">
        <w:t>32</w:t>
      </w:r>
      <w:r w:rsidRPr="008064A1">
        <w:t>。</w:t>
      </w:r>
    </w:p>
    <w:p w14:paraId="61091E64" w14:textId="77777777" w:rsidR="00552164" w:rsidRPr="007F0010" w:rsidRDefault="00552164" w:rsidP="00643AD0">
      <w:pPr>
        <w:pStyle w:val="1e"/>
      </w:pPr>
    </w:p>
    <w:p w14:paraId="52319168" w14:textId="7A98967D" w:rsidR="001A3650" w:rsidRDefault="001A3650" w:rsidP="00643AD0">
      <w:pPr>
        <w:pStyle w:val="4"/>
      </w:pPr>
      <w:r>
        <w:rPr>
          <w:rFonts w:hint="eastAsia"/>
        </w:rPr>
        <w:t>Word</w:t>
      </w:r>
      <w:r>
        <w:t xml:space="preserve"> embedding</w:t>
      </w:r>
    </w:p>
    <w:p w14:paraId="4AD234F7" w14:textId="51D6F8BC" w:rsidR="00594FC5" w:rsidRPr="00594FC5" w:rsidRDefault="00594FC5" w:rsidP="00643AD0">
      <w:pPr>
        <w:pStyle w:val="1e"/>
      </w:pPr>
    </w:p>
    <w:p w14:paraId="3F111778" w14:textId="5CB89D53" w:rsidR="00594FC5" w:rsidRPr="00594FC5" w:rsidRDefault="00594FC5" w:rsidP="00643AD0">
      <w:pPr>
        <w:pStyle w:val="1e"/>
      </w:pPr>
      <w:r w:rsidRPr="00594FC5">
        <w:t>词元</w:t>
      </w:r>
      <w:r w:rsidRPr="00594FC5">
        <w:t>token</w:t>
      </w:r>
      <w:r w:rsidRPr="00594FC5">
        <w:t>的索引</w:t>
      </w:r>
      <w:r w:rsidRPr="00594FC5">
        <w:t>index</w:t>
      </w:r>
      <w:r w:rsidRPr="00594FC5">
        <w:t>无法准确表示词的含义，为此我们引入词向量来表示词元。</w:t>
      </w:r>
      <w:r w:rsidRPr="00594FC5">
        <w:t>word embedding</w:t>
      </w:r>
      <w:r w:rsidRPr="00594FC5">
        <w:t>操作就是把词元的索引映射到词向量的过程。刚开始训练时，词向量是随机初始化的，训练后期才趋于准确，因此下面的代码在执行时的结果具有随机性。另外，不同的任务对词向量的维度要求也不一样，这里的维度可以简单理解为词性分析。</w:t>
      </w:r>
    </w:p>
    <w:p w14:paraId="52273D16" w14:textId="3178588A" w:rsidR="00594FC5" w:rsidRDefault="00594FC5" w:rsidP="00643AD0">
      <w:pPr>
        <w:pStyle w:val="1e"/>
      </w:pPr>
    </w:p>
    <w:p w14:paraId="7D2D862E" w14:textId="77777777" w:rsidR="00594FC5" w:rsidRDefault="00594FC5" w:rsidP="00643AD0">
      <w:pPr>
        <w:pStyle w:val="2f2"/>
      </w:pPr>
      <w:r>
        <w:rPr>
          <w:rFonts w:hint="eastAsia"/>
        </w:rPr>
        <w:t>from mindspore import nn, Tensor</w:t>
      </w:r>
    </w:p>
    <w:p w14:paraId="56819623" w14:textId="77777777" w:rsidR="00594FC5" w:rsidRDefault="00594FC5" w:rsidP="00643AD0">
      <w:pPr>
        <w:pStyle w:val="2f2"/>
      </w:pPr>
    </w:p>
    <w:p w14:paraId="44699581" w14:textId="77777777" w:rsidR="00594FC5" w:rsidRDefault="00594FC5" w:rsidP="00643AD0">
      <w:pPr>
        <w:pStyle w:val="2f2"/>
      </w:pPr>
      <w:r>
        <w:rPr>
          <w:rFonts w:hint="eastAsia"/>
        </w:rPr>
        <w:t xml:space="preserve">word_index = </w:t>
      </w:r>
      <w:proofErr w:type="gramStart"/>
      <w:r>
        <w:rPr>
          <w:rFonts w:hint="eastAsia"/>
        </w:rPr>
        <w:t>Tensor(</w:t>
      </w:r>
      <w:proofErr w:type="gramEnd"/>
      <w:r>
        <w:rPr>
          <w:rFonts w:hint="eastAsia"/>
        </w:rPr>
        <w:t>[21, 28, 49, 12, 275, 119, 49, 23, 54, 32])</w:t>
      </w:r>
    </w:p>
    <w:p w14:paraId="21995912" w14:textId="77777777" w:rsidR="00594FC5" w:rsidRDefault="00594FC5" w:rsidP="00643AD0">
      <w:pPr>
        <w:pStyle w:val="2f2"/>
      </w:pPr>
      <w:r>
        <w:rPr>
          <w:rFonts w:hint="eastAsia"/>
        </w:rPr>
        <w:t xml:space="preserve">src_emb = </w:t>
      </w:r>
      <w:proofErr w:type="gramStart"/>
      <w:r>
        <w:rPr>
          <w:rFonts w:hint="eastAsia"/>
        </w:rPr>
        <w:t>nn.Embedding</w:t>
      </w:r>
      <w:proofErr w:type="gramEnd"/>
      <w:r>
        <w:rPr>
          <w:rFonts w:hint="eastAsia"/>
        </w:rPr>
        <w:t>(len(de_vocab), 4)</w:t>
      </w:r>
    </w:p>
    <w:p w14:paraId="12FACDE6" w14:textId="77777777" w:rsidR="00594FC5" w:rsidRDefault="00594FC5" w:rsidP="00643AD0">
      <w:pPr>
        <w:pStyle w:val="2f2"/>
      </w:pPr>
      <w:r>
        <w:rPr>
          <w:rFonts w:hint="eastAsia"/>
        </w:rPr>
        <w:t>enc_outputs = src_emb(word_index)</w:t>
      </w:r>
    </w:p>
    <w:p w14:paraId="70E9625F" w14:textId="020F9377" w:rsidR="00594FC5" w:rsidRDefault="00594FC5" w:rsidP="00643AD0">
      <w:pPr>
        <w:pStyle w:val="2f2"/>
      </w:pPr>
      <w:r>
        <w:rPr>
          <w:rFonts w:hint="eastAsia"/>
        </w:rPr>
        <w:t>print(enc_outputs)</w:t>
      </w:r>
    </w:p>
    <w:p w14:paraId="2A98F5C7" w14:textId="1016F5CB" w:rsidR="00594FC5" w:rsidRDefault="00594FC5" w:rsidP="00643AD0">
      <w:pPr>
        <w:pStyle w:val="1e"/>
      </w:pPr>
      <w:r>
        <w:rPr>
          <w:rFonts w:hint="eastAsia"/>
        </w:rPr>
        <w:t>输出：</w:t>
      </w:r>
    </w:p>
    <w:p w14:paraId="0D63B6AF" w14:textId="77777777" w:rsidR="00594FC5" w:rsidRPr="00594FC5" w:rsidRDefault="00594FC5" w:rsidP="00643AD0">
      <w:pPr>
        <w:pStyle w:val="2f2"/>
      </w:pPr>
      <w:r w:rsidRPr="00594FC5">
        <w:t>[[-1.45623935e-02 -4.86097159e-03 -9.34928539e-</w:t>
      </w:r>
      <w:proofErr w:type="gramStart"/>
      <w:r w:rsidRPr="00594FC5">
        <w:t>04  4</w:t>
      </w:r>
      <w:proofErr w:type="gramEnd"/>
      <w:r w:rsidRPr="00594FC5">
        <w:t>.68974002e-03]</w:t>
      </w:r>
    </w:p>
    <w:p w14:paraId="456408CD" w14:textId="77777777" w:rsidR="00594FC5" w:rsidRPr="00594FC5" w:rsidRDefault="00594FC5" w:rsidP="00643AD0">
      <w:pPr>
        <w:pStyle w:val="2f2"/>
      </w:pPr>
      <w:r w:rsidRPr="00594FC5">
        <w:t xml:space="preserve"> [ 1.07922601e-</w:t>
      </w:r>
      <w:proofErr w:type="gramStart"/>
      <w:r w:rsidRPr="00594FC5">
        <w:t>02  6</w:t>
      </w:r>
      <w:proofErr w:type="gramEnd"/>
      <w:r w:rsidRPr="00594FC5">
        <w:t>.97764102e-04 -2.59567145e-02  1.30578419e-02]</w:t>
      </w:r>
    </w:p>
    <w:p w14:paraId="29B28747" w14:textId="77777777" w:rsidR="00594FC5" w:rsidRPr="00594FC5" w:rsidRDefault="00594FC5" w:rsidP="00643AD0">
      <w:pPr>
        <w:pStyle w:val="2f2"/>
      </w:pPr>
      <w:r w:rsidRPr="00594FC5">
        <w:t xml:space="preserve"> [ 1.39968535e-02 -7.42947636e-</w:t>
      </w:r>
      <w:proofErr w:type="gramStart"/>
      <w:r w:rsidRPr="00594FC5">
        <w:t>03  5</w:t>
      </w:r>
      <w:proofErr w:type="gramEnd"/>
      <w:r w:rsidRPr="00594FC5">
        <w:t>.32284239e-03  8.29133112e-03]</w:t>
      </w:r>
    </w:p>
    <w:p w14:paraId="40FC6A5C" w14:textId="77777777" w:rsidR="00594FC5" w:rsidRPr="00594FC5" w:rsidRDefault="00594FC5" w:rsidP="00643AD0">
      <w:pPr>
        <w:pStyle w:val="2f2"/>
      </w:pPr>
      <w:r w:rsidRPr="00594FC5">
        <w:t xml:space="preserve"> [ 1.28781004e-</w:t>
      </w:r>
      <w:proofErr w:type="gramStart"/>
      <w:r w:rsidRPr="00594FC5">
        <w:t>02  3</w:t>
      </w:r>
      <w:proofErr w:type="gramEnd"/>
      <w:r w:rsidRPr="00594FC5">
        <w:t>.31685552e-03  1.06496066e-02  3.63264419e-03]</w:t>
      </w:r>
    </w:p>
    <w:p w14:paraId="2E8934C6" w14:textId="77777777" w:rsidR="00594FC5" w:rsidRPr="00594FC5" w:rsidRDefault="00594FC5" w:rsidP="00643AD0">
      <w:pPr>
        <w:pStyle w:val="2f2"/>
      </w:pPr>
      <w:r w:rsidRPr="00594FC5">
        <w:t xml:space="preserve"> [-9.77428909e-03 -1.71048939e-03 -4.34428919e-03 -1.99727481e-03]</w:t>
      </w:r>
    </w:p>
    <w:p w14:paraId="60BA523D" w14:textId="77777777" w:rsidR="00594FC5" w:rsidRPr="00594FC5" w:rsidRDefault="00594FC5" w:rsidP="00643AD0">
      <w:pPr>
        <w:pStyle w:val="2f2"/>
      </w:pPr>
      <w:r w:rsidRPr="00594FC5">
        <w:t xml:space="preserve"> [-8.76351260e-03 -8.25243909e-03 -8.53217952e-</w:t>
      </w:r>
      <w:proofErr w:type="gramStart"/>
      <w:r w:rsidRPr="00594FC5">
        <w:t>03  1</w:t>
      </w:r>
      <w:proofErr w:type="gramEnd"/>
      <w:r w:rsidRPr="00594FC5">
        <w:t>.70198118e-03]</w:t>
      </w:r>
    </w:p>
    <w:p w14:paraId="66F1E4D8" w14:textId="77777777" w:rsidR="00594FC5" w:rsidRPr="00594FC5" w:rsidRDefault="00594FC5" w:rsidP="00643AD0">
      <w:pPr>
        <w:pStyle w:val="2f2"/>
      </w:pPr>
      <w:r w:rsidRPr="00594FC5">
        <w:lastRenderedPageBreak/>
        <w:t xml:space="preserve"> [ 1.39968535e-02 -7.42947636e-</w:t>
      </w:r>
      <w:proofErr w:type="gramStart"/>
      <w:r w:rsidRPr="00594FC5">
        <w:t>03  5</w:t>
      </w:r>
      <w:proofErr w:type="gramEnd"/>
      <w:r w:rsidRPr="00594FC5">
        <w:t>.32284239e-03  8.29133112e-03]</w:t>
      </w:r>
    </w:p>
    <w:p w14:paraId="68E527E1" w14:textId="77777777" w:rsidR="00594FC5" w:rsidRPr="00594FC5" w:rsidRDefault="00594FC5" w:rsidP="00643AD0">
      <w:pPr>
        <w:pStyle w:val="2f2"/>
      </w:pPr>
      <w:r w:rsidRPr="00594FC5">
        <w:t xml:space="preserve"> [-6.72905520e-</w:t>
      </w:r>
      <w:proofErr w:type="gramStart"/>
      <w:r w:rsidRPr="00594FC5">
        <w:t>03  3</w:t>
      </w:r>
      <w:proofErr w:type="gramEnd"/>
      <w:r w:rsidRPr="00594FC5">
        <w:t>.95659590e-03  1.86168291e-02 -1.55664689e-03]</w:t>
      </w:r>
    </w:p>
    <w:p w14:paraId="3A37D4C8" w14:textId="77777777" w:rsidR="00594FC5" w:rsidRPr="00594FC5" w:rsidRDefault="00594FC5" w:rsidP="00643AD0">
      <w:pPr>
        <w:pStyle w:val="2f2"/>
      </w:pPr>
      <w:r w:rsidRPr="00594FC5">
        <w:t xml:space="preserve"> [-6.32177899e-</w:t>
      </w:r>
      <w:proofErr w:type="gramStart"/>
      <w:r w:rsidRPr="00594FC5">
        <w:t>03  4</w:t>
      </w:r>
      <w:proofErr w:type="gramEnd"/>
      <w:r w:rsidRPr="00594FC5">
        <w:t>.99482779e-03 -1.60118807e-02  1.24117211e-02]</w:t>
      </w:r>
    </w:p>
    <w:p w14:paraId="0AEAC1AB" w14:textId="77777777" w:rsidR="00594FC5" w:rsidRPr="00594FC5" w:rsidRDefault="00594FC5" w:rsidP="00643AD0">
      <w:pPr>
        <w:pStyle w:val="2f2"/>
      </w:pPr>
      <w:r w:rsidRPr="00594FC5">
        <w:t xml:space="preserve"> [ 1.45842796e-</w:t>
      </w:r>
      <w:proofErr w:type="gramStart"/>
      <w:r w:rsidRPr="00594FC5">
        <w:t>02  5</w:t>
      </w:r>
      <w:proofErr w:type="gramEnd"/>
      <w:r w:rsidRPr="00594FC5">
        <w:t>.51572209e-03  7.22815603e-05  3.75842326e-03]]</w:t>
      </w:r>
    </w:p>
    <w:p w14:paraId="7633FB21" w14:textId="77777777" w:rsidR="00594FC5" w:rsidRPr="00594FC5" w:rsidRDefault="00594FC5" w:rsidP="00643AD0">
      <w:pPr>
        <w:pStyle w:val="1e"/>
      </w:pPr>
    </w:p>
    <w:p w14:paraId="0BA1237A" w14:textId="59831301" w:rsidR="007A5316" w:rsidRPr="00711A0C" w:rsidRDefault="001A3650" w:rsidP="00711A0C">
      <w:pPr>
        <w:pStyle w:val="4"/>
      </w:pPr>
      <w:r>
        <w:rPr>
          <w:rFonts w:hint="eastAsia"/>
        </w:rPr>
        <w:t>位置编码</w:t>
      </w:r>
    </w:p>
    <w:p w14:paraId="5AC9BFEC" w14:textId="245DE4D2" w:rsidR="000D77B0" w:rsidRPr="00BA40B7" w:rsidRDefault="000D77B0" w:rsidP="00643AD0">
      <w:pPr>
        <w:pStyle w:val="1e"/>
      </w:pPr>
      <w:r w:rsidRPr="00BA40B7">
        <w:t>位置编码</w:t>
      </w:r>
      <w:r w:rsidRPr="00BA40B7">
        <w:t>𝑃𝐸</w:t>
      </w:r>
      <w:r w:rsidRPr="00BA40B7">
        <w:t>的形状与经过</w:t>
      </w:r>
      <w:r w:rsidRPr="00BA40B7">
        <w:t>word embedding</w:t>
      </w:r>
      <w:r w:rsidRPr="00BA40B7">
        <w:t>后的输出</w:t>
      </w:r>
      <w:r w:rsidRPr="00BA40B7">
        <w:t>𝑋</w:t>
      </w:r>
      <w:r w:rsidRPr="00BA40B7">
        <w:t>相同，对于索引为</w:t>
      </w:r>
      <w:r w:rsidRPr="00BA40B7">
        <w:t>[pos, 2i]</w:t>
      </w:r>
      <w:r w:rsidRPr="00BA40B7">
        <w:t>的元素，以及索引为</w:t>
      </w:r>
      <w:r w:rsidRPr="00BA40B7">
        <w:t>[pos, 2i+1]</w:t>
      </w:r>
      <w:r w:rsidRPr="00BA40B7">
        <w:t>的元素，位置编码的计算如下：</w:t>
      </w:r>
    </w:p>
    <w:p w14:paraId="41201E09" w14:textId="4C043DFA" w:rsidR="00D80BCF" w:rsidRPr="002904D0" w:rsidRDefault="00857F00" w:rsidP="00643AD0">
      <w:pPr>
        <w:pStyle w:val="1e"/>
      </w:pPr>
      <m:oMathPara>
        <m:oMath>
          <m:sSub>
            <m:sSubPr>
              <m:ctrlPr/>
            </m:sSubPr>
            <m:e>
              <m:r>
                <m:rPr>
                  <m:sty m:val="p"/>
                </m:rPr>
                <w:rPr>
                  <w:rFonts w:hint="eastAsia"/>
                </w:rPr>
                <m:t>P</m:t>
              </m:r>
              <m:r>
                <m:rPr>
                  <m:sty m:val="p"/>
                </m:rPr>
                <m:t>E</m:t>
              </m:r>
            </m:e>
            <m:sub>
              <m:r>
                <m:rPr>
                  <m:sty m:val="p"/>
                </m:rPr>
                <m:t>(</m:t>
              </m:r>
              <m:r>
                <m:t>pos</m:t>
              </m:r>
              <m:r>
                <m:rPr>
                  <m:sty m:val="p"/>
                </m:rPr>
                <m:t>,  2</m:t>
              </m:r>
              <m:r>
                <m:t>i</m:t>
              </m:r>
              <m:r>
                <m:rPr>
                  <m:sty m:val="p"/>
                </m:rPr>
                <m:t>)</m:t>
              </m:r>
            </m:sub>
          </m:sSub>
          <m:r>
            <m:rPr>
              <m:sty m:val="p"/>
            </m:rPr>
            <m:t>=sin⁡(</m:t>
          </m:r>
          <m:f>
            <m:fPr>
              <m:ctrlPr/>
            </m:fPr>
            <m:num>
              <m:r>
                <m:t>pos</m:t>
              </m:r>
            </m:num>
            <m:den>
              <m:sSup>
                <m:sSupPr>
                  <m:ctrlPr/>
                </m:sSupPr>
                <m:e>
                  <m:r>
                    <m:rPr>
                      <m:sty m:val="p"/>
                    </m:rPr>
                    <m:t>10000</m:t>
                  </m:r>
                </m:e>
                <m:sup>
                  <m:r>
                    <m:rPr>
                      <m:sty m:val="p"/>
                    </m:rPr>
                    <m:t>2</m:t>
                  </m:r>
                  <m:r>
                    <m:t>i</m:t>
                  </m:r>
                  <m:r>
                    <m:rPr>
                      <m:sty m:val="p"/>
                    </m:rPr>
                    <m:t>/</m:t>
                  </m:r>
                  <m:sSub>
                    <m:sSubPr>
                      <m:ctrlPr/>
                    </m:sSubPr>
                    <m:e>
                      <m:r>
                        <m:t>d</m:t>
                      </m:r>
                    </m:e>
                    <m:sub>
                      <m:r>
                        <m:t>model</m:t>
                      </m:r>
                    </m:sub>
                  </m:sSub>
                </m:sup>
              </m:sSup>
            </m:den>
          </m:f>
          <m:r>
            <m:rPr>
              <m:sty m:val="p"/>
            </m:rPr>
            <m:t>)</m:t>
          </m:r>
        </m:oMath>
      </m:oMathPara>
    </w:p>
    <w:p w14:paraId="59CA82CD" w14:textId="7ED69DA0" w:rsidR="002904D0" w:rsidRPr="000D77B0" w:rsidRDefault="00857F00" w:rsidP="00643AD0">
      <w:pPr>
        <w:pStyle w:val="1e"/>
      </w:pPr>
      <m:oMathPara>
        <m:oMath>
          <m:sSub>
            <m:sSubPr>
              <m:ctrlPr/>
            </m:sSubPr>
            <m:e>
              <m:r>
                <m:rPr>
                  <m:sty m:val="p"/>
                </m:rPr>
                <w:rPr>
                  <w:rFonts w:hint="eastAsia"/>
                </w:rPr>
                <m:t>P</m:t>
              </m:r>
              <m:r>
                <m:rPr>
                  <m:sty m:val="p"/>
                </m:rPr>
                <m:t>E</m:t>
              </m:r>
            </m:e>
            <m:sub>
              <m:r>
                <m:rPr>
                  <m:sty m:val="p"/>
                </m:rPr>
                <m:t>(</m:t>
              </m:r>
              <m:r>
                <m:t>pos</m:t>
              </m:r>
              <m:r>
                <m:rPr>
                  <m:sty m:val="p"/>
                </m:rPr>
                <m:t>,  2</m:t>
              </m:r>
              <m:r>
                <m:t>i</m:t>
              </m:r>
              <m:r>
                <m:rPr>
                  <m:sty m:val="p"/>
                </m:rPr>
                <m:t>+1)</m:t>
              </m:r>
            </m:sub>
          </m:sSub>
          <m:r>
            <m:rPr>
              <m:sty m:val="p"/>
            </m:rPr>
            <m:t>=</m:t>
          </m:r>
          <m:r>
            <m:t>cos</m:t>
          </m:r>
          <m:r>
            <m:rPr>
              <m:sty m:val="p"/>
            </m:rPr>
            <m:t>⁡(</m:t>
          </m:r>
          <m:f>
            <m:fPr>
              <m:ctrlPr/>
            </m:fPr>
            <m:num>
              <m:r>
                <m:t>pos</m:t>
              </m:r>
            </m:num>
            <m:den>
              <m:sSup>
                <m:sSupPr>
                  <m:ctrlPr/>
                </m:sSupPr>
                <m:e>
                  <m:r>
                    <m:rPr>
                      <m:sty m:val="p"/>
                    </m:rPr>
                    <m:t>10000</m:t>
                  </m:r>
                </m:e>
                <m:sup>
                  <m:r>
                    <m:rPr>
                      <m:sty m:val="p"/>
                    </m:rPr>
                    <m:t>2</m:t>
                  </m:r>
                  <m:r>
                    <m:t>i</m:t>
                  </m:r>
                  <m:r>
                    <m:rPr>
                      <m:sty m:val="p"/>
                    </m:rPr>
                    <m:t>/</m:t>
                  </m:r>
                  <m:sSub>
                    <m:sSubPr>
                      <m:ctrlPr/>
                    </m:sSubPr>
                    <m:e>
                      <m:r>
                        <m:t>d</m:t>
                      </m:r>
                    </m:e>
                    <m:sub>
                      <m:r>
                        <m:t>model</m:t>
                      </m:r>
                    </m:sub>
                  </m:sSub>
                </m:sup>
              </m:sSup>
            </m:den>
          </m:f>
          <m:r>
            <m:rPr>
              <m:sty m:val="p"/>
            </m:rPr>
            <m:t>)</m:t>
          </m:r>
        </m:oMath>
      </m:oMathPara>
    </w:p>
    <w:p w14:paraId="5B3E2166" w14:textId="147D0567" w:rsidR="0088315F" w:rsidRDefault="000D77B0" w:rsidP="00711A0C">
      <w:pPr>
        <w:pStyle w:val="1e"/>
        <w:rPr>
          <w:rFonts w:hint="eastAsia"/>
        </w:rPr>
      </w:pPr>
      <w:r w:rsidRPr="000D77B0">
        <w:t>在下面的代码中，我们实现了位置编码，输入经过</w:t>
      </w:r>
      <w:r w:rsidRPr="000D77B0">
        <w:t>word embedding</w:t>
      </w:r>
      <w:r w:rsidRPr="000D77B0">
        <w:t>后的结果</w:t>
      </w:r>
      <w:r w:rsidRPr="000D77B0">
        <w:rPr>
          <w:rFonts w:ascii="STIXMathJax_Normal-italic" w:hAnsi="STIXMathJax_Normal-italic"/>
          <w:sz w:val="24"/>
          <w:szCs w:val="24"/>
          <w:bdr w:val="none" w:sz="0" w:space="0" w:color="auto" w:frame="1"/>
        </w:rPr>
        <w:t>𝑋</w:t>
      </w:r>
      <w:r w:rsidRPr="000D77B0">
        <w:t>，输出添加位置信息后的结果</w:t>
      </w:r>
      <w:r w:rsidRPr="000D77B0">
        <w:rPr>
          <w:rFonts w:ascii="STIXMathJax_Normal-italic" w:hAnsi="STIXMathJax_Normal-italic"/>
          <w:sz w:val="24"/>
          <w:szCs w:val="24"/>
          <w:bdr w:val="none" w:sz="0" w:space="0" w:color="auto" w:frame="1"/>
        </w:rPr>
        <w:t>𝑋</w:t>
      </w:r>
      <w:r w:rsidRPr="000D77B0">
        <w:rPr>
          <w:rFonts w:ascii="STIXMathJax_Main" w:hAnsi="STIXMathJax_Main"/>
          <w:sz w:val="24"/>
          <w:szCs w:val="24"/>
          <w:bdr w:val="none" w:sz="0" w:space="0" w:color="auto" w:frame="1"/>
        </w:rPr>
        <w:t>+</w:t>
      </w:r>
      <w:r w:rsidRPr="000D77B0">
        <w:rPr>
          <w:rFonts w:ascii="STIXMathJax_Normal-italic" w:hAnsi="STIXMathJax_Normal-italic"/>
          <w:sz w:val="24"/>
          <w:szCs w:val="24"/>
          <w:bdr w:val="none" w:sz="0" w:space="0" w:color="auto" w:frame="1"/>
        </w:rPr>
        <w:t>𝑃𝐸</w:t>
      </w:r>
      <w:r w:rsidRPr="000D77B0">
        <w:t>。</w:t>
      </w:r>
    </w:p>
    <w:p w14:paraId="516D2058" w14:textId="77777777" w:rsidR="0088315F" w:rsidRDefault="0088315F" w:rsidP="00643AD0">
      <w:pPr>
        <w:pStyle w:val="2f2"/>
      </w:pPr>
      <w:r>
        <w:rPr>
          <w:rFonts w:hint="eastAsia"/>
        </w:rPr>
        <w:t>import mindspore</w:t>
      </w:r>
    </w:p>
    <w:p w14:paraId="627EB199" w14:textId="77777777" w:rsidR="0088315F" w:rsidRDefault="0088315F" w:rsidP="00643AD0">
      <w:pPr>
        <w:pStyle w:val="2f2"/>
      </w:pPr>
      <w:r>
        <w:rPr>
          <w:rFonts w:hint="eastAsia"/>
        </w:rPr>
        <w:t>from mindspore import nn, ops, Tensor</w:t>
      </w:r>
    </w:p>
    <w:p w14:paraId="31702E6C" w14:textId="77777777" w:rsidR="0088315F" w:rsidRDefault="0088315F" w:rsidP="00643AD0">
      <w:pPr>
        <w:pStyle w:val="2f2"/>
      </w:pPr>
      <w:r>
        <w:rPr>
          <w:rFonts w:hint="eastAsia"/>
        </w:rPr>
        <w:t>from mindspore import dtype as mstype</w:t>
      </w:r>
    </w:p>
    <w:p w14:paraId="37B1B808" w14:textId="77777777" w:rsidR="0088315F" w:rsidRDefault="0088315F" w:rsidP="00643AD0">
      <w:pPr>
        <w:pStyle w:val="2f2"/>
      </w:pPr>
      <w:r>
        <w:rPr>
          <w:rFonts w:hint="eastAsia"/>
        </w:rPr>
        <w:t>from mindspore import numpy as mnp</w:t>
      </w:r>
    </w:p>
    <w:p w14:paraId="37EDD9BB" w14:textId="77777777" w:rsidR="0088315F" w:rsidRDefault="0088315F" w:rsidP="00643AD0">
      <w:pPr>
        <w:pStyle w:val="2f2"/>
      </w:pPr>
    </w:p>
    <w:p w14:paraId="3AC6B812" w14:textId="77777777" w:rsidR="0088315F" w:rsidRDefault="0088315F" w:rsidP="00643AD0">
      <w:pPr>
        <w:pStyle w:val="2f2"/>
      </w:pPr>
      <w:r>
        <w:rPr>
          <w:rFonts w:hint="eastAsia"/>
        </w:rPr>
        <w:t>class PositionalEncoding(</w:t>
      </w:r>
      <w:proofErr w:type="gramStart"/>
      <w:r>
        <w:rPr>
          <w:rFonts w:hint="eastAsia"/>
        </w:rPr>
        <w:t>nn.Cell</w:t>
      </w:r>
      <w:proofErr w:type="gramEnd"/>
      <w:r>
        <w:rPr>
          <w:rFonts w:hint="eastAsia"/>
        </w:rPr>
        <w:t>):</w:t>
      </w:r>
    </w:p>
    <w:p w14:paraId="74905BE9" w14:textId="77777777" w:rsidR="0088315F" w:rsidRDefault="0088315F" w:rsidP="00643AD0">
      <w:pPr>
        <w:pStyle w:val="2f2"/>
      </w:pPr>
      <w:r>
        <w:rPr>
          <w:rFonts w:hint="eastAsia"/>
        </w:rPr>
        <w:t xml:space="preserve">    """</w:t>
      </w:r>
      <w:r>
        <w:rPr>
          <w:rFonts w:hint="eastAsia"/>
        </w:rPr>
        <w:t>位置编码</w:t>
      </w:r>
      <w:r>
        <w:rPr>
          <w:rFonts w:hint="eastAsia"/>
        </w:rPr>
        <w:t>"""</w:t>
      </w:r>
    </w:p>
    <w:p w14:paraId="6122DD86" w14:textId="77777777" w:rsidR="0088315F" w:rsidRDefault="0088315F" w:rsidP="00643AD0">
      <w:pPr>
        <w:pStyle w:val="2f2"/>
      </w:pPr>
    </w:p>
    <w:p w14:paraId="11993C78" w14:textId="77777777" w:rsidR="0088315F" w:rsidRDefault="0088315F" w:rsidP="00643AD0">
      <w:pPr>
        <w:pStyle w:val="2f2"/>
      </w:pPr>
      <w:r>
        <w:rPr>
          <w:rFonts w:hint="eastAsia"/>
        </w:rPr>
        <w:t xml:space="preserve">    def __init_</w:t>
      </w:r>
      <w:proofErr w:type="gramStart"/>
      <w:r>
        <w:rPr>
          <w:rFonts w:hint="eastAsia"/>
        </w:rPr>
        <w:t>_(</w:t>
      </w:r>
      <w:proofErr w:type="gramEnd"/>
      <w:r>
        <w:rPr>
          <w:rFonts w:hint="eastAsia"/>
        </w:rPr>
        <w:t>self, d_model, dropout_p=0.1, max_len=100):</w:t>
      </w:r>
    </w:p>
    <w:p w14:paraId="3EB17274" w14:textId="77777777" w:rsidR="0088315F" w:rsidRDefault="0088315F" w:rsidP="00643AD0">
      <w:pPr>
        <w:pStyle w:val="2f2"/>
      </w:pPr>
      <w:r>
        <w:rPr>
          <w:rFonts w:hint="eastAsia"/>
        </w:rPr>
        <w:t xml:space="preserve">        super(</w:t>
      </w:r>
      <w:proofErr w:type="gramStart"/>
      <w:r>
        <w:rPr>
          <w:rFonts w:hint="eastAsia"/>
        </w:rPr>
        <w:t>)._</w:t>
      </w:r>
      <w:proofErr w:type="gramEnd"/>
      <w:r>
        <w:rPr>
          <w:rFonts w:hint="eastAsia"/>
        </w:rPr>
        <w:t>_init__()</w:t>
      </w:r>
    </w:p>
    <w:p w14:paraId="3880A216" w14:textId="77777777" w:rsidR="0088315F" w:rsidRDefault="0088315F" w:rsidP="00643AD0">
      <w:pPr>
        <w:pStyle w:val="2f2"/>
      </w:pPr>
      <w:r>
        <w:rPr>
          <w:rFonts w:hint="eastAsia"/>
        </w:rPr>
        <w:t xml:space="preserve">        </w:t>
      </w:r>
      <w:proofErr w:type="gramStart"/>
      <w:r>
        <w:rPr>
          <w:rFonts w:hint="eastAsia"/>
        </w:rPr>
        <w:t>self.dropout</w:t>
      </w:r>
      <w:proofErr w:type="gramEnd"/>
      <w:r>
        <w:rPr>
          <w:rFonts w:hint="eastAsia"/>
        </w:rPr>
        <w:t xml:space="preserve"> = nn.Dropout(1 - dropout_p)</w:t>
      </w:r>
    </w:p>
    <w:p w14:paraId="39D6E695" w14:textId="77777777" w:rsidR="0088315F" w:rsidRDefault="0088315F" w:rsidP="00643AD0">
      <w:pPr>
        <w:pStyle w:val="2f2"/>
      </w:pPr>
    </w:p>
    <w:p w14:paraId="0458ABA3" w14:textId="77777777" w:rsidR="0088315F" w:rsidRDefault="0088315F" w:rsidP="00643AD0">
      <w:pPr>
        <w:pStyle w:val="2f2"/>
      </w:pPr>
      <w:r>
        <w:rPr>
          <w:rFonts w:hint="eastAsia"/>
        </w:rPr>
        <w:t xml:space="preserve">        self.pe = </w:t>
      </w:r>
      <w:proofErr w:type="gramStart"/>
      <w:r>
        <w:rPr>
          <w:rFonts w:hint="eastAsia"/>
        </w:rPr>
        <w:t>ops.Zeros</w:t>
      </w:r>
      <w:proofErr w:type="gramEnd"/>
      <w:r>
        <w:rPr>
          <w:rFonts w:hint="eastAsia"/>
        </w:rPr>
        <w:t>()((max_len, d_model), mstype.float32)</w:t>
      </w:r>
    </w:p>
    <w:p w14:paraId="58BD46F5" w14:textId="77777777" w:rsidR="0088315F" w:rsidRDefault="0088315F" w:rsidP="00643AD0">
      <w:pPr>
        <w:pStyle w:val="2f2"/>
      </w:pPr>
    </w:p>
    <w:p w14:paraId="70580E6D" w14:textId="77777777" w:rsidR="0088315F" w:rsidRDefault="0088315F" w:rsidP="00643AD0">
      <w:pPr>
        <w:pStyle w:val="2f2"/>
      </w:pPr>
      <w:r>
        <w:rPr>
          <w:rFonts w:hint="eastAsia"/>
        </w:rPr>
        <w:t xml:space="preserve">        pos = </w:t>
      </w:r>
      <w:proofErr w:type="gramStart"/>
      <w:r>
        <w:rPr>
          <w:rFonts w:hint="eastAsia"/>
        </w:rPr>
        <w:t>mnp.arange</w:t>
      </w:r>
      <w:proofErr w:type="gramEnd"/>
      <w:r>
        <w:rPr>
          <w:rFonts w:hint="eastAsia"/>
        </w:rPr>
        <w:t>(0, max_len, dtype=mstype.float32).view((-1, 1))</w:t>
      </w:r>
    </w:p>
    <w:p w14:paraId="7D2E5B3D" w14:textId="77777777" w:rsidR="0088315F" w:rsidRDefault="0088315F" w:rsidP="00643AD0">
      <w:pPr>
        <w:pStyle w:val="2f2"/>
      </w:pPr>
      <w:r>
        <w:rPr>
          <w:rFonts w:hint="eastAsia"/>
        </w:rPr>
        <w:t xml:space="preserve">        angle = </w:t>
      </w:r>
      <w:proofErr w:type="gramStart"/>
      <w:r>
        <w:rPr>
          <w:rFonts w:hint="eastAsia"/>
        </w:rPr>
        <w:t>ops.pow(</w:t>
      </w:r>
      <w:proofErr w:type="gramEnd"/>
      <w:r>
        <w:rPr>
          <w:rFonts w:hint="eastAsia"/>
        </w:rPr>
        <w:t>10000.0, mnp.arange(0, d_model, 2, dtype=mstype.float32)/d_model)</w:t>
      </w:r>
    </w:p>
    <w:p w14:paraId="766F25DF" w14:textId="77777777" w:rsidR="0088315F" w:rsidRDefault="0088315F" w:rsidP="00643AD0">
      <w:pPr>
        <w:pStyle w:val="2f2"/>
      </w:pPr>
    </w:p>
    <w:p w14:paraId="210CDFD0" w14:textId="77777777" w:rsidR="0088315F" w:rsidRDefault="0088315F" w:rsidP="00643AD0">
      <w:pPr>
        <w:pStyle w:val="2f2"/>
      </w:pPr>
      <w:r>
        <w:rPr>
          <w:rFonts w:hint="eastAsia"/>
        </w:rPr>
        <w:t xml:space="preserve">        self.pe</w:t>
      </w:r>
      <w:proofErr w:type="gramStart"/>
      <w:r>
        <w:rPr>
          <w:rFonts w:hint="eastAsia"/>
        </w:rPr>
        <w:t>[:,</w:t>
      </w:r>
      <w:proofErr w:type="gramEnd"/>
      <w:r>
        <w:rPr>
          <w:rFonts w:hint="eastAsia"/>
        </w:rPr>
        <w:t xml:space="preserve"> 0::2] = ops.sin(pos/angle)</w:t>
      </w:r>
    </w:p>
    <w:p w14:paraId="05F2F586" w14:textId="77777777" w:rsidR="0088315F" w:rsidRDefault="0088315F" w:rsidP="00643AD0">
      <w:pPr>
        <w:pStyle w:val="2f2"/>
      </w:pPr>
      <w:r>
        <w:rPr>
          <w:rFonts w:hint="eastAsia"/>
        </w:rPr>
        <w:t xml:space="preserve">        self.pe</w:t>
      </w:r>
      <w:proofErr w:type="gramStart"/>
      <w:r>
        <w:rPr>
          <w:rFonts w:hint="eastAsia"/>
        </w:rPr>
        <w:t>[:,</w:t>
      </w:r>
      <w:proofErr w:type="gramEnd"/>
      <w:r>
        <w:rPr>
          <w:rFonts w:hint="eastAsia"/>
        </w:rPr>
        <w:t xml:space="preserve"> 1::2] = ops.cos(pos/angle)</w:t>
      </w:r>
    </w:p>
    <w:p w14:paraId="54C1C9AE" w14:textId="77777777" w:rsidR="0088315F" w:rsidRDefault="0088315F" w:rsidP="00643AD0">
      <w:pPr>
        <w:pStyle w:val="2f2"/>
      </w:pPr>
    </w:p>
    <w:p w14:paraId="2962F44D" w14:textId="77777777" w:rsidR="0088315F" w:rsidRDefault="0088315F" w:rsidP="00643AD0">
      <w:pPr>
        <w:pStyle w:val="2f2"/>
      </w:pPr>
      <w:r>
        <w:rPr>
          <w:rFonts w:hint="eastAsia"/>
        </w:rPr>
        <w:t xml:space="preserve">    def </w:t>
      </w:r>
      <w:proofErr w:type="gramStart"/>
      <w:r>
        <w:rPr>
          <w:rFonts w:hint="eastAsia"/>
        </w:rPr>
        <w:t>construct(</w:t>
      </w:r>
      <w:proofErr w:type="gramEnd"/>
      <w:r>
        <w:rPr>
          <w:rFonts w:hint="eastAsia"/>
        </w:rPr>
        <w:t>self, x):</w:t>
      </w:r>
    </w:p>
    <w:p w14:paraId="5442EA84" w14:textId="77777777" w:rsidR="0088315F" w:rsidRDefault="0088315F" w:rsidP="00643AD0">
      <w:pPr>
        <w:pStyle w:val="2f2"/>
      </w:pPr>
      <w:r>
        <w:rPr>
          <w:rFonts w:hint="eastAsia"/>
        </w:rPr>
        <w:t xml:space="preserve">        batch_size = </w:t>
      </w:r>
      <w:proofErr w:type="gramStart"/>
      <w:r>
        <w:rPr>
          <w:rFonts w:hint="eastAsia"/>
        </w:rPr>
        <w:t>x.shape</w:t>
      </w:r>
      <w:proofErr w:type="gramEnd"/>
      <w:r>
        <w:rPr>
          <w:rFonts w:hint="eastAsia"/>
        </w:rPr>
        <w:t>[0]</w:t>
      </w:r>
    </w:p>
    <w:p w14:paraId="262B9ACD" w14:textId="77777777" w:rsidR="0088315F" w:rsidRDefault="0088315F" w:rsidP="00643AD0">
      <w:pPr>
        <w:pStyle w:val="2f2"/>
      </w:pPr>
    </w:p>
    <w:p w14:paraId="71DE83EF" w14:textId="77777777" w:rsidR="0088315F" w:rsidRDefault="0088315F" w:rsidP="00643AD0">
      <w:pPr>
        <w:pStyle w:val="2f2"/>
      </w:pPr>
      <w:r>
        <w:rPr>
          <w:rFonts w:hint="eastAsia"/>
        </w:rPr>
        <w:t xml:space="preserve">        pe = </w:t>
      </w:r>
      <w:proofErr w:type="gramStart"/>
      <w:r>
        <w:rPr>
          <w:rFonts w:hint="eastAsia"/>
        </w:rPr>
        <w:t>self.pe.expand</w:t>
      </w:r>
      <w:proofErr w:type="gramEnd"/>
      <w:r>
        <w:rPr>
          <w:rFonts w:hint="eastAsia"/>
        </w:rPr>
        <w:t>_dims(0)</w:t>
      </w:r>
    </w:p>
    <w:p w14:paraId="00786363" w14:textId="77777777" w:rsidR="0088315F" w:rsidRDefault="0088315F" w:rsidP="00643AD0">
      <w:pPr>
        <w:pStyle w:val="2f2"/>
      </w:pPr>
      <w:r>
        <w:rPr>
          <w:rFonts w:hint="eastAsia"/>
        </w:rPr>
        <w:t xml:space="preserve">        pe = </w:t>
      </w:r>
      <w:proofErr w:type="gramStart"/>
      <w:r>
        <w:rPr>
          <w:rFonts w:hint="eastAsia"/>
        </w:rPr>
        <w:t>ops.broadcast</w:t>
      </w:r>
      <w:proofErr w:type="gramEnd"/>
      <w:r>
        <w:rPr>
          <w:rFonts w:hint="eastAsia"/>
        </w:rPr>
        <w:t>_to(pe, (batch_size, -1, -1))</w:t>
      </w:r>
    </w:p>
    <w:p w14:paraId="25896E4F" w14:textId="77777777" w:rsidR="0088315F" w:rsidRDefault="0088315F" w:rsidP="00643AD0">
      <w:pPr>
        <w:pStyle w:val="2f2"/>
      </w:pPr>
    </w:p>
    <w:p w14:paraId="2459A006" w14:textId="77777777" w:rsidR="0088315F" w:rsidRDefault="0088315F" w:rsidP="00643AD0">
      <w:pPr>
        <w:pStyle w:val="2f2"/>
      </w:pPr>
      <w:r>
        <w:rPr>
          <w:rFonts w:hint="eastAsia"/>
        </w:rPr>
        <w:t xml:space="preserve">        x = x + pe</w:t>
      </w:r>
      <w:proofErr w:type="gramStart"/>
      <w:r>
        <w:rPr>
          <w:rFonts w:hint="eastAsia"/>
        </w:rPr>
        <w:t>[:,</w:t>
      </w:r>
      <w:proofErr w:type="gramEnd"/>
      <w:r>
        <w:rPr>
          <w:rFonts w:hint="eastAsia"/>
        </w:rPr>
        <w:t xml:space="preserve"> :x.shape[1], :]</w:t>
      </w:r>
    </w:p>
    <w:p w14:paraId="1D5CC48F" w14:textId="77777777" w:rsidR="0088315F" w:rsidRDefault="0088315F" w:rsidP="00643AD0">
      <w:pPr>
        <w:pStyle w:val="2f2"/>
      </w:pPr>
      <w:r>
        <w:rPr>
          <w:rFonts w:hint="eastAsia"/>
        </w:rPr>
        <w:t xml:space="preserve">        return </w:t>
      </w:r>
      <w:proofErr w:type="gramStart"/>
      <w:r>
        <w:rPr>
          <w:rFonts w:hint="eastAsia"/>
        </w:rPr>
        <w:t>self.dropout</w:t>
      </w:r>
      <w:proofErr w:type="gramEnd"/>
      <w:r>
        <w:rPr>
          <w:rFonts w:hint="eastAsia"/>
        </w:rPr>
        <w:t>(x)</w:t>
      </w:r>
    </w:p>
    <w:p w14:paraId="0AED70E4" w14:textId="77777777" w:rsidR="0088315F" w:rsidRDefault="0088315F" w:rsidP="00643AD0">
      <w:pPr>
        <w:pStyle w:val="2f2"/>
      </w:pPr>
    </w:p>
    <w:p w14:paraId="521088DF" w14:textId="77777777" w:rsidR="0088315F" w:rsidRDefault="0088315F" w:rsidP="00643AD0">
      <w:pPr>
        <w:pStyle w:val="2f2"/>
      </w:pPr>
      <w:r>
        <w:rPr>
          <w:rFonts w:hint="eastAsia"/>
        </w:rPr>
        <w:t xml:space="preserve">x = </w:t>
      </w:r>
      <w:proofErr w:type="gramStart"/>
      <w:r>
        <w:rPr>
          <w:rFonts w:hint="eastAsia"/>
        </w:rPr>
        <w:t>ops.Zeros</w:t>
      </w:r>
      <w:proofErr w:type="gramEnd"/>
      <w:r>
        <w:rPr>
          <w:rFonts w:hint="eastAsia"/>
        </w:rPr>
        <w:t>()((1, 10, 4), mstype.float32)</w:t>
      </w:r>
    </w:p>
    <w:p w14:paraId="5F5FB162" w14:textId="77777777" w:rsidR="0088315F" w:rsidRDefault="0088315F" w:rsidP="00643AD0">
      <w:pPr>
        <w:pStyle w:val="2f2"/>
      </w:pPr>
      <w:r>
        <w:rPr>
          <w:rFonts w:hint="eastAsia"/>
        </w:rPr>
        <w:t xml:space="preserve">pe = </w:t>
      </w:r>
      <w:proofErr w:type="gramStart"/>
      <w:r>
        <w:rPr>
          <w:rFonts w:hint="eastAsia"/>
        </w:rPr>
        <w:t>PositionalEncoding(</w:t>
      </w:r>
      <w:proofErr w:type="gramEnd"/>
      <w:r>
        <w:rPr>
          <w:rFonts w:hint="eastAsia"/>
        </w:rPr>
        <w:t>4)</w:t>
      </w:r>
    </w:p>
    <w:p w14:paraId="43561D54" w14:textId="7524E101" w:rsidR="0088315F" w:rsidRPr="000D77B0" w:rsidRDefault="0088315F" w:rsidP="00643AD0">
      <w:pPr>
        <w:pStyle w:val="2f2"/>
      </w:pPr>
      <w:r>
        <w:rPr>
          <w:rFonts w:hint="eastAsia"/>
        </w:rPr>
        <w:lastRenderedPageBreak/>
        <w:t>print(pe(x))</w:t>
      </w:r>
    </w:p>
    <w:p w14:paraId="2F62F598" w14:textId="432E3E03" w:rsidR="00885B87" w:rsidRDefault="0096659B" w:rsidP="00643AD0">
      <w:pPr>
        <w:pStyle w:val="1e"/>
      </w:pPr>
      <w:r>
        <w:rPr>
          <w:rFonts w:hint="eastAsia"/>
        </w:rPr>
        <w:t>输出：</w:t>
      </w:r>
    </w:p>
    <w:p w14:paraId="10112C46" w14:textId="77777777" w:rsidR="0096659B" w:rsidRPr="0096659B" w:rsidRDefault="0096659B" w:rsidP="00643AD0">
      <w:pPr>
        <w:pStyle w:val="2f2"/>
      </w:pPr>
      <w:r w:rsidRPr="0096659B">
        <w:t>[[-2.5319790e-</w:t>
      </w:r>
      <w:proofErr w:type="gramStart"/>
      <w:r w:rsidRPr="0096659B">
        <w:t>03  6</w:t>
      </w:r>
      <w:proofErr w:type="gramEnd"/>
      <w:r w:rsidRPr="0096659B">
        <w:t>.3022482e-03  1.1523547e-02  1.3428002e-02]</w:t>
      </w:r>
    </w:p>
    <w:p w14:paraId="7DDC2FE6" w14:textId="77777777" w:rsidR="0096659B" w:rsidRPr="0096659B" w:rsidRDefault="0096659B" w:rsidP="00643AD0">
      <w:pPr>
        <w:pStyle w:val="2f2"/>
      </w:pPr>
      <w:r w:rsidRPr="0096659B">
        <w:t xml:space="preserve"> [ 1.6073976e-02 -2.6973659e-</w:t>
      </w:r>
      <w:proofErr w:type="gramStart"/>
      <w:r w:rsidRPr="0096659B">
        <w:t>05  3</w:t>
      </w:r>
      <w:proofErr w:type="gramEnd"/>
      <w:r w:rsidRPr="0096659B">
        <w:t>.6076386e-03 -4.6042274e-03]</w:t>
      </w:r>
    </w:p>
    <w:p w14:paraId="03268CC9" w14:textId="77777777" w:rsidR="0096659B" w:rsidRPr="0096659B" w:rsidRDefault="0096659B" w:rsidP="00643AD0">
      <w:pPr>
        <w:pStyle w:val="2f2"/>
      </w:pPr>
      <w:r w:rsidRPr="0096659B">
        <w:t xml:space="preserve"> [-1.1364570e-</w:t>
      </w:r>
      <w:proofErr w:type="gramStart"/>
      <w:r w:rsidRPr="0096659B">
        <w:t>02  3</w:t>
      </w:r>
      <w:proofErr w:type="gramEnd"/>
      <w:r w:rsidRPr="0096659B">
        <w:t>.3582787e-03 -6.7372052e-03  4.4691828e-03]</w:t>
      </w:r>
    </w:p>
    <w:p w14:paraId="78F3A2CE" w14:textId="77777777" w:rsidR="0096659B" w:rsidRPr="0096659B" w:rsidRDefault="0096659B" w:rsidP="00643AD0">
      <w:pPr>
        <w:pStyle w:val="2f2"/>
      </w:pPr>
      <w:r w:rsidRPr="0096659B">
        <w:t xml:space="preserve"> [-7.9177227e-</w:t>
      </w:r>
      <w:proofErr w:type="gramStart"/>
      <w:r w:rsidRPr="0096659B">
        <w:t>03  2</w:t>
      </w:r>
      <w:proofErr w:type="gramEnd"/>
      <w:r w:rsidRPr="0096659B">
        <w:t>.1175742e-03  6.7918161e-03 -3.0649467e-03]</w:t>
      </w:r>
    </w:p>
    <w:p w14:paraId="35B9A3FD" w14:textId="77777777" w:rsidR="0096659B" w:rsidRPr="0096659B" w:rsidRDefault="0096659B" w:rsidP="00643AD0">
      <w:pPr>
        <w:pStyle w:val="2f2"/>
      </w:pPr>
      <w:r w:rsidRPr="0096659B">
        <w:t xml:space="preserve"> [-1.1215101e-</w:t>
      </w:r>
      <w:proofErr w:type="gramStart"/>
      <w:r w:rsidRPr="0096659B">
        <w:t>03  7</w:t>
      </w:r>
      <w:proofErr w:type="gramEnd"/>
      <w:r w:rsidRPr="0096659B">
        <w:t>.3979357e-03  9.2820851e-03 -1.2527270e-02]</w:t>
      </w:r>
    </w:p>
    <w:p w14:paraId="2DD4E1B9" w14:textId="77777777" w:rsidR="0096659B" w:rsidRPr="0096659B" w:rsidRDefault="0096659B" w:rsidP="00643AD0">
      <w:pPr>
        <w:pStyle w:val="2f2"/>
      </w:pPr>
      <w:r w:rsidRPr="0096659B">
        <w:t xml:space="preserve"> [-6.8438123e-</w:t>
      </w:r>
      <w:proofErr w:type="gramStart"/>
      <w:r w:rsidRPr="0096659B">
        <w:t>03  2</w:t>
      </w:r>
      <w:proofErr w:type="gramEnd"/>
      <w:r w:rsidRPr="0096659B">
        <w:t>.1198750e-02 -3.9475216e-03  7.3993159e-04]</w:t>
      </w:r>
    </w:p>
    <w:p w14:paraId="5AE4549E" w14:textId="77777777" w:rsidR="0096659B" w:rsidRPr="0096659B" w:rsidRDefault="0096659B" w:rsidP="00643AD0">
      <w:pPr>
        <w:pStyle w:val="2f2"/>
      </w:pPr>
      <w:r w:rsidRPr="0096659B">
        <w:t xml:space="preserve"> [-1.1364570e-</w:t>
      </w:r>
      <w:proofErr w:type="gramStart"/>
      <w:r w:rsidRPr="0096659B">
        <w:t>02  3</w:t>
      </w:r>
      <w:proofErr w:type="gramEnd"/>
      <w:r w:rsidRPr="0096659B">
        <w:t>.3582787e-03 -6.7372052e-03  4.4691828e-03]</w:t>
      </w:r>
    </w:p>
    <w:p w14:paraId="048F0625" w14:textId="77777777" w:rsidR="0096659B" w:rsidRPr="0096659B" w:rsidRDefault="0096659B" w:rsidP="00643AD0">
      <w:pPr>
        <w:pStyle w:val="2f2"/>
      </w:pPr>
      <w:r w:rsidRPr="0096659B">
        <w:t xml:space="preserve"> [ 1.9603861e-</w:t>
      </w:r>
      <w:proofErr w:type="gramStart"/>
      <w:r w:rsidRPr="0096659B">
        <w:t>03  6</w:t>
      </w:r>
      <w:proofErr w:type="gramEnd"/>
      <w:r w:rsidRPr="0096659B">
        <w:t>.7669908e-03  1.6084902e-02 -9.3285274e-03]</w:t>
      </w:r>
    </w:p>
    <w:p w14:paraId="7DEB7D9F" w14:textId="77777777" w:rsidR="0096659B" w:rsidRPr="0096659B" w:rsidRDefault="0096659B" w:rsidP="00643AD0">
      <w:pPr>
        <w:pStyle w:val="2f2"/>
      </w:pPr>
      <w:r w:rsidRPr="0096659B">
        <w:t xml:space="preserve"> [-1.7430523e-02 -3.3243808e-03 -1.3079916e-02 -7.4667772e-03]</w:t>
      </w:r>
    </w:p>
    <w:p w14:paraId="4E3F4834" w14:textId="77777777" w:rsidR="0096659B" w:rsidRPr="0096659B" w:rsidRDefault="0096659B" w:rsidP="00643AD0">
      <w:pPr>
        <w:pStyle w:val="2f2"/>
      </w:pPr>
      <w:r w:rsidRPr="0096659B">
        <w:t xml:space="preserve"> [ 2.2126625e-03 -6.2489207e-</w:t>
      </w:r>
      <w:proofErr w:type="gramStart"/>
      <w:r w:rsidRPr="0096659B">
        <w:t>03  3</w:t>
      </w:r>
      <w:proofErr w:type="gramEnd"/>
      <w:r w:rsidRPr="0096659B">
        <w:t>.1161383e-03  1.4870527e-02]]</w:t>
      </w:r>
    </w:p>
    <w:p w14:paraId="600DD8C6" w14:textId="77777777" w:rsidR="0096659B" w:rsidRPr="000D77B0" w:rsidRDefault="0096659B" w:rsidP="00643AD0">
      <w:pPr>
        <w:pStyle w:val="1e"/>
      </w:pPr>
    </w:p>
    <w:p w14:paraId="399F439E" w14:textId="2DF1E31C" w:rsidR="003B02BE" w:rsidRDefault="003B02BE" w:rsidP="00643AD0">
      <w:pPr>
        <w:pStyle w:val="41"/>
        <w:numPr>
          <w:ilvl w:val="0"/>
          <w:numId w:val="0"/>
        </w:numPr>
        <w:rPr>
          <w:rFonts w:cs="Huawei Sans"/>
        </w:rPr>
      </w:pPr>
    </w:p>
    <w:p w14:paraId="33A2736D" w14:textId="040CF3DE" w:rsidR="00767CC9" w:rsidRDefault="00767CC9" w:rsidP="00643AD0">
      <w:pPr>
        <w:topLinePunct w:val="0"/>
        <w:adjustRightInd/>
        <w:snapToGrid/>
        <w:spacing w:before="0" w:after="0" w:line="240" w:lineRule="auto"/>
        <w:ind w:left="0"/>
        <w:rPr>
          <w:rFonts w:ascii="Huawei Sans" w:hAnsi="Huawei Sans" w:cs="Huawei Sans"/>
          <w:kern w:val="2"/>
          <w:sz w:val="21"/>
          <w:szCs w:val="21"/>
        </w:rPr>
      </w:pPr>
      <w:r>
        <w:rPr>
          <w:rFonts w:cs="Huawei Sans"/>
        </w:rPr>
        <w:br w:type="page"/>
      </w:r>
    </w:p>
    <w:p w14:paraId="7FF433BB" w14:textId="77777777" w:rsidR="003B02BE" w:rsidRPr="0013020F" w:rsidRDefault="003B02BE" w:rsidP="00643AD0">
      <w:pPr>
        <w:pStyle w:val="41"/>
        <w:numPr>
          <w:ilvl w:val="0"/>
          <w:numId w:val="0"/>
        </w:numPr>
        <w:rPr>
          <w:rFonts w:cs="Huawei Sans"/>
        </w:rPr>
      </w:pPr>
    </w:p>
    <w:p w14:paraId="46B8862C" w14:textId="0CAF60D4" w:rsidR="007A5316" w:rsidRPr="006A7646" w:rsidRDefault="002626E5" w:rsidP="00643AD0">
      <w:pPr>
        <w:pStyle w:val="3"/>
      </w:pPr>
      <w:bookmarkStart w:id="32" w:name="_Toc181888119"/>
      <w:r>
        <w:rPr>
          <w:rFonts w:hint="eastAsia"/>
        </w:rPr>
        <w:t>模型结构</w:t>
      </w:r>
      <w:bookmarkEnd w:id="32"/>
    </w:p>
    <w:p w14:paraId="67CD0CD2" w14:textId="393E561E" w:rsidR="00D7599E" w:rsidRDefault="009071AB" w:rsidP="00643AD0">
      <w:pPr>
        <w:pStyle w:val="4"/>
      </w:pPr>
      <w:r>
        <w:rPr>
          <w:rFonts w:hint="eastAsia"/>
        </w:rPr>
        <w:t>注意力机制</w:t>
      </w:r>
      <w:r w:rsidR="007A5316" w:rsidRPr="0013020F">
        <w:rPr>
          <w:rFonts w:hint="eastAsia"/>
        </w:rPr>
        <w:t>：</w:t>
      </w:r>
    </w:p>
    <w:p w14:paraId="3F059264" w14:textId="77777777" w:rsidR="00D7599E" w:rsidRPr="00D7599E" w:rsidRDefault="00D7599E" w:rsidP="00643AD0">
      <w:pPr>
        <w:pStyle w:val="1e"/>
      </w:pPr>
      <w:r w:rsidRPr="00D7599E">
        <w:t>相同的一句话，不同的人听的时候侧重点也可能不同。在自然语言处理中，根据任务内容的不同，句子中需要重点关注的部分也会不同。为此，我们引入注意力机制来判断在执行某个任务时，词在句子中的重要性，并通过注意力分数来表示词的重要程度。分数越高，说明该词对完成该任务的重要性越大。</w:t>
      </w:r>
      <w:r w:rsidRPr="00D7599E">
        <w:t xml:space="preserve"> </w:t>
      </w:r>
      <w:r w:rsidRPr="00D7599E">
        <w:t>在计算注意力分数时，我们主要参考三个因素：</w:t>
      </w:r>
      <w:r w:rsidRPr="00D7599E">
        <w:rPr>
          <w:b/>
          <w:bCs/>
        </w:rPr>
        <w:t>query</w:t>
      </w:r>
      <w:r w:rsidRPr="00D7599E">
        <w:t>、</w:t>
      </w:r>
      <w:r w:rsidRPr="00D7599E">
        <w:rPr>
          <w:b/>
          <w:bCs/>
        </w:rPr>
        <w:t>key</w:t>
      </w:r>
      <w:r w:rsidRPr="00D7599E">
        <w:t>和</w:t>
      </w:r>
      <w:r w:rsidRPr="00D7599E">
        <w:rPr>
          <w:b/>
          <w:bCs/>
        </w:rPr>
        <w:t>value</w:t>
      </w:r>
      <w:r w:rsidRPr="00D7599E">
        <w:t>。</w:t>
      </w:r>
    </w:p>
    <w:p w14:paraId="53CDCEC8" w14:textId="77777777" w:rsidR="00D7599E" w:rsidRPr="00D7599E" w:rsidRDefault="00D7599E" w:rsidP="00643AD0">
      <w:pPr>
        <w:pStyle w:val="41"/>
      </w:pPr>
      <w:r w:rsidRPr="00D7599E">
        <w:rPr>
          <w:rFonts w:ascii="var(--jp-code-font-family)" w:hAnsi="var(--jp-code-font-family)" w:cs="宋体"/>
          <w:sz w:val="24"/>
          <w:szCs w:val="24"/>
          <w:bdr w:val="none" w:sz="0" w:space="0" w:color="auto" w:frame="1"/>
        </w:rPr>
        <w:t>query</w:t>
      </w:r>
      <w:r w:rsidRPr="00D7599E">
        <w:t>：任务内容</w:t>
      </w:r>
    </w:p>
    <w:p w14:paraId="1982C14D" w14:textId="77777777" w:rsidR="00D7599E" w:rsidRPr="00D7599E" w:rsidRDefault="00D7599E" w:rsidP="00643AD0">
      <w:pPr>
        <w:pStyle w:val="41"/>
      </w:pPr>
      <w:r w:rsidRPr="00D7599E">
        <w:rPr>
          <w:rFonts w:ascii="var(--jp-code-font-family)" w:hAnsi="var(--jp-code-font-family)" w:cs="宋体"/>
          <w:sz w:val="24"/>
          <w:szCs w:val="24"/>
          <w:bdr w:val="none" w:sz="0" w:space="0" w:color="auto" w:frame="1"/>
        </w:rPr>
        <w:t>key</w:t>
      </w:r>
      <w:r w:rsidRPr="00D7599E">
        <w:t>：索引</w:t>
      </w:r>
      <w:r w:rsidRPr="00D7599E">
        <w:t>/</w:t>
      </w:r>
      <w:r w:rsidRPr="00D7599E">
        <w:t>标签（帮助定位到答案）</w:t>
      </w:r>
    </w:p>
    <w:p w14:paraId="483E5700" w14:textId="77777777" w:rsidR="00D7599E" w:rsidRPr="00D7599E" w:rsidRDefault="00D7599E" w:rsidP="00643AD0">
      <w:pPr>
        <w:pStyle w:val="41"/>
      </w:pPr>
      <w:r w:rsidRPr="00D7599E">
        <w:rPr>
          <w:bdr w:val="none" w:sz="0" w:space="0" w:color="auto" w:frame="1"/>
        </w:rPr>
        <w:t>value</w:t>
      </w:r>
      <w:r w:rsidRPr="00D7599E">
        <w:t>：答案</w:t>
      </w:r>
    </w:p>
    <w:p w14:paraId="1A9C8567" w14:textId="50A58FF9" w:rsidR="00D7599E" w:rsidRDefault="00D7599E" w:rsidP="00643AD0">
      <w:pPr>
        <w:pStyle w:val="1e"/>
      </w:pPr>
      <w:r w:rsidRPr="00D7599E">
        <w:t>注意力分数的计算公式为：</w:t>
      </w:r>
    </w:p>
    <w:p w14:paraId="7E73F2A0" w14:textId="4F3DFE63" w:rsidR="005958FE" w:rsidRPr="00FA6C04" w:rsidRDefault="005958FE" w:rsidP="00643AD0">
      <w:pPr>
        <w:pStyle w:val="1e"/>
        <w:jc w:val="center"/>
      </w:pPr>
      <m:oMathPara>
        <m:oMath>
          <m:r>
            <m:rPr>
              <m:sty m:val="p"/>
            </m:rPr>
            <m:t>Attention Score</m:t>
          </m:r>
          <m:d>
            <m:dPr>
              <m:ctrlPr/>
            </m:dPr>
            <m:e>
              <m:r>
                <m:rPr>
                  <m:sty m:val="p"/>
                </m:rPr>
                <m:t>Q,K</m:t>
              </m:r>
            </m:e>
          </m:d>
          <m:r>
            <m:rPr>
              <m:sty m:val="p"/>
            </m:rPr>
            <m:t>=</m:t>
          </m:r>
          <m:f>
            <m:fPr>
              <m:ctrlPr/>
            </m:fPr>
            <m:num>
              <m:r>
                <m:t>Q</m:t>
              </m:r>
              <m:sSup>
                <m:sSupPr>
                  <m:ctrlPr>
                    <w:rPr>
                      <w:i/>
                    </w:rPr>
                  </m:ctrlPr>
                </m:sSupPr>
                <m:e>
                  <m:r>
                    <m:t>K</m:t>
                  </m:r>
                </m:e>
                <m:sup>
                  <m:r>
                    <m:t>T</m:t>
                  </m:r>
                </m:sup>
              </m:sSup>
            </m:num>
            <m:den>
              <m:rad>
                <m:radPr>
                  <m:degHide m:val="1"/>
                  <m:ctrlPr>
                    <w:rPr>
                      <w:i/>
                    </w:rPr>
                  </m:ctrlPr>
                </m:radPr>
                <m:deg/>
                <m:e>
                  <m:sSub>
                    <m:sSubPr>
                      <m:ctrlPr>
                        <w:rPr>
                          <w:i/>
                        </w:rPr>
                      </m:ctrlPr>
                    </m:sSubPr>
                    <m:e>
                      <m:r>
                        <m:t>d</m:t>
                      </m:r>
                    </m:e>
                    <m:sub>
                      <m:r>
                        <m:t>model</m:t>
                      </m:r>
                    </m:sub>
                  </m:sSub>
                </m:e>
              </m:rad>
            </m:den>
          </m:f>
        </m:oMath>
      </m:oMathPara>
    </w:p>
    <w:p w14:paraId="6584DDE6" w14:textId="5BF0CB5F" w:rsidR="00FA6C04" w:rsidRPr="00FA6C04" w:rsidRDefault="00FA6C04" w:rsidP="00643AD0">
      <w:pPr>
        <w:pStyle w:val="1e"/>
      </w:pPr>
      <w:r w:rsidRPr="00FA6C04">
        <w:t>同时，为了避免</w:t>
      </w:r>
      <w:r w:rsidRPr="00FA6C04">
        <w:t>query</w:t>
      </w:r>
      <w:r w:rsidRPr="00FA6C04">
        <w:t>（</w:t>
      </w:r>
      <m:oMath>
        <m:r>
          <m:rPr>
            <m:sty m:val="p"/>
          </m:rPr>
          <w:rPr>
            <w:rFonts w:hint="eastAsia"/>
          </w:rPr>
          <m:t>Q</m:t>
        </m:r>
        <m:r>
          <m:rPr>
            <m:sty m:val="p"/>
          </m:rPr>
          <m:t>∈</m:t>
        </m:r>
        <m:sSup>
          <m:sSupPr>
            <m:ctrlPr/>
          </m:sSupPr>
          <m:e>
            <m:r>
              <m:t>R</m:t>
            </m:r>
          </m:e>
          <m:sup>
            <m:r>
              <m:t>n×</m:t>
            </m:r>
            <m:sSub>
              <m:sSubPr>
                <m:ctrlPr>
                  <w:rPr>
                    <w:i/>
                  </w:rPr>
                </m:ctrlPr>
              </m:sSubPr>
              <m:e>
                <m:r>
                  <m:t>d</m:t>
                </m:r>
              </m:e>
              <m:sub>
                <m:r>
                  <m:t>model</m:t>
                </m:r>
              </m:sub>
            </m:sSub>
          </m:sup>
        </m:sSup>
      </m:oMath>
      <w:r w:rsidRPr="00FA6C04">
        <w:t>）和</w:t>
      </w:r>
      <w:r w:rsidRPr="00FA6C04">
        <w:t>key(</w:t>
      </w:r>
      <m:oMath>
        <m:r>
          <m:rPr>
            <m:sty m:val="p"/>
          </m:rPr>
          <w:rPr>
            <w:rFonts w:hint="eastAsia"/>
          </w:rPr>
          <m:t>Q</m:t>
        </m:r>
        <m:r>
          <m:rPr>
            <m:sty m:val="p"/>
          </m:rPr>
          <m:t>∈</m:t>
        </m:r>
        <m:sSup>
          <m:sSupPr>
            <m:ctrlPr/>
          </m:sSupPr>
          <m:e>
            <m:r>
              <m:t>R</m:t>
            </m:r>
          </m:e>
          <m:sup>
            <m:r>
              <m:t>m×</m:t>
            </m:r>
            <m:sSub>
              <m:sSubPr>
                <m:ctrlPr>
                  <w:rPr>
                    <w:i/>
                  </w:rPr>
                </m:ctrlPr>
              </m:sSubPr>
              <m:e>
                <m:r>
                  <m:t>d</m:t>
                </m:r>
              </m:e>
              <m:sub>
                <m:r>
                  <m:t>model</m:t>
                </m:r>
              </m:sub>
            </m:sSub>
          </m:sup>
        </m:sSup>
      </m:oMath>
      <w:r w:rsidRPr="00FA6C04">
        <w:t>)</w:t>
      </w:r>
      <w:r w:rsidRPr="00FA6C04">
        <w:t>本身的</w:t>
      </w:r>
      <w:r w:rsidRPr="00FA6C04">
        <w:t>“</w:t>
      </w:r>
      <w:r w:rsidRPr="00FA6C04">
        <w:t>大小</w:t>
      </w:r>
      <w:r w:rsidRPr="00FA6C04">
        <w:t>”</w:t>
      </w:r>
      <w:r w:rsidRPr="00FA6C04">
        <w:t>影响到相似度的计算，我们需要在</w:t>
      </w:r>
      <w:proofErr w:type="gramStart"/>
      <w:r w:rsidRPr="00FA6C04">
        <w:t>点乘后</w:t>
      </w:r>
      <w:r w:rsidR="002E3C11">
        <w:rPr>
          <w:rFonts w:hint="eastAsia"/>
        </w:rPr>
        <w:t>除</w:t>
      </w:r>
      <w:proofErr w:type="gramEnd"/>
      <w:r w:rsidR="002E3C11">
        <w:rPr>
          <w:rFonts w:hint="eastAsia"/>
        </w:rPr>
        <w:t>以</w:t>
      </w:r>
      <m:oMath>
        <m:rad>
          <m:radPr>
            <m:degHide m:val="1"/>
            <m:ctrlPr/>
          </m:radPr>
          <m:deg/>
          <m:e>
            <m:sSub>
              <m:sSubPr>
                <m:ctrlPr>
                  <w:rPr>
                    <w:i/>
                  </w:rPr>
                </m:ctrlPr>
              </m:sSubPr>
              <m:e>
                <m:r>
                  <m:t>d</m:t>
                </m:r>
              </m:e>
              <m:sub>
                <m:r>
                  <m:t>model</m:t>
                </m:r>
              </m:sub>
            </m:sSub>
          </m:e>
        </m:rad>
      </m:oMath>
    </w:p>
    <w:p w14:paraId="0BD3F060" w14:textId="22559DF6" w:rsidR="00D7599E" w:rsidRPr="0027634C" w:rsidRDefault="00CA6CA6" w:rsidP="00643AD0">
      <w:pPr>
        <w:pStyle w:val="1e"/>
      </w:pPr>
      <m:oMathPara>
        <m:oMath>
          <m:r>
            <m:rPr>
              <m:sty m:val="p"/>
            </m:rPr>
            <m:t>Attention Score</m:t>
          </m:r>
          <m:d>
            <m:dPr>
              <m:ctrlPr/>
            </m:dPr>
            <m:e>
              <m:r>
                <m:rPr>
                  <m:sty m:val="p"/>
                </m:rPr>
                <m:t>Q,K,V</m:t>
              </m:r>
            </m:e>
          </m:d>
          <m:r>
            <m:rPr>
              <m:sty m:val="p"/>
            </m:rPr>
            <m:t>=</m:t>
          </m:r>
          <m:r>
            <m:rPr>
              <m:sty m:val="p"/>
            </m:rPr>
            <w:rPr>
              <w:rFonts w:hint="eastAsia"/>
            </w:rPr>
            <m:t>sof</m:t>
          </m:r>
          <m:r>
            <m:rPr>
              <m:sty m:val="p"/>
            </m:rPr>
            <m:t>tmax</m:t>
          </m:r>
          <m:d>
            <m:dPr>
              <m:ctrlPr/>
            </m:dPr>
            <m:e>
              <m:f>
                <m:fPr>
                  <m:ctrlPr/>
                </m:fPr>
                <m:num>
                  <m:r>
                    <m:t>Q</m:t>
                  </m:r>
                  <m:sSup>
                    <m:sSupPr>
                      <m:ctrlPr>
                        <w:rPr>
                          <w:i/>
                        </w:rPr>
                      </m:ctrlPr>
                    </m:sSupPr>
                    <m:e>
                      <m:r>
                        <m:t>K</m:t>
                      </m:r>
                    </m:e>
                    <m:sup>
                      <m:r>
                        <m:t>T</m:t>
                      </m:r>
                    </m:sup>
                  </m:sSup>
                </m:num>
                <m:den>
                  <m:rad>
                    <m:radPr>
                      <m:degHide m:val="1"/>
                      <m:ctrlPr>
                        <w:rPr>
                          <w:i/>
                        </w:rPr>
                      </m:ctrlPr>
                    </m:radPr>
                    <m:deg/>
                    <m:e>
                      <m:sSub>
                        <m:sSubPr>
                          <m:ctrlPr>
                            <w:rPr>
                              <w:i/>
                            </w:rPr>
                          </m:ctrlPr>
                        </m:sSubPr>
                        <m:e>
                          <m:r>
                            <m:t>d</m:t>
                          </m:r>
                        </m:e>
                        <m:sub>
                          <m:r>
                            <m:t>model</m:t>
                          </m:r>
                        </m:sub>
                      </m:sSub>
                    </m:e>
                  </m:rad>
                </m:den>
              </m:f>
              <m:ctrlPr>
                <w:rPr>
                  <w:i/>
                </w:rPr>
              </m:ctrlPr>
            </m:e>
          </m:d>
          <m:r>
            <m:t>V</m:t>
          </m:r>
        </m:oMath>
      </m:oMathPara>
    </w:p>
    <w:p w14:paraId="44791C9F" w14:textId="77777777" w:rsidR="0027634C" w:rsidRPr="0027634C" w:rsidRDefault="0027634C" w:rsidP="00643AD0">
      <w:pPr>
        <w:pStyle w:val="1e"/>
      </w:pPr>
    </w:p>
    <w:p w14:paraId="4999B0C5" w14:textId="754BD04F" w:rsidR="0027634C" w:rsidRPr="0027634C" w:rsidRDefault="0027634C" w:rsidP="00643AD0">
      <w:pPr>
        <w:pStyle w:val="1e"/>
      </w:pPr>
      <w:r w:rsidRPr="0027634C">
        <w:t>在如下代码中，我们实现了</w:t>
      </w:r>
      <w:r w:rsidRPr="0027634C">
        <w:t>scaled dot-product attention</w:t>
      </w:r>
      <w:r w:rsidRPr="0027634C">
        <w:t>的计算，</w:t>
      </w:r>
      <w:r w:rsidRPr="0027634C">
        <w:t xml:space="preserve"> </w:t>
      </w:r>
      <w:r w:rsidRPr="0027634C">
        <w:t>调用类后，返回的是加权后的</w:t>
      </w:r>
      <w:r w:rsidRPr="0027634C">
        <w:t>value</w:t>
      </w:r>
      <w:r w:rsidRPr="0027634C">
        <w:t>（</w:t>
      </w:r>
      <w:r w:rsidRPr="0027634C">
        <w:t>output</w:t>
      </w:r>
      <w:r w:rsidRPr="0027634C">
        <w:t>）以及注意力权重（</w:t>
      </w:r>
      <w:r w:rsidRPr="0027634C">
        <w:t>attn</w:t>
      </w:r>
      <w:r w:rsidRPr="0027634C">
        <w:t>）。</w:t>
      </w:r>
    </w:p>
    <w:p w14:paraId="7F93AC42" w14:textId="77777777" w:rsidR="0027634C" w:rsidRDefault="0027634C" w:rsidP="00643AD0">
      <w:pPr>
        <w:pStyle w:val="2f2"/>
      </w:pPr>
      <w:r>
        <w:rPr>
          <w:rFonts w:hint="eastAsia"/>
        </w:rPr>
        <w:t>class ScaledDotProductAttention(</w:t>
      </w:r>
      <w:proofErr w:type="gramStart"/>
      <w:r>
        <w:rPr>
          <w:rFonts w:hint="eastAsia"/>
        </w:rPr>
        <w:t>nn.Cell</w:t>
      </w:r>
      <w:proofErr w:type="gramEnd"/>
      <w:r>
        <w:rPr>
          <w:rFonts w:hint="eastAsia"/>
        </w:rPr>
        <w:t>):</w:t>
      </w:r>
    </w:p>
    <w:p w14:paraId="5F44578F" w14:textId="77777777" w:rsidR="0027634C" w:rsidRDefault="0027634C" w:rsidP="00643AD0">
      <w:pPr>
        <w:pStyle w:val="2f2"/>
      </w:pPr>
      <w:r>
        <w:rPr>
          <w:rFonts w:hint="eastAsia"/>
        </w:rPr>
        <w:t xml:space="preserve">    def __init_</w:t>
      </w:r>
      <w:proofErr w:type="gramStart"/>
      <w:r>
        <w:rPr>
          <w:rFonts w:hint="eastAsia"/>
        </w:rPr>
        <w:t>_(</w:t>
      </w:r>
      <w:proofErr w:type="gramEnd"/>
      <w:r>
        <w:rPr>
          <w:rFonts w:hint="eastAsia"/>
        </w:rPr>
        <w:t>self, dropout_p=0.):</w:t>
      </w:r>
    </w:p>
    <w:p w14:paraId="5BE00541" w14:textId="77777777" w:rsidR="0027634C" w:rsidRDefault="0027634C" w:rsidP="00643AD0">
      <w:pPr>
        <w:pStyle w:val="2f2"/>
      </w:pPr>
      <w:r>
        <w:rPr>
          <w:rFonts w:hint="eastAsia"/>
        </w:rPr>
        <w:t xml:space="preserve">        super(</w:t>
      </w:r>
      <w:proofErr w:type="gramStart"/>
      <w:r>
        <w:rPr>
          <w:rFonts w:hint="eastAsia"/>
        </w:rPr>
        <w:t>)._</w:t>
      </w:r>
      <w:proofErr w:type="gramEnd"/>
      <w:r>
        <w:rPr>
          <w:rFonts w:hint="eastAsia"/>
        </w:rPr>
        <w:t>_init__()</w:t>
      </w:r>
    </w:p>
    <w:p w14:paraId="3C367591" w14:textId="77777777" w:rsidR="0027634C" w:rsidRDefault="0027634C" w:rsidP="00643AD0">
      <w:pPr>
        <w:pStyle w:val="2f2"/>
      </w:pPr>
      <w:r>
        <w:rPr>
          <w:rFonts w:hint="eastAsia"/>
        </w:rPr>
        <w:t xml:space="preserve">        </w:t>
      </w:r>
      <w:proofErr w:type="gramStart"/>
      <w:r>
        <w:rPr>
          <w:rFonts w:hint="eastAsia"/>
        </w:rPr>
        <w:t>self.softmax</w:t>
      </w:r>
      <w:proofErr w:type="gramEnd"/>
      <w:r>
        <w:rPr>
          <w:rFonts w:hint="eastAsia"/>
        </w:rPr>
        <w:t xml:space="preserve"> = nn.Softmax()</w:t>
      </w:r>
    </w:p>
    <w:p w14:paraId="1049052F" w14:textId="77777777" w:rsidR="0027634C" w:rsidRDefault="0027634C" w:rsidP="00643AD0">
      <w:pPr>
        <w:pStyle w:val="2f2"/>
      </w:pPr>
      <w:r>
        <w:rPr>
          <w:rFonts w:hint="eastAsia"/>
        </w:rPr>
        <w:t xml:space="preserve">        </w:t>
      </w:r>
      <w:proofErr w:type="gramStart"/>
      <w:r>
        <w:rPr>
          <w:rFonts w:hint="eastAsia"/>
        </w:rPr>
        <w:t>self.dropout</w:t>
      </w:r>
      <w:proofErr w:type="gramEnd"/>
      <w:r>
        <w:rPr>
          <w:rFonts w:hint="eastAsia"/>
        </w:rPr>
        <w:t xml:space="preserve"> = nn.Dropout(1-dropout_p)</w:t>
      </w:r>
    </w:p>
    <w:p w14:paraId="5C5896D1" w14:textId="77777777" w:rsidR="0027634C" w:rsidRDefault="0027634C" w:rsidP="00643AD0">
      <w:pPr>
        <w:pStyle w:val="2f2"/>
      </w:pPr>
      <w:r>
        <w:rPr>
          <w:rFonts w:hint="eastAsia"/>
        </w:rPr>
        <w:t xml:space="preserve">        </w:t>
      </w:r>
      <w:proofErr w:type="gramStart"/>
      <w:r>
        <w:rPr>
          <w:rFonts w:hint="eastAsia"/>
        </w:rPr>
        <w:t>self.sqrt</w:t>
      </w:r>
      <w:proofErr w:type="gramEnd"/>
      <w:r>
        <w:rPr>
          <w:rFonts w:hint="eastAsia"/>
        </w:rPr>
        <w:t xml:space="preserve"> = ops.Sqrt()</w:t>
      </w:r>
    </w:p>
    <w:p w14:paraId="4D9EB959" w14:textId="77777777" w:rsidR="0027634C" w:rsidRDefault="0027634C" w:rsidP="00643AD0">
      <w:pPr>
        <w:pStyle w:val="2f2"/>
      </w:pPr>
    </w:p>
    <w:p w14:paraId="5D397AF9" w14:textId="77777777" w:rsidR="0027634C" w:rsidRDefault="0027634C" w:rsidP="00643AD0">
      <w:pPr>
        <w:pStyle w:val="2f2"/>
      </w:pPr>
    </w:p>
    <w:p w14:paraId="012F9507" w14:textId="77777777" w:rsidR="0027634C" w:rsidRDefault="0027634C" w:rsidP="00643AD0">
      <w:pPr>
        <w:pStyle w:val="2f2"/>
      </w:pPr>
      <w:r>
        <w:rPr>
          <w:rFonts w:hint="eastAsia"/>
        </w:rPr>
        <w:t xml:space="preserve">    def </w:t>
      </w:r>
      <w:proofErr w:type="gramStart"/>
      <w:r>
        <w:rPr>
          <w:rFonts w:hint="eastAsia"/>
        </w:rPr>
        <w:t>construct(</w:t>
      </w:r>
      <w:proofErr w:type="gramEnd"/>
      <w:r>
        <w:rPr>
          <w:rFonts w:hint="eastAsia"/>
        </w:rPr>
        <w:t>self, query, key, value, attn_mask=None):</w:t>
      </w:r>
    </w:p>
    <w:p w14:paraId="1974D69B" w14:textId="77777777" w:rsidR="0027634C" w:rsidRDefault="0027634C" w:rsidP="00643AD0">
      <w:pPr>
        <w:pStyle w:val="2f2"/>
      </w:pPr>
      <w:r>
        <w:rPr>
          <w:rFonts w:hint="eastAsia"/>
        </w:rPr>
        <w:t xml:space="preserve">        """scaled dot product attention"""</w:t>
      </w:r>
    </w:p>
    <w:p w14:paraId="3259C078" w14:textId="77777777" w:rsidR="0027634C" w:rsidRDefault="0027634C" w:rsidP="00643AD0">
      <w:pPr>
        <w:pStyle w:val="2f2"/>
      </w:pPr>
      <w:r>
        <w:rPr>
          <w:rFonts w:hint="eastAsia"/>
        </w:rPr>
        <w:t xml:space="preserve">        embed_size = </w:t>
      </w:r>
      <w:proofErr w:type="gramStart"/>
      <w:r>
        <w:rPr>
          <w:rFonts w:hint="eastAsia"/>
        </w:rPr>
        <w:t>query.shape</w:t>
      </w:r>
      <w:proofErr w:type="gramEnd"/>
      <w:r>
        <w:rPr>
          <w:rFonts w:hint="eastAsia"/>
        </w:rPr>
        <w:t>[-1]</w:t>
      </w:r>
    </w:p>
    <w:p w14:paraId="38397780" w14:textId="77777777" w:rsidR="0027634C" w:rsidRDefault="0027634C" w:rsidP="00643AD0">
      <w:pPr>
        <w:pStyle w:val="2f2"/>
      </w:pPr>
      <w:r>
        <w:rPr>
          <w:rFonts w:hint="eastAsia"/>
        </w:rPr>
        <w:t xml:space="preserve">        scaling_factor = </w:t>
      </w:r>
      <w:proofErr w:type="gramStart"/>
      <w:r>
        <w:rPr>
          <w:rFonts w:hint="eastAsia"/>
        </w:rPr>
        <w:t>self.sqrt</w:t>
      </w:r>
      <w:proofErr w:type="gramEnd"/>
      <w:r>
        <w:rPr>
          <w:rFonts w:hint="eastAsia"/>
        </w:rPr>
        <w:t>(Tensor(embed_size, mstype.float16))</w:t>
      </w:r>
    </w:p>
    <w:p w14:paraId="0FAA38AA" w14:textId="77777777" w:rsidR="0027634C" w:rsidRDefault="0027634C" w:rsidP="00643AD0">
      <w:pPr>
        <w:pStyle w:val="2f2"/>
      </w:pPr>
    </w:p>
    <w:p w14:paraId="104C94BF" w14:textId="77777777" w:rsidR="0027634C" w:rsidRDefault="0027634C" w:rsidP="00643AD0">
      <w:pPr>
        <w:pStyle w:val="2f2"/>
      </w:pPr>
      <w:r>
        <w:rPr>
          <w:rFonts w:hint="eastAsia"/>
        </w:rPr>
        <w:t xml:space="preserve">        attn = </w:t>
      </w:r>
      <w:proofErr w:type="gramStart"/>
      <w:r>
        <w:rPr>
          <w:rFonts w:hint="eastAsia"/>
        </w:rPr>
        <w:t>ops.matmul</w:t>
      </w:r>
      <w:proofErr w:type="gramEnd"/>
      <w:r>
        <w:rPr>
          <w:rFonts w:hint="eastAsia"/>
        </w:rPr>
        <w:t>(query, key.swapaxes(-2, -1) / scaling_factor)</w:t>
      </w:r>
    </w:p>
    <w:p w14:paraId="64F325B2" w14:textId="77777777" w:rsidR="0027634C" w:rsidRDefault="0027634C" w:rsidP="00643AD0">
      <w:pPr>
        <w:pStyle w:val="2f2"/>
      </w:pPr>
    </w:p>
    <w:p w14:paraId="5EFA1459" w14:textId="77777777" w:rsidR="0027634C" w:rsidRDefault="0027634C" w:rsidP="00643AD0">
      <w:pPr>
        <w:pStyle w:val="2f2"/>
      </w:pPr>
      <w:r>
        <w:rPr>
          <w:rFonts w:hint="eastAsia"/>
        </w:rPr>
        <w:t xml:space="preserve">        if attn_mask is not None:</w:t>
      </w:r>
    </w:p>
    <w:p w14:paraId="3AEB8FBF" w14:textId="77777777" w:rsidR="0027634C" w:rsidRDefault="0027634C" w:rsidP="00643AD0">
      <w:pPr>
        <w:pStyle w:val="2f2"/>
      </w:pPr>
      <w:r>
        <w:rPr>
          <w:rFonts w:hint="eastAsia"/>
        </w:rPr>
        <w:t xml:space="preserve">            attn = </w:t>
      </w:r>
      <w:proofErr w:type="gramStart"/>
      <w:r>
        <w:rPr>
          <w:rFonts w:hint="eastAsia"/>
        </w:rPr>
        <w:t>attn.masked</w:t>
      </w:r>
      <w:proofErr w:type="gramEnd"/>
      <w:r>
        <w:rPr>
          <w:rFonts w:hint="eastAsia"/>
        </w:rPr>
        <w:t>_fill(attn_mask, -1e9)</w:t>
      </w:r>
    </w:p>
    <w:p w14:paraId="79F65E10" w14:textId="77777777" w:rsidR="0027634C" w:rsidRDefault="0027634C" w:rsidP="00643AD0">
      <w:pPr>
        <w:pStyle w:val="2f2"/>
      </w:pPr>
      <w:r>
        <w:rPr>
          <w:rFonts w:hint="eastAsia"/>
        </w:rPr>
        <w:t xml:space="preserve">        attn = </w:t>
      </w:r>
      <w:proofErr w:type="gramStart"/>
      <w:r>
        <w:rPr>
          <w:rFonts w:hint="eastAsia"/>
        </w:rPr>
        <w:t>self.softmax</w:t>
      </w:r>
      <w:proofErr w:type="gramEnd"/>
      <w:r>
        <w:rPr>
          <w:rFonts w:hint="eastAsia"/>
        </w:rPr>
        <w:t>(attn)</w:t>
      </w:r>
    </w:p>
    <w:p w14:paraId="7B83772E" w14:textId="77777777" w:rsidR="0027634C" w:rsidRDefault="0027634C" w:rsidP="00643AD0">
      <w:pPr>
        <w:pStyle w:val="2f2"/>
      </w:pPr>
      <w:r>
        <w:rPr>
          <w:rFonts w:hint="eastAsia"/>
        </w:rPr>
        <w:t xml:space="preserve">        attn = </w:t>
      </w:r>
      <w:proofErr w:type="gramStart"/>
      <w:r>
        <w:rPr>
          <w:rFonts w:hint="eastAsia"/>
        </w:rPr>
        <w:t>self.dropout</w:t>
      </w:r>
      <w:proofErr w:type="gramEnd"/>
      <w:r>
        <w:rPr>
          <w:rFonts w:hint="eastAsia"/>
        </w:rPr>
        <w:t>(attn)</w:t>
      </w:r>
    </w:p>
    <w:p w14:paraId="7D802B26" w14:textId="77777777" w:rsidR="0027634C" w:rsidRDefault="0027634C" w:rsidP="00643AD0">
      <w:pPr>
        <w:pStyle w:val="2f2"/>
      </w:pPr>
      <w:r>
        <w:rPr>
          <w:rFonts w:hint="eastAsia"/>
        </w:rPr>
        <w:lastRenderedPageBreak/>
        <w:t xml:space="preserve">        output = </w:t>
      </w:r>
      <w:proofErr w:type="gramStart"/>
      <w:r>
        <w:rPr>
          <w:rFonts w:hint="eastAsia"/>
        </w:rPr>
        <w:t>ops.matmul</w:t>
      </w:r>
      <w:proofErr w:type="gramEnd"/>
      <w:r>
        <w:rPr>
          <w:rFonts w:hint="eastAsia"/>
        </w:rPr>
        <w:t>(attn, value)</w:t>
      </w:r>
    </w:p>
    <w:p w14:paraId="3904525B" w14:textId="77777777" w:rsidR="0027634C" w:rsidRDefault="0027634C" w:rsidP="00643AD0">
      <w:pPr>
        <w:pStyle w:val="2f2"/>
      </w:pPr>
    </w:p>
    <w:p w14:paraId="75D84924" w14:textId="77777777" w:rsidR="0027634C" w:rsidRDefault="0027634C" w:rsidP="00643AD0">
      <w:pPr>
        <w:pStyle w:val="2f2"/>
      </w:pPr>
      <w:r>
        <w:rPr>
          <w:rFonts w:hint="eastAsia"/>
        </w:rPr>
        <w:t xml:space="preserve">        return (output, attn)</w:t>
      </w:r>
    </w:p>
    <w:p w14:paraId="057AF35A" w14:textId="77777777" w:rsidR="0027634C" w:rsidRDefault="0027634C" w:rsidP="00643AD0">
      <w:pPr>
        <w:pStyle w:val="2f2"/>
      </w:pPr>
    </w:p>
    <w:p w14:paraId="58D66E2E" w14:textId="77777777" w:rsidR="0027634C" w:rsidRDefault="0027634C" w:rsidP="00643AD0">
      <w:pPr>
        <w:pStyle w:val="2f2"/>
      </w:pPr>
    </w:p>
    <w:p w14:paraId="354DB42D" w14:textId="77777777" w:rsidR="0027634C" w:rsidRDefault="0027634C" w:rsidP="00643AD0">
      <w:pPr>
        <w:pStyle w:val="2f2"/>
      </w:pPr>
      <w:r>
        <w:rPr>
          <w:rFonts w:hint="eastAsia"/>
        </w:rPr>
        <w:t xml:space="preserve">attention = </w:t>
      </w:r>
      <w:proofErr w:type="gramStart"/>
      <w:r>
        <w:rPr>
          <w:rFonts w:hint="eastAsia"/>
        </w:rPr>
        <w:t>ScaledDotProductAttention(</w:t>
      </w:r>
      <w:proofErr w:type="gramEnd"/>
      <w:r>
        <w:rPr>
          <w:rFonts w:hint="eastAsia"/>
        </w:rPr>
        <w:t>)</w:t>
      </w:r>
    </w:p>
    <w:p w14:paraId="0105F78C" w14:textId="77777777" w:rsidR="0027634C" w:rsidRDefault="0027634C" w:rsidP="00643AD0">
      <w:pPr>
        <w:pStyle w:val="2f2"/>
      </w:pPr>
      <w:r>
        <w:rPr>
          <w:rFonts w:hint="eastAsia"/>
        </w:rPr>
        <w:t xml:space="preserve">q_s = k_s = v_s = </w:t>
      </w:r>
      <w:proofErr w:type="gramStart"/>
      <w:r>
        <w:rPr>
          <w:rFonts w:hint="eastAsia"/>
        </w:rPr>
        <w:t>ops.ones</w:t>
      </w:r>
      <w:proofErr w:type="gramEnd"/>
      <w:r>
        <w:rPr>
          <w:rFonts w:hint="eastAsia"/>
        </w:rPr>
        <w:t>((128, 8, 32, 64), mindspore.float32)</w:t>
      </w:r>
    </w:p>
    <w:p w14:paraId="5CF65720" w14:textId="77777777" w:rsidR="0027634C" w:rsidRDefault="0027634C" w:rsidP="00643AD0">
      <w:pPr>
        <w:pStyle w:val="2f2"/>
      </w:pPr>
      <w:r>
        <w:rPr>
          <w:rFonts w:hint="eastAsia"/>
        </w:rPr>
        <w:t xml:space="preserve">attn_mask = </w:t>
      </w:r>
      <w:proofErr w:type="gramStart"/>
      <w:r>
        <w:rPr>
          <w:rFonts w:hint="eastAsia"/>
        </w:rPr>
        <w:t>ops.ones</w:t>
      </w:r>
      <w:proofErr w:type="gramEnd"/>
      <w:r>
        <w:rPr>
          <w:rFonts w:hint="eastAsia"/>
        </w:rPr>
        <w:t>((128, 8, 32, 32), mindspore.float32)</w:t>
      </w:r>
    </w:p>
    <w:p w14:paraId="71795957" w14:textId="77777777" w:rsidR="0027634C" w:rsidRDefault="0027634C" w:rsidP="00643AD0">
      <w:pPr>
        <w:pStyle w:val="2f2"/>
      </w:pPr>
      <w:r>
        <w:rPr>
          <w:rFonts w:hint="eastAsia"/>
        </w:rPr>
        <w:t xml:space="preserve">attn_mask = </w:t>
      </w:r>
      <w:proofErr w:type="gramStart"/>
      <w:r>
        <w:rPr>
          <w:rFonts w:hint="eastAsia"/>
        </w:rPr>
        <w:t>mindspore.ops.gt(</w:t>
      </w:r>
      <w:proofErr w:type="gramEnd"/>
      <w:r>
        <w:rPr>
          <w:rFonts w:hint="eastAsia"/>
        </w:rPr>
        <w:t>attn_mask, attn_mask)</w:t>
      </w:r>
    </w:p>
    <w:p w14:paraId="5765476E" w14:textId="77777777" w:rsidR="0027634C" w:rsidRDefault="0027634C" w:rsidP="00643AD0">
      <w:pPr>
        <w:pStyle w:val="2f2"/>
      </w:pPr>
      <w:r>
        <w:rPr>
          <w:rFonts w:hint="eastAsia"/>
        </w:rPr>
        <w:t xml:space="preserve">output, attn = </w:t>
      </w:r>
      <w:proofErr w:type="gramStart"/>
      <w:r>
        <w:rPr>
          <w:rFonts w:hint="eastAsia"/>
        </w:rPr>
        <w:t>attention(</w:t>
      </w:r>
      <w:proofErr w:type="gramEnd"/>
      <w:r>
        <w:rPr>
          <w:rFonts w:hint="eastAsia"/>
        </w:rPr>
        <w:t>q_s, k_s, v_s, attn_mask)</w:t>
      </w:r>
    </w:p>
    <w:p w14:paraId="78834AA7" w14:textId="2C2479F5" w:rsidR="0027634C" w:rsidRDefault="0027634C" w:rsidP="00643AD0">
      <w:pPr>
        <w:pStyle w:val="2f2"/>
      </w:pPr>
      <w:proofErr w:type="gramStart"/>
      <w:r>
        <w:rPr>
          <w:rFonts w:hint="eastAsia"/>
        </w:rPr>
        <w:t>print(</w:t>
      </w:r>
      <w:proofErr w:type="gramEnd"/>
      <w:r>
        <w:rPr>
          <w:rFonts w:hint="eastAsia"/>
        </w:rPr>
        <w:t>output.shape, attn.shape)</w:t>
      </w:r>
    </w:p>
    <w:p w14:paraId="0E6783E6" w14:textId="54E4B099" w:rsidR="00A21BCD" w:rsidRDefault="00A21BCD" w:rsidP="00643AD0">
      <w:pPr>
        <w:pStyle w:val="1e"/>
      </w:pPr>
      <w:r>
        <w:rPr>
          <w:rFonts w:hint="eastAsia"/>
        </w:rPr>
        <w:t>输出：</w:t>
      </w:r>
    </w:p>
    <w:p w14:paraId="402B078C" w14:textId="264A2769" w:rsidR="00A21BCD" w:rsidRPr="00A21BCD" w:rsidRDefault="00A21BCD" w:rsidP="00643AD0">
      <w:pPr>
        <w:pStyle w:val="2f2"/>
        <w:rPr>
          <w:lang w:eastAsia="zh-CN"/>
        </w:rPr>
      </w:pPr>
      <w:r w:rsidRPr="00A21BCD">
        <w:rPr>
          <w:lang w:eastAsia="zh-CN"/>
        </w:rPr>
        <w:t>(128, 8, 32, 64) (128, 8, 32, 32)</w:t>
      </w:r>
      <w:r w:rsidR="00E85E53">
        <w:rPr>
          <w:rFonts w:hint="eastAsia"/>
          <w:lang w:eastAsia="zh-CN"/>
        </w:rPr>
        <w:t>dis</w:t>
      </w:r>
      <w:r w:rsidR="00D13C76">
        <w:rPr>
          <w:rFonts w:hint="eastAsia"/>
          <w:lang w:eastAsia="zh-CN"/>
        </w:rPr>
        <w:t>这里有</w:t>
      </w:r>
      <w:r w:rsidR="00D13C76">
        <w:rPr>
          <w:rFonts w:hint="eastAsia"/>
          <w:lang w:eastAsia="zh-CN"/>
        </w:rPr>
        <w:t>error</w:t>
      </w:r>
      <w:r w:rsidR="00D13C76">
        <w:rPr>
          <w:rFonts w:hint="eastAsia"/>
          <w:lang w:eastAsia="zh-CN"/>
        </w:rPr>
        <w:t>的报错，如何规避</w:t>
      </w:r>
    </w:p>
    <w:p w14:paraId="6457AE94" w14:textId="77777777" w:rsidR="00A21BCD" w:rsidRPr="00D7599E" w:rsidRDefault="00A21BCD" w:rsidP="00643AD0">
      <w:pPr>
        <w:pStyle w:val="1e"/>
      </w:pPr>
    </w:p>
    <w:p w14:paraId="089E1AF9" w14:textId="634E4FE7" w:rsidR="006A4403" w:rsidRDefault="00F4050E" w:rsidP="00643AD0">
      <w:pPr>
        <w:pStyle w:val="4"/>
      </w:pPr>
      <w:r>
        <w:rPr>
          <w:rFonts w:hint="eastAsia"/>
        </w:rPr>
        <w:t>多头注意力</w:t>
      </w:r>
      <w:r w:rsidRPr="0013020F">
        <w:rPr>
          <w:rFonts w:hint="eastAsia"/>
        </w:rPr>
        <w:t>（</w:t>
      </w:r>
      <w:r>
        <w:rPr>
          <w:rFonts w:hint="eastAsia"/>
        </w:rPr>
        <w:t>Mul</w:t>
      </w:r>
      <w:r>
        <w:t>ti-Head Attention</w:t>
      </w:r>
      <w:r w:rsidRPr="0013020F">
        <w:rPr>
          <w:rFonts w:hint="eastAsia"/>
        </w:rPr>
        <w:t>）</w:t>
      </w:r>
    </w:p>
    <w:p w14:paraId="5224F75F" w14:textId="77777777" w:rsidR="00C51EB6" w:rsidRPr="00C51EB6" w:rsidRDefault="00C51EB6" w:rsidP="00643AD0">
      <w:pPr>
        <w:pStyle w:val="1e"/>
      </w:pPr>
      <w:r w:rsidRPr="00C51EB6">
        <w:t>多头注意力是注意力机制的扩展，它可以使模型通过不同的方式关注输入序列的不同部分，从而提升模型的训练效果。</w:t>
      </w:r>
    </w:p>
    <w:p w14:paraId="6F32CE5A" w14:textId="77777777" w:rsidR="00C51EB6" w:rsidRPr="00C51EB6" w:rsidRDefault="00C51EB6" w:rsidP="00643AD0">
      <w:pPr>
        <w:pStyle w:val="1e"/>
      </w:pPr>
      <w:r w:rsidRPr="00C51EB6">
        <w:t>不同</w:t>
      </w:r>
      <w:proofErr w:type="gramStart"/>
      <w:r w:rsidRPr="00C51EB6">
        <w:t>于之前</w:t>
      </w:r>
      <w:proofErr w:type="gramEnd"/>
      <w:r w:rsidRPr="00C51EB6">
        <w:t>一次计算整体输入的注意力分数，多头注意力是多次计算，每次计算输入序列中某一部分的注意力分数，最后再将结果进行整合。</w:t>
      </w:r>
    </w:p>
    <w:p w14:paraId="0B23408B" w14:textId="0C58E88D" w:rsidR="00C51EB6" w:rsidRPr="00C51EB6" w:rsidRDefault="00C51EB6" w:rsidP="00643AD0">
      <w:pPr>
        <w:pStyle w:val="1e"/>
      </w:pPr>
      <w:r w:rsidRPr="00C51EB6">
        <w:t>多头注意力通过对输入的</w:t>
      </w:r>
      <w:r w:rsidRPr="00C51EB6">
        <w:t>embedding</w:t>
      </w:r>
      <w:r w:rsidRPr="00C51EB6">
        <w:t>乘以不同的权重参数</w:t>
      </w:r>
      <m:oMath>
        <m:sSup>
          <m:sSupPr>
            <m:ctrlPr/>
          </m:sSupPr>
          <m:e>
            <m:r>
              <m:t>W</m:t>
            </m:r>
          </m:e>
          <m:sup>
            <m:r>
              <m:t>Q</m:t>
            </m:r>
          </m:sup>
        </m:sSup>
      </m:oMath>
      <w:r w:rsidRPr="00C51EB6">
        <w:t>、</w:t>
      </w:r>
      <m:oMath>
        <m:sSup>
          <m:sSupPr>
            <m:ctrlPr/>
          </m:sSupPr>
          <m:e>
            <m:r>
              <m:t>W</m:t>
            </m:r>
          </m:e>
          <m:sup>
            <m:r>
              <m:t>K</m:t>
            </m:r>
          </m:sup>
        </m:sSup>
      </m:oMath>
      <w:r w:rsidRPr="00C51EB6">
        <w:t>和</w:t>
      </w:r>
      <m:oMath>
        <m:sSup>
          <m:sSupPr>
            <m:ctrlPr/>
          </m:sSupPr>
          <m:e>
            <m:r>
              <m:t>W</m:t>
            </m:r>
          </m:e>
          <m:sup>
            <m:r>
              <m:t>V</m:t>
            </m:r>
          </m:sup>
        </m:sSup>
      </m:oMath>
      <w:r w:rsidRPr="00C51EB6">
        <w:t>，将其映射到多个小维度空间中，我们称之为</w:t>
      </w:r>
      <w:r w:rsidRPr="00C51EB6">
        <w:t>“</w:t>
      </w:r>
      <w:r w:rsidRPr="00C51EB6">
        <w:t>头</w:t>
      </w:r>
      <w:r w:rsidRPr="00C51EB6">
        <w:t>”</w:t>
      </w:r>
      <w:r w:rsidRPr="00C51EB6">
        <w:t>（</w:t>
      </w:r>
      <w:r w:rsidRPr="00C51EB6">
        <w:t>head</w:t>
      </w:r>
      <w:r w:rsidRPr="00C51EB6">
        <w:t>），每个头部会并行计算自己的自注意力分数。</w:t>
      </w:r>
    </w:p>
    <w:p w14:paraId="4E5C3ADE" w14:textId="3508AE8D" w:rsidR="00C51EB6" w:rsidRPr="001F0DA8" w:rsidRDefault="00857F00" w:rsidP="00643AD0">
      <w:pPr>
        <w:pStyle w:val="1e"/>
      </w:pPr>
      <m:oMathPara>
        <m:oMath>
          <m:sSub>
            <m:sSubPr>
              <m:ctrlPr/>
            </m:sSubPr>
            <m:e>
              <m:r>
                <m:t>head</m:t>
              </m:r>
            </m:e>
            <m:sub>
              <m:r>
                <m:t>i</m:t>
              </m:r>
            </m:sub>
          </m:sSub>
          <m:r>
            <m:t>=Attention</m:t>
          </m:r>
          <m:d>
            <m:dPr>
              <m:ctrlPr>
                <w:rPr>
                  <w:i/>
                </w:rPr>
              </m:ctrlPr>
            </m:dPr>
            <m:e>
              <m:r>
                <m:t>Q</m:t>
              </m:r>
              <m:sSubSup>
                <m:sSubSupPr>
                  <m:ctrlPr>
                    <w:rPr>
                      <w:i/>
                    </w:rPr>
                  </m:ctrlPr>
                </m:sSubSupPr>
                <m:e>
                  <m:r>
                    <m:t>W</m:t>
                  </m:r>
                </m:e>
                <m:sub>
                  <m:r>
                    <m:t>i</m:t>
                  </m:r>
                </m:sub>
                <m:sup>
                  <m:r>
                    <m:t>Q</m:t>
                  </m:r>
                </m:sup>
              </m:sSubSup>
              <m:r>
                <m:t>, K</m:t>
              </m:r>
              <m:sSubSup>
                <m:sSubSupPr>
                  <m:ctrlPr>
                    <w:rPr>
                      <w:i/>
                    </w:rPr>
                  </m:ctrlPr>
                </m:sSubSupPr>
                <m:e>
                  <m:r>
                    <w:rPr>
                      <w:rFonts w:hint="eastAsia"/>
                    </w:rPr>
                    <m:t>W</m:t>
                  </m:r>
                </m:e>
                <m:sub>
                  <m:r>
                    <m:t>i</m:t>
                  </m:r>
                </m:sub>
                <m:sup>
                  <m:r>
                    <m:t>K</m:t>
                  </m:r>
                </m:sup>
              </m:sSubSup>
              <m:r>
                <m:t>,V</m:t>
              </m:r>
              <m:sSubSup>
                <m:sSubSupPr>
                  <m:ctrlPr>
                    <w:rPr>
                      <w:i/>
                    </w:rPr>
                  </m:ctrlPr>
                </m:sSubSupPr>
                <m:e>
                  <m:r>
                    <m:t>W</m:t>
                  </m:r>
                </m:e>
                <m:sub>
                  <m:r>
                    <m:t>i</m:t>
                  </m:r>
                </m:sub>
                <m:sup>
                  <m:r>
                    <m:t>V</m:t>
                  </m:r>
                </m:sup>
              </m:sSubSup>
            </m:e>
          </m:d>
          <m:r>
            <m:t>=softmax(</m:t>
          </m:r>
          <m:f>
            <m:fPr>
              <m:ctrlPr>
                <w:rPr>
                  <w:i/>
                </w:rPr>
              </m:ctrlPr>
            </m:fPr>
            <m:num>
              <m:sSub>
                <m:sSubPr>
                  <m:ctrlPr>
                    <w:rPr>
                      <w:i/>
                    </w:rPr>
                  </m:ctrlPr>
                </m:sSubPr>
                <m:e>
                  <m:r>
                    <w:rPr>
                      <w:rFonts w:hint="eastAsia"/>
                    </w:rPr>
                    <m:t>Q</m:t>
                  </m:r>
                </m:e>
                <m:sub>
                  <m:r>
                    <m:t>i</m:t>
                  </m:r>
                </m:sub>
              </m:sSub>
              <m:sSubSup>
                <m:sSubSupPr>
                  <m:ctrlPr>
                    <w:rPr>
                      <w:i/>
                    </w:rPr>
                  </m:ctrlPr>
                </m:sSubSupPr>
                <m:e>
                  <m:r>
                    <m:t>K</m:t>
                  </m:r>
                </m:e>
                <m:sub>
                  <m:r>
                    <m:t>i</m:t>
                  </m:r>
                </m:sub>
                <m:sup>
                  <m:r>
                    <m:t>T</m:t>
                  </m:r>
                </m:sup>
              </m:sSubSup>
            </m:num>
            <m:den>
              <m:rad>
                <m:radPr>
                  <m:degHide m:val="1"/>
                  <m:ctrlPr>
                    <w:rPr>
                      <w:i/>
                    </w:rPr>
                  </m:ctrlPr>
                </m:radPr>
                <m:deg/>
                <m:e>
                  <m:sSub>
                    <m:sSubPr>
                      <m:ctrlPr>
                        <w:rPr>
                          <w:i/>
                        </w:rPr>
                      </m:ctrlPr>
                    </m:sSubPr>
                    <m:e>
                      <m:r>
                        <m:t>d</m:t>
                      </m:r>
                    </m:e>
                    <m:sub>
                      <m:r>
                        <m:t>k</m:t>
                      </m:r>
                    </m:sub>
                  </m:sSub>
                </m:e>
              </m:rad>
            </m:den>
          </m:f>
          <m:r>
            <m:t>)</m:t>
          </m:r>
          <m:sSub>
            <m:sSubPr>
              <m:ctrlPr>
                <w:rPr>
                  <w:i/>
                </w:rPr>
              </m:ctrlPr>
            </m:sSubPr>
            <m:e>
              <m:r>
                <m:t>V</m:t>
              </m:r>
            </m:e>
            <m:sub>
              <m:r>
                <m:t>i</m:t>
              </m:r>
            </m:sub>
          </m:sSub>
        </m:oMath>
      </m:oMathPara>
    </w:p>
    <w:p w14:paraId="493F0FD3" w14:textId="0BD23CD3" w:rsidR="00F346FA" w:rsidRPr="00F346FA" w:rsidRDefault="00857F00" w:rsidP="00643AD0">
      <w:pPr>
        <w:pStyle w:val="1e"/>
      </w:pPr>
      <m:oMath>
        <m:sSubSup>
          <m:sSubSupPr>
            <m:ctrlPr/>
          </m:sSubSupPr>
          <m:e>
            <m:r>
              <w:rPr>
                <w:rFonts w:hint="eastAsia"/>
              </w:rPr>
              <m:t>W</m:t>
            </m:r>
          </m:e>
          <m:sub>
            <m:r>
              <m:t>i</m:t>
            </m:r>
          </m:sub>
          <m:sup>
            <m:r>
              <m:t>Q</m:t>
            </m:r>
          </m:sup>
        </m:sSubSup>
        <m:r>
          <m:t>∈</m:t>
        </m:r>
        <m:sSup>
          <m:sSupPr>
            <m:ctrlPr>
              <w:rPr>
                <w:i/>
              </w:rPr>
            </m:ctrlPr>
          </m:sSupPr>
          <m:e>
            <m:r>
              <m:rPr>
                <m:scr m:val="double-struck"/>
                <m:sty m:val="p"/>
              </m:rPr>
              <w:rPr>
                <w:shd w:val="clear" w:color="auto" w:fill="E0E0E0"/>
              </w:rPr>
              <m:t>R</m:t>
            </m:r>
          </m:e>
          <m:sup>
            <m:sSub>
              <m:sSubPr>
                <m:ctrlPr>
                  <w:rPr>
                    <w:i/>
                  </w:rPr>
                </m:ctrlPr>
              </m:sSubPr>
              <m:e>
                <m:r>
                  <m:t>d</m:t>
                </m:r>
              </m:e>
              <m:sub>
                <m:r>
                  <m:t>model</m:t>
                </m:r>
              </m:sub>
            </m:sSub>
            <m:r>
              <m:t>×</m:t>
            </m:r>
            <m:sSub>
              <m:sSubPr>
                <m:ctrlPr>
                  <w:rPr>
                    <w:i/>
                  </w:rPr>
                </m:ctrlPr>
              </m:sSubPr>
              <m:e>
                <m:r>
                  <m:t>d</m:t>
                </m:r>
              </m:e>
              <m:sub>
                <m:r>
                  <m:t>k</m:t>
                </m:r>
              </m:sub>
            </m:sSub>
          </m:sup>
        </m:sSup>
      </m:oMath>
      <w:r w:rsidR="00902DF3">
        <w:rPr>
          <w:rFonts w:hint="eastAsia"/>
        </w:rPr>
        <w:t>、</w:t>
      </w:r>
      <m:oMath>
        <m:sSubSup>
          <m:sSubSupPr>
            <m:ctrlPr/>
          </m:sSubSupPr>
          <m:e>
            <m:r>
              <w:rPr>
                <w:rFonts w:hint="eastAsia"/>
              </w:rPr>
              <m:t>W</m:t>
            </m:r>
          </m:e>
          <m:sub>
            <m:r>
              <m:t>i</m:t>
            </m:r>
          </m:sub>
          <m:sup>
            <m:r>
              <m:t>Q</m:t>
            </m:r>
          </m:sup>
        </m:sSubSup>
        <m:r>
          <m:t>∈</m:t>
        </m:r>
        <m:sSup>
          <m:sSupPr>
            <m:ctrlPr>
              <w:rPr>
                <w:i/>
              </w:rPr>
            </m:ctrlPr>
          </m:sSupPr>
          <m:e>
            <m:r>
              <m:rPr>
                <m:scr m:val="double-struck"/>
                <m:sty m:val="p"/>
              </m:rPr>
              <w:rPr>
                <w:shd w:val="clear" w:color="auto" w:fill="E0E0E0"/>
              </w:rPr>
              <m:t>R</m:t>
            </m:r>
          </m:e>
          <m:sup>
            <m:sSub>
              <m:sSubPr>
                <m:ctrlPr>
                  <w:rPr>
                    <w:i/>
                  </w:rPr>
                </m:ctrlPr>
              </m:sSubPr>
              <m:e>
                <m:r>
                  <m:t>d</m:t>
                </m:r>
              </m:e>
              <m:sub>
                <m:r>
                  <m:t>model</m:t>
                </m:r>
              </m:sub>
            </m:sSub>
            <m:r>
              <m:t>×</m:t>
            </m:r>
            <m:sSub>
              <m:sSubPr>
                <m:ctrlPr>
                  <w:rPr>
                    <w:i/>
                  </w:rPr>
                </m:ctrlPr>
              </m:sSubPr>
              <m:e>
                <m:r>
                  <m:t>d</m:t>
                </m:r>
              </m:e>
              <m:sub>
                <m:r>
                  <m:t>k</m:t>
                </m:r>
              </m:sub>
            </m:sSub>
          </m:sup>
        </m:sSup>
      </m:oMath>
      <w:r w:rsidR="00902DF3">
        <w:rPr>
          <w:rFonts w:hint="eastAsia"/>
        </w:rPr>
        <w:t>和</w:t>
      </w:r>
      <m:oMath>
        <m:sSubSup>
          <m:sSubSupPr>
            <m:ctrlPr/>
          </m:sSubSupPr>
          <m:e>
            <m:r>
              <w:rPr>
                <w:rFonts w:hint="eastAsia"/>
              </w:rPr>
              <m:t>W</m:t>
            </m:r>
          </m:e>
          <m:sub>
            <m:r>
              <m:t>i</m:t>
            </m:r>
          </m:sub>
          <m:sup>
            <m:r>
              <m:t>Q</m:t>
            </m:r>
          </m:sup>
        </m:sSubSup>
        <m:r>
          <m:t>∈</m:t>
        </m:r>
        <m:sSup>
          <m:sSupPr>
            <m:ctrlPr>
              <w:rPr>
                <w:i/>
              </w:rPr>
            </m:ctrlPr>
          </m:sSupPr>
          <m:e>
            <m:r>
              <m:rPr>
                <m:scr m:val="double-struck"/>
                <m:sty m:val="p"/>
              </m:rPr>
              <w:rPr>
                <w:shd w:val="clear" w:color="auto" w:fill="E0E0E0"/>
              </w:rPr>
              <m:t>R</m:t>
            </m:r>
          </m:e>
          <m:sup>
            <m:sSub>
              <m:sSubPr>
                <m:ctrlPr>
                  <w:rPr>
                    <w:i/>
                  </w:rPr>
                </m:ctrlPr>
              </m:sSubPr>
              <m:e>
                <m:r>
                  <m:t>d</m:t>
                </m:r>
              </m:e>
              <m:sub>
                <m:r>
                  <m:t>model</m:t>
                </m:r>
              </m:sub>
            </m:sSub>
            <m:r>
              <m:t>×</m:t>
            </m:r>
            <m:sSub>
              <m:sSubPr>
                <m:ctrlPr>
                  <w:rPr>
                    <w:i/>
                  </w:rPr>
                </m:ctrlPr>
              </m:sSubPr>
              <m:e>
                <m:r>
                  <m:t>d</m:t>
                </m:r>
              </m:e>
              <m:sub>
                <m:r>
                  <m:t>k</m:t>
                </m:r>
              </m:sub>
            </m:sSub>
          </m:sup>
        </m:sSup>
      </m:oMath>
      <w:r w:rsidR="00902DF3" w:rsidRPr="00902DF3">
        <w:t>为可学习的权重参数。一般为了平衡计算成本，我们会取</w:t>
      </w:r>
      <m:oMath>
        <m:sSub>
          <m:sSubPr>
            <m:ctrlPr/>
          </m:sSubPr>
          <m:e>
            <m:r>
              <w:rPr>
                <w:rFonts w:hint="eastAsia"/>
              </w:rPr>
              <m:t>d</m:t>
            </m:r>
          </m:e>
          <m:sub>
            <m:r>
              <m:t>k</m:t>
            </m:r>
          </m:sub>
        </m:sSub>
        <m:r>
          <m:t>=</m:t>
        </m:r>
        <m:sSub>
          <m:sSubPr>
            <m:ctrlPr>
              <w:rPr>
                <w:i/>
              </w:rPr>
            </m:ctrlPr>
          </m:sSubPr>
          <m:e>
            <m:r>
              <m:t>d</m:t>
            </m:r>
          </m:e>
          <m:sub>
            <m:r>
              <m:t>v</m:t>
            </m:r>
          </m:sub>
        </m:sSub>
        <m:r>
          <m:t>=</m:t>
        </m:r>
        <m:sSub>
          <m:sSubPr>
            <m:ctrlPr>
              <w:rPr>
                <w:i/>
              </w:rPr>
            </m:ctrlPr>
          </m:sSubPr>
          <m:e>
            <m:r>
              <m:t>d</m:t>
            </m:r>
          </m:e>
          <m:sub>
            <m:r>
              <m:t>model/</m:t>
            </m:r>
            <m:sSub>
              <m:sSubPr>
                <m:ctrlPr>
                  <w:rPr>
                    <w:i/>
                  </w:rPr>
                </m:ctrlPr>
              </m:sSubPr>
              <m:e>
                <m:r>
                  <m:t>n</m:t>
                </m:r>
              </m:e>
              <m:sub>
                <m:r>
                  <m:t>head</m:t>
                </m:r>
              </m:sub>
            </m:sSub>
          </m:sub>
        </m:sSub>
      </m:oMath>
      <w:r w:rsidR="00902DF3">
        <w:rPr>
          <w:rFonts w:hint="eastAsia"/>
        </w:rPr>
        <w:t>。</w:t>
      </w:r>
    </w:p>
    <w:p w14:paraId="5004AF36" w14:textId="11A9F543" w:rsidR="00C16069" w:rsidRPr="00C16069" w:rsidRDefault="00F346FA" w:rsidP="00643AD0">
      <w:pPr>
        <w:pStyle w:val="1e"/>
      </w:pPr>
      <w:r w:rsidRPr="00F346FA">
        <w:t>在获得多组自注意力分数后，我们将结果拼接到一起，得到多头注意力的最终输出。</w:t>
      </w:r>
      <m:oMath>
        <m:sSup>
          <m:sSupPr>
            <m:ctrlPr/>
          </m:sSupPr>
          <m:e>
            <m:r>
              <w:rPr>
                <w:rFonts w:hint="eastAsia"/>
              </w:rPr>
              <m:t>W</m:t>
            </m:r>
          </m:e>
          <m:sup>
            <m:r>
              <m:t>O</m:t>
            </m:r>
          </m:sup>
        </m:sSup>
      </m:oMath>
      <w:r w:rsidRPr="00F346FA">
        <w:t>为可学习的权重参数，用于将拼接后的多头注意力输出</w:t>
      </w:r>
      <w:proofErr w:type="gramStart"/>
      <w:r w:rsidRPr="00F346FA">
        <w:t>映射回</w:t>
      </w:r>
      <w:proofErr w:type="gramEnd"/>
      <w:r w:rsidRPr="00F346FA">
        <w:t>原来的维度。</w:t>
      </w:r>
      <w:r w:rsidRPr="00F346FA">
        <w:br/>
      </w:r>
      <m:oMathPara>
        <m:oMath>
          <m:r>
            <m:rPr>
              <m:sty m:val="p"/>
            </m:rPr>
            <w:rPr>
              <w:rFonts w:hint="eastAsia"/>
            </w:rPr>
            <m:t>M</m:t>
          </m:r>
          <m:r>
            <m:rPr>
              <m:sty m:val="p"/>
            </m:rPr>
            <m:t>ultiHead</m:t>
          </m:r>
          <m:d>
            <m:dPr>
              <m:ctrlPr/>
            </m:dPr>
            <m:e>
              <m:r>
                <m:rPr>
                  <m:sty m:val="p"/>
                </m:rPr>
                <m:t>Q,K,V</m:t>
              </m:r>
            </m:e>
          </m:d>
          <m:r>
            <m:rPr>
              <m:sty m:val="p"/>
            </m:rPr>
            <m:t>=Concat(</m:t>
          </m:r>
          <m:sSub>
            <m:sSubPr>
              <m:ctrlPr/>
            </m:sSubPr>
            <m:e>
              <m:r>
                <m:t>head</m:t>
              </m:r>
            </m:e>
            <m:sub>
              <m:r>
                <m:t>1</m:t>
              </m:r>
            </m:sub>
          </m:sSub>
          <m:r>
            <m:rPr>
              <m:sty m:val="p"/>
            </m:rPr>
            <m:t>,…,</m:t>
          </m:r>
          <m:sSub>
            <m:sSubPr>
              <m:ctrlPr/>
            </m:sSubPr>
            <m:e>
              <m:r>
                <m:t>head</m:t>
              </m:r>
            </m:e>
            <m:sub>
              <m:r>
                <m:t>h</m:t>
              </m:r>
            </m:sub>
          </m:sSub>
          <m:r>
            <m:rPr>
              <m:sty m:val="p"/>
            </m:rPr>
            <m:t>)</m:t>
          </m:r>
          <m:sSup>
            <m:sSupPr>
              <m:ctrlPr/>
            </m:sSupPr>
            <m:e>
              <m:r>
                <m:t>W</m:t>
              </m:r>
            </m:e>
            <m:sup>
              <m:r>
                <m:t>O</m:t>
              </m:r>
            </m:sup>
          </m:sSup>
        </m:oMath>
      </m:oMathPara>
    </w:p>
    <w:p w14:paraId="6E84EBCB" w14:textId="665F3E2F" w:rsidR="00F346FA" w:rsidRDefault="00C16069" w:rsidP="00643AD0">
      <w:pPr>
        <w:pStyle w:val="1e"/>
      </w:pPr>
      <w:r w:rsidRPr="00C16069">
        <w:t>简单来说，在多头注意力中，每个头部可以</w:t>
      </w:r>
      <w:r w:rsidRPr="00C16069">
        <w:t>'</w:t>
      </w:r>
      <w:r w:rsidRPr="00C16069">
        <w:t>解读</w:t>
      </w:r>
      <w:r w:rsidRPr="00C16069">
        <w:t>'</w:t>
      </w:r>
      <w:r w:rsidRPr="00C16069">
        <w:t>输入内容的不同方面，比如：捕捉全局依赖关系、关注特定语境下的词元、识别词和词之间的语法关系等。</w:t>
      </w:r>
    </w:p>
    <w:p w14:paraId="7A5A436D" w14:textId="77777777" w:rsidR="00461944" w:rsidRDefault="00461944" w:rsidP="00643AD0">
      <w:pPr>
        <w:pStyle w:val="2f2"/>
      </w:pPr>
      <w:r>
        <w:rPr>
          <w:rFonts w:hint="eastAsia"/>
        </w:rPr>
        <w:t>class MultiHeadAttention(</w:t>
      </w:r>
      <w:proofErr w:type="gramStart"/>
      <w:r>
        <w:rPr>
          <w:rFonts w:hint="eastAsia"/>
        </w:rPr>
        <w:t>nn.Cell</w:t>
      </w:r>
      <w:proofErr w:type="gramEnd"/>
      <w:r>
        <w:rPr>
          <w:rFonts w:hint="eastAsia"/>
        </w:rPr>
        <w:t>):</w:t>
      </w:r>
    </w:p>
    <w:p w14:paraId="73D9A767" w14:textId="77777777" w:rsidR="00461944" w:rsidRDefault="00461944" w:rsidP="00643AD0">
      <w:pPr>
        <w:pStyle w:val="2f2"/>
      </w:pPr>
      <w:r>
        <w:rPr>
          <w:rFonts w:hint="eastAsia"/>
        </w:rPr>
        <w:t xml:space="preserve">    def __init_</w:t>
      </w:r>
      <w:proofErr w:type="gramStart"/>
      <w:r>
        <w:rPr>
          <w:rFonts w:hint="eastAsia"/>
        </w:rPr>
        <w:t>_(</w:t>
      </w:r>
      <w:proofErr w:type="gramEnd"/>
      <w:r>
        <w:rPr>
          <w:rFonts w:hint="eastAsia"/>
        </w:rPr>
        <w:t>self, d_model, d_k, n_heads, dropout_p=0.):</w:t>
      </w:r>
    </w:p>
    <w:p w14:paraId="7FF80F87" w14:textId="77777777" w:rsidR="00461944" w:rsidRDefault="00461944" w:rsidP="00643AD0">
      <w:pPr>
        <w:pStyle w:val="2f2"/>
      </w:pPr>
      <w:r>
        <w:rPr>
          <w:rFonts w:hint="eastAsia"/>
        </w:rPr>
        <w:t xml:space="preserve">        super(</w:t>
      </w:r>
      <w:proofErr w:type="gramStart"/>
      <w:r>
        <w:rPr>
          <w:rFonts w:hint="eastAsia"/>
        </w:rPr>
        <w:t>)._</w:t>
      </w:r>
      <w:proofErr w:type="gramEnd"/>
      <w:r>
        <w:rPr>
          <w:rFonts w:hint="eastAsia"/>
        </w:rPr>
        <w:t>_init__()</w:t>
      </w:r>
    </w:p>
    <w:p w14:paraId="6A78AAA5" w14:textId="77777777" w:rsidR="00461944" w:rsidRDefault="00461944" w:rsidP="00643AD0">
      <w:pPr>
        <w:pStyle w:val="2f2"/>
      </w:pPr>
      <w:r>
        <w:rPr>
          <w:rFonts w:hint="eastAsia"/>
        </w:rPr>
        <w:t xml:space="preserve">        </w:t>
      </w:r>
      <w:proofErr w:type="gramStart"/>
      <w:r>
        <w:rPr>
          <w:rFonts w:hint="eastAsia"/>
        </w:rPr>
        <w:t>self.n</w:t>
      </w:r>
      <w:proofErr w:type="gramEnd"/>
      <w:r>
        <w:rPr>
          <w:rFonts w:hint="eastAsia"/>
        </w:rPr>
        <w:t>_heads = n_heads</w:t>
      </w:r>
    </w:p>
    <w:p w14:paraId="32377ED8" w14:textId="77777777" w:rsidR="00461944" w:rsidRDefault="00461944" w:rsidP="00643AD0">
      <w:pPr>
        <w:pStyle w:val="2f2"/>
      </w:pPr>
      <w:r>
        <w:rPr>
          <w:rFonts w:hint="eastAsia"/>
        </w:rPr>
        <w:t xml:space="preserve">        </w:t>
      </w:r>
      <w:proofErr w:type="gramStart"/>
      <w:r>
        <w:rPr>
          <w:rFonts w:hint="eastAsia"/>
        </w:rPr>
        <w:t>self.d</w:t>
      </w:r>
      <w:proofErr w:type="gramEnd"/>
      <w:r>
        <w:rPr>
          <w:rFonts w:hint="eastAsia"/>
        </w:rPr>
        <w:t>_k = d_k</w:t>
      </w:r>
    </w:p>
    <w:p w14:paraId="1609E476" w14:textId="77777777" w:rsidR="00461944" w:rsidRDefault="00461944" w:rsidP="00643AD0">
      <w:pPr>
        <w:pStyle w:val="2f2"/>
      </w:pPr>
      <w:r>
        <w:rPr>
          <w:rFonts w:hint="eastAsia"/>
        </w:rPr>
        <w:t xml:space="preserve">        </w:t>
      </w:r>
      <w:proofErr w:type="gramStart"/>
      <w:r>
        <w:rPr>
          <w:rFonts w:hint="eastAsia"/>
        </w:rPr>
        <w:t>self.W</w:t>
      </w:r>
      <w:proofErr w:type="gramEnd"/>
      <w:r>
        <w:rPr>
          <w:rFonts w:hint="eastAsia"/>
        </w:rPr>
        <w:t>_Q = nn.Dense(d_model, d_k * n_heads)</w:t>
      </w:r>
    </w:p>
    <w:p w14:paraId="148E3AFE" w14:textId="77777777" w:rsidR="00461944" w:rsidRDefault="00461944" w:rsidP="00643AD0">
      <w:pPr>
        <w:pStyle w:val="2f2"/>
      </w:pPr>
      <w:r>
        <w:rPr>
          <w:rFonts w:hint="eastAsia"/>
        </w:rPr>
        <w:t xml:space="preserve">        </w:t>
      </w:r>
      <w:proofErr w:type="gramStart"/>
      <w:r>
        <w:rPr>
          <w:rFonts w:hint="eastAsia"/>
        </w:rPr>
        <w:t>self.W</w:t>
      </w:r>
      <w:proofErr w:type="gramEnd"/>
      <w:r>
        <w:rPr>
          <w:rFonts w:hint="eastAsia"/>
        </w:rPr>
        <w:t>_K = nn.Dense(d_model, d_k * n_heads)</w:t>
      </w:r>
    </w:p>
    <w:p w14:paraId="2F79D7A0" w14:textId="77777777" w:rsidR="00461944" w:rsidRDefault="00461944" w:rsidP="00643AD0">
      <w:pPr>
        <w:pStyle w:val="2f2"/>
      </w:pPr>
      <w:r>
        <w:rPr>
          <w:rFonts w:hint="eastAsia"/>
        </w:rPr>
        <w:t xml:space="preserve">        </w:t>
      </w:r>
      <w:proofErr w:type="gramStart"/>
      <w:r>
        <w:rPr>
          <w:rFonts w:hint="eastAsia"/>
        </w:rPr>
        <w:t>self.W</w:t>
      </w:r>
      <w:proofErr w:type="gramEnd"/>
      <w:r>
        <w:rPr>
          <w:rFonts w:hint="eastAsia"/>
        </w:rPr>
        <w:t>_V = nn.Dense(d_model, d_k * n_heads)</w:t>
      </w:r>
    </w:p>
    <w:p w14:paraId="7051D530" w14:textId="77777777" w:rsidR="00461944" w:rsidRDefault="00461944" w:rsidP="00643AD0">
      <w:pPr>
        <w:pStyle w:val="2f2"/>
      </w:pPr>
      <w:r>
        <w:rPr>
          <w:rFonts w:hint="eastAsia"/>
        </w:rPr>
        <w:t xml:space="preserve">        </w:t>
      </w:r>
      <w:proofErr w:type="gramStart"/>
      <w:r>
        <w:rPr>
          <w:rFonts w:hint="eastAsia"/>
        </w:rPr>
        <w:t>self.W</w:t>
      </w:r>
      <w:proofErr w:type="gramEnd"/>
      <w:r>
        <w:rPr>
          <w:rFonts w:hint="eastAsia"/>
        </w:rPr>
        <w:t>_O = nn.Dense(n_heads * d_k, d_model)</w:t>
      </w:r>
    </w:p>
    <w:p w14:paraId="0E6C77E5" w14:textId="77777777" w:rsidR="00461944" w:rsidRDefault="00461944" w:rsidP="00643AD0">
      <w:pPr>
        <w:pStyle w:val="2f2"/>
      </w:pPr>
      <w:r>
        <w:rPr>
          <w:rFonts w:hint="eastAsia"/>
        </w:rPr>
        <w:t xml:space="preserve">        </w:t>
      </w:r>
      <w:proofErr w:type="gramStart"/>
      <w:r>
        <w:rPr>
          <w:rFonts w:hint="eastAsia"/>
        </w:rPr>
        <w:t>self.attention</w:t>
      </w:r>
      <w:proofErr w:type="gramEnd"/>
      <w:r>
        <w:rPr>
          <w:rFonts w:hint="eastAsia"/>
        </w:rPr>
        <w:t xml:space="preserve"> = ScaledDotProductAttention(dropout_p=dropout_p)</w:t>
      </w:r>
    </w:p>
    <w:p w14:paraId="72403D91" w14:textId="77777777" w:rsidR="00461944" w:rsidRDefault="00461944" w:rsidP="00643AD0">
      <w:pPr>
        <w:pStyle w:val="2f2"/>
      </w:pPr>
    </w:p>
    <w:p w14:paraId="2586D86A" w14:textId="77777777" w:rsidR="00461944" w:rsidRDefault="00461944" w:rsidP="00643AD0">
      <w:pPr>
        <w:pStyle w:val="2f2"/>
      </w:pPr>
      <w:r>
        <w:rPr>
          <w:rFonts w:hint="eastAsia"/>
        </w:rPr>
        <w:t xml:space="preserve">    def </w:t>
      </w:r>
      <w:proofErr w:type="gramStart"/>
      <w:r>
        <w:rPr>
          <w:rFonts w:hint="eastAsia"/>
        </w:rPr>
        <w:t>construct(</w:t>
      </w:r>
      <w:proofErr w:type="gramEnd"/>
      <w:r>
        <w:rPr>
          <w:rFonts w:hint="eastAsia"/>
        </w:rPr>
        <w:t>self, query, key, value, attn_mask):</w:t>
      </w:r>
    </w:p>
    <w:p w14:paraId="41293459" w14:textId="77777777" w:rsidR="00461944" w:rsidRDefault="00461944" w:rsidP="00643AD0">
      <w:pPr>
        <w:pStyle w:val="2f2"/>
      </w:pPr>
      <w:r>
        <w:rPr>
          <w:rFonts w:hint="eastAsia"/>
        </w:rPr>
        <w:lastRenderedPageBreak/>
        <w:t xml:space="preserve">        """</w:t>
      </w:r>
    </w:p>
    <w:p w14:paraId="64CA0C00" w14:textId="77777777" w:rsidR="00461944" w:rsidRDefault="00461944" w:rsidP="00643AD0">
      <w:pPr>
        <w:pStyle w:val="2f2"/>
      </w:pPr>
      <w:r>
        <w:rPr>
          <w:rFonts w:hint="eastAsia"/>
        </w:rPr>
        <w:t xml:space="preserve">        query: [batch_size, len_q, d_model]</w:t>
      </w:r>
    </w:p>
    <w:p w14:paraId="363B5BC1" w14:textId="77777777" w:rsidR="00461944" w:rsidRDefault="00461944" w:rsidP="00643AD0">
      <w:pPr>
        <w:pStyle w:val="2f2"/>
      </w:pPr>
      <w:r>
        <w:rPr>
          <w:rFonts w:hint="eastAsia"/>
        </w:rPr>
        <w:t xml:space="preserve">        key: [batch_size, len_k, d_model]</w:t>
      </w:r>
    </w:p>
    <w:p w14:paraId="1E3BC957" w14:textId="77777777" w:rsidR="00461944" w:rsidRDefault="00461944" w:rsidP="00643AD0">
      <w:pPr>
        <w:pStyle w:val="2f2"/>
      </w:pPr>
      <w:r>
        <w:rPr>
          <w:rFonts w:hint="eastAsia"/>
        </w:rPr>
        <w:t xml:space="preserve">        value: [batch_size, len_k, d_model]</w:t>
      </w:r>
    </w:p>
    <w:p w14:paraId="76A7DA5B" w14:textId="77777777" w:rsidR="00461944" w:rsidRDefault="00461944" w:rsidP="00643AD0">
      <w:pPr>
        <w:pStyle w:val="2f2"/>
      </w:pPr>
      <w:r>
        <w:rPr>
          <w:rFonts w:hint="eastAsia"/>
        </w:rPr>
        <w:t xml:space="preserve">        attn_mask: [batch_size, seq_len, seq_len]</w:t>
      </w:r>
    </w:p>
    <w:p w14:paraId="2070C767" w14:textId="77777777" w:rsidR="00461944" w:rsidRDefault="00461944" w:rsidP="00643AD0">
      <w:pPr>
        <w:pStyle w:val="2f2"/>
      </w:pPr>
      <w:r>
        <w:rPr>
          <w:rFonts w:hint="eastAsia"/>
        </w:rPr>
        <w:t xml:space="preserve">        """</w:t>
      </w:r>
    </w:p>
    <w:p w14:paraId="219E7517" w14:textId="77777777" w:rsidR="00461944" w:rsidRDefault="00461944" w:rsidP="00643AD0">
      <w:pPr>
        <w:pStyle w:val="2f2"/>
      </w:pPr>
    </w:p>
    <w:p w14:paraId="56FEAF72" w14:textId="77777777" w:rsidR="00461944" w:rsidRDefault="00461944" w:rsidP="00643AD0">
      <w:pPr>
        <w:pStyle w:val="2f2"/>
      </w:pPr>
      <w:r>
        <w:rPr>
          <w:rFonts w:hint="eastAsia"/>
        </w:rPr>
        <w:t xml:space="preserve">        batch_size = </w:t>
      </w:r>
      <w:proofErr w:type="gramStart"/>
      <w:r>
        <w:rPr>
          <w:rFonts w:hint="eastAsia"/>
        </w:rPr>
        <w:t>query.shape</w:t>
      </w:r>
      <w:proofErr w:type="gramEnd"/>
      <w:r>
        <w:rPr>
          <w:rFonts w:hint="eastAsia"/>
        </w:rPr>
        <w:t>[0]</w:t>
      </w:r>
    </w:p>
    <w:p w14:paraId="039D9C2F" w14:textId="77777777" w:rsidR="00461944" w:rsidRDefault="00461944" w:rsidP="00643AD0">
      <w:pPr>
        <w:pStyle w:val="2f2"/>
      </w:pPr>
    </w:p>
    <w:p w14:paraId="507D5C8A" w14:textId="77777777" w:rsidR="00461944" w:rsidRDefault="00461944" w:rsidP="00643AD0">
      <w:pPr>
        <w:pStyle w:val="2f2"/>
      </w:pPr>
      <w:r>
        <w:rPr>
          <w:rFonts w:hint="eastAsia"/>
        </w:rPr>
        <w:t xml:space="preserve">        q_s = </w:t>
      </w:r>
      <w:proofErr w:type="gramStart"/>
      <w:r>
        <w:rPr>
          <w:rFonts w:hint="eastAsia"/>
        </w:rPr>
        <w:t>self.W</w:t>
      </w:r>
      <w:proofErr w:type="gramEnd"/>
      <w:r>
        <w:rPr>
          <w:rFonts w:hint="eastAsia"/>
        </w:rPr>
        <w:t>_Q(query).view(batch_size, -1, self.n_heads, self.d_k)</w:t>
      </w:r>
    </w:p>
    <w:p w14:paraId="7453ED13" w14:textId="77777777" w:rsidR="00461944" w:rsidRDefault="00461944" w:rsidP="00643AD0">
      <w:pPr>
        <w:pStyle w:val="2f2"/>
      </w:pPr>
      <w:r>
        <w:rPr>
          <w:rFonts w:hint="eastAsia"/>
        </w:rPr>
        <w:t xml:space="preserve">        k_s = </w:t>
      </w:r>
      <w:proofErr w:type="gramStart"/>
      <w:r>
        <w:rPr>
          <w:rFonts w:hint="eastAsia"/>
        </w:rPr>
        <w:t>self.W</w:t>
      </w:r>
      <w:proofErr w:type="gramEnd"/>
      <w:r>
        <w:rPr>
          <w:rFonts w:hint="eastAsia"/>
        </w:rPr>
        <w:t>_K(key).view(batch_size, -1, self.n_heads, self.d_k)</w:t>
      </w:r>
    </w:p>
    <w:p w14:paraId="52BAF507" w14:textId="77777777" w:rsidR="00461944" w:rsidRDefault="00461944" w:rsidP="00643AD0">
      <w:pPr>
        <w:pStyle w:val="2f2"/>
      </w:pPr>
      <w:r>
        <w:rPr>
          <w:rFonts w:hint="eastAsia"/>
        </w:rPr>
        <w:t xml:space="preserve">        v_s = </w:t>
      </w:r>
      <w:proofErr w:type="gramStart"/>
      <w:r>
        <w:rPr>
          <w:rFonts w:hint="eastAsia"/>
        </w:rPr>
        <w:t>self.W</w:t>
      </w:r>
      <w:proofErr w:type="gramEnd"/>
      <w:r>
        <w:rPr>
          <w:rFonts w:hint="eastAsia"/>
        </w:rPr>
        <w:t>_V(value).view(batch_size, -1, self.n_heads, self.d_k)</w:t>
      </w:r>
    </w:p>
    <w:p w14:paraId="6956E296" w14:textId="77777777" w:rsidR="00461944" w:rsidRDefault="00461944" w:rsidP="00643AD0">
      <w:pPr>
        <w:pStyle w:val="2f2"/>
      </w:pPr>
    </w:p>
    <w:p w14:paraId="453F748D" w14:textId="77777777" w:rsidR="00461944" w:rsidRDefault="00461944" w:rsidP="00643AD0">
      <w:pPr>
        <w:pStyle w:val="2f2"/>
      </w:pPr>
      <w:r>
        <w:rPr>
          <w:rFonts w:hint="eastAsia"/>
        </w:rPr>
        <w:t xml:space="preserve">        q_s = q_</w:t>
      </w:r>
      <w:proofErr w:type="gramStart"/>
      <w:r>
        <w:rPr>
          <w:rFonts w:hint="eastAsia"/>
        </w:rPr>
        <w:t>s.transpose</w:t>
      </w:r>
      <w:proofErr w:type="gramEnd"/>
      <w:r>
        <w:rPr>
          <w:rFonts w:hint="eastAsia"/>
        </w:rPr>
        <w:t>((0, 2, 1, 3))</w:t>
      </w:r>
    </w:p>
    <w:p w14:paraId="2E6719D1" w14:textId="77777777" w:rsidR="00461944" w:rsidRDefault="00461944" w:rsidP="00643AD0">
      <w:pPr>
        <w:pStyle w:val="2f2"/>
      </w:pPr>
      <w:r>
        <w:rPr>
          <w:rFonts w:hint="eastAsia"/>
        </w:rPr>
        <w:t xml:space="preserve">        k_s = k_</w:t>
      </w:r>
      <w:proofErr w:type="gramStart"/>
      <w:r>
        <w:rPr>
          <w:rFonts w:hint="eastAsia"/>
        </w:rPr>
        <w:t>s.transpose</w:t>
      </w:r>
      <w:proofErr w:type="gramEnd"/>
      <w:r>
        <w:rPr>
          <w:rFonts w:hint="eastAsia"/>
        </w:rPr>
        <w:t>((0, 2, 1, 3))</w:t>
      </w:r>
    </w:p>
    <w:p w14:paraId="4456438A" w14:textId="77777777" w:rsidR="00461944" w:rsidRDefault="00461944" w:rsidP="00643AD0">
      <w:pPr>
        <w:pStyle w:val="2f2"/>
      </w:pPr>
      <w:r>
        <w:rPr>
          <w:rFonts w:hint="eastAsia"/>
        </w:rPr>
        <w:t xml:space="preserve">        v_s = v_</w:t>
      </w:r>
      <w:proofErr w:type="gramStart"/>
      <w:r>
        <w:rPr>
          <w:rFonts w:hint="eastAsia"/>
        </w:rPr>
        <w:t>s.transpose</w:t>
      </w:r>
      <w:proofErr w:type="gramEnd"/>
      <w:r>
        <w:rPr>
          <w:rFonts w:hint="eastAsia"/>
        </w:rPr>
        <w:t>((0, 2, 1, 3))</w:t>
      </w:r>
    </w:p>
    <w:p w14:paraId="3C69CC17" w14:textId="77777777" w:rsidR="00461944" w:rsidRDefault="00461944" w:rsidP="00643AD0">
      <w:pPr>
        <w:pStyle w:val="2f2"/>
      </w:pPr>
    </w:p>
    <w:p w14:paraId="41C768B8" w14:textId="77777777" w:rsidR="00461944" w:rsidRDefault="00461944" w:rsidP="00643AD0">
      <w:pPr>
        <w:pStyle w:val="2f2"/>
      </w:pPr>
      <w:r>
        <w:rPr>
          <w:rFonts w:hint="eastAsia"/>
        </w:rPr>
        <w:t xml:space="preserve">        attn_mask = attn_</w:t>
      </w:r>
      <w:proofErr w:type="gramStart"/>
      <w:r>
        <w:rPr>
          <w:rFonts w:hint="eastAsia"/>
        </w:rPr>
        <w:t>mask.expand</w:t>
      </w:r>
      <w:proofErr w:type="gramEnd"/>
      <w:r>
        <w:rPr>
          <w:rFonts w:hint="eastAsia"/>
        </w:rPr>
        <w:t>_dims(1)</w:t>
      </w:r>
    </w:p>
    <w:p w14:paraId="1A0936EF" w14:textId="77777777" w:rsidR="00461944" w:rsidRDefault="00461944" w:rsidP="00643AD0">
      <w:pPr>
        <w:pStyle w:val="2f2"/>
      </w:pPr>
      <w:r>
        <w:rPr>
          <w:rFonts w:hint="eastAsia"/>
        </w:rPr>
        <w:t xml:space="preserve">        attn_mask = </w:t>
      </w:r>
      <w:proofErr w:type="gramStart"/>
      <w:r>
        <w:rPr>
          <w:rFonts w:hint="eastAsia"/>
        </w:rPr>
        <w:t>ops.tile</w:t>
      </w:r>
      <w:proofErr w:type="gramEnd"/>
      <w:r>
        <w:rPr>
          <w:rFonts w:hint="eastAsia"/>
        </w:rPr>
        <w:t>(attn_mask, (1, self.n_heads, 1, 1))</w:t>
      </w:r>
    </w:p>
    <w:p w14:paraId="6E8D2B5D" w14:textId="77777777" w:rsidR="00461944" w:rsidRDefault="00461944" w:rsidP="00643AD0">
      <w:pPr>
        <w:pStyle w:val="2f2"/>
      </w:pPr>
    </w:p>
    <w:p w14:paraId="38C585FF" w14:textId="77777777" w:rsidR="00461944" w:rsidRDefault="00461944" w:rsidP="00643AD0">
      <w:pPr>
        <w:pStyle w:val="2f2"/>
      </w:pPr>
      <w:r>
        <w:rPr>
          <w:rFonts w:hint="eastAsia"/>
        </w:rPr>
        <w:t xml:space="preserve">        context, attn = </w:t>
      </w:r>
      <w:proofErr w:type="gramStart"/>
      <w:r>
        <w:rPr>
          <w:rFonts w:hint="eastAsia"/>
        </w:rPr>
        <w:t>self.attention</w:t>
      </w:r>
      <w:proofErr w:type="gramEnd"/>
      <w:r>
        <w:rPr>
          <w:rFonts w:hint="eastAsia"/>
        </w:rPr>
        <w:t>(q_s, k_s, v_s, attn_mask)</w:t>
      </w:r>
    </w:p>
    <w:p w14:paraId="0CB2612E" w14:textId="77777777" w:rsidR="00461944" w:rsidRDefault="00461944" w:rsidP="00643AD0">
      <w:pPr>
        <w:pStyle w:val="2f2"/>
      </w:pPr>
    </w:p>
    <w:p w14:paraId="3246D783" w14:textId="77777777" w:rsidR="00461944" w:rsidRDefault="00461944" w:rsidP="00643AD0">
      <w:pPr>
        <w:pStyle w:val="2f2"/>
      </w:pPr>
      <w:r>
        <w:rPr>
          <w:rFonts w:hint="eastAsia"/>
        </w:rPr>
        <w:t xml:space="preserve">        context = </w:t>
      </w:r>
      <w:proofErr w:type="gramStart"/>
      <w:r>
        <w:rPr>
          <w:rFonts w:hint="eastAsia"/>
        </w:rPr>
        <w:t>context.transpose</w:t>
      </w:r>
      <w:proofErr w:type="gramEnd"/>
      <w:r>
        <w:rPr>
          <w:rFonts w:hint="eastAsia"/>
        </w:rPr>
        <w:t>((0, 2, 1, 3)).view((batch_size, -1, self.n_heads * self.d_k))</w:t>
      </w:r>
    </w:p>
    <w:p w14:paraId="62C68019" w14:textId="77777777" w:rsidR="00461944" w:rsidRDefault="00461944" w:rsidP="00643AD0">
      <w:pPr>
        <w:pStyle w:val="2f2"/>
      </w:pPr>
    </w:p>
    <w:p w14:paraId="742D322B" w14:textId="77777777" w:rsidR="00461944" w:rsidRDefault="00461944" w:rsidP="00643AD0">
      <w:pPr>
        <w:pStyle w:val="2f2"/>
      </w:pPr>
      <w:r>
        <w:rPr>
          <w:rFonts w:hint="eastAsia"/>
        </w:rPr>
        <w:t xml:space="preserve">        output = </w:t>
      </w:r>
      <w:proofErr w:type="gramStart"/>
      <w:r>
        <w:rPr>
          <w:rFonts w:hint="eastAsia"/>
        </w:rPr>
        <w:t>self.W</w:t>
      </w:r>
      <w:proofErr w:type="gramEnd"/>
      <w:r>
        <w:rPr>
          <w:rFonts w:hint="eastAsia"/>
        </w:rPr>
        <w:t>_O(context)</w:t>
      </w:r>
    </w:p>
    <w:p w14:paraId="04EA9BD4" w14:textId="77777777" w:rsidR="00461944" w:rsidRDefault="00461944" w:rsidP="00643AD0">
      <w:pPr>
        <w:pStyle w:val="2f2"/>
      </w:pPr>
    </w:p>
    <w:p w14:paraId="3768BF66" w14:textId="77777777" w:rsidR="00461944" w:rsidRDefault="00461944" w:rsidP="00643AD0">
      <w:pPr>
        <w:pStyle w:val="2f2"/>
      </w:pPr>
      <w:r>
        <w:rPr>
          <w:rFonts w:hint="eastAsia"/>
        </w:rPr>
        <w:t xml:space="preserve">        return output, attn</w:t>
      </w:r>
    </w:p>
    <w:p w14:paraId="48838C6A" w14:textId="77777777" w:rsidR="00461944" w:rsidRDefault="00461944" w:rsidP="00643AD0">
      <w:pPr>
        <w:pStyle w:val="2f2"/>
      </w:pPr>
    </w:p>
    <w:p w14:paraId="79AE889C" w14:textId="77777777" w:rsidR="00461944" w:rsidRDefault="00461944" w:rsidP="00643AD0">
      <w:pPr>
        <w:pStyle w:val="2f2"/>
      </w:pPr>
      <w:r>
        <w:rPr>
          <w:rFonts w:hint="eastAsia"/>
        </w:rPr>
        <w:t xml:space="preserve">enc_input = </w:t>
      </w:r>
      <w:proofErr w:type="gramStart"/>
      <w:r>
        <w:rPr>
          <w:rFonts w:hint="eastAsia"/>
        </w:rPr>
        <w:t>ops.ones</w:t>
      </w:r>
      <w:proofErr w:type="gramEnd"/>
      <w:r>
        <w:rPr>
          <w:rFonts w:hint="eastAsia"/>
        </w:rPr>
        <w:t>((128, 32, 512), mindspore.float32)</w:t>
      </w:r>
    </w:p>
    <w:p w14:paraId="37BBBB2A" w14:textId="77777777" w:rsidR="00461944" w:rsidRDefault="00461944" w:rsidP="00643AD0">
      <w:pPr>
        <w:pStyle w:val="2f2"/>
      </w:pPr>
      <w:r>
        <w:rPr>
          <w:rFonts w:hint="eastAsia"/>
        </w:rPr>
        <w:t xml:space="preserve">attn_mask = </w:t>
      </w:r>
      <w:proofErr w:type="gramStart"/>
      <w:r>
        <w:rPr>
          <w:rFonts w:hint="eastAsia"/>
        </w:rPr>
        <w:t>ops.ones</w:t>
      </w:r>
      <w:proofErr w:type="gramEnd"/>
      <w:r>
        <w:rPr>
          <w:rFonts w:hint="eastAsia"/>
        </w:rPr>
        <w:t>((128, 32, 32), mindspore.float32)</w:t>
      </w:r>
    </w:p>
    <w:p w14:paraId="380802B7" w14:textId="77777777" w:rsidR="00461944" w:rsidRDefault="00461944" w:rsidP="00643AD0">
      <w:pPr>
        <w:pStyle w:val="2f2"/>
      </w:pPr>
      <w:r>
        <w:rPr>
          <w:rFonts w:hint="eastAsia"/>
        </w:rPr>
        <w:t xml:space="preserve">attn_mask = </w:t>
      </w:r>
      <w:proofErr w:type="gramStart"/>
      <w:r>
        <w:rPr>
          <w:rFonts w:hint="eastAsia"/>
        </w:rPr>
        <w:t>mindspore.ops.gt(</w:t>
      </w:r>
      <w:proofErr w:type="gramEnd"/>
      <w:r>
        <w:rPr>
          <w:rFonts w:hint="eastAsia"/>
        </w:rPr>
        <w:t>attn_mask, attn_mask)</w:t>
      </w:r>
    </w:p>
    <w:p w14:paraId="265CF2C2" w14:textId="77777777" w:rsidR="00461944" w:rsidRDefault="00461944" w:rsidP="00643AD0">
      <w:pPr>
        <w:pStyle w:val="2f2"/>
      </w:pPr>
    </w:p>
    <w:p w14:paraId="56D9D2DE" w14:textId="77777777" w:rsidR="00461944" w:rsidRDefault="00461944" w:rsidP="00643AD0">
      <w:pPr>
        <w:pStyle w:val="2f2"/>
      </w:pPr>
      <w:r>
        <w:rPr>
          <w:rFonts w:hint="eastAsia"/>
        </w:rPr>
        <w:t xml:space="preserve">mha = </w:t>
      </w:r>
      <w:proofErr w:type="gramStart"/>
      <w:r>
        <w:rPr>
          <w:rFonts w:hint="eastAsia"/>
        </w:rPr>
        <w:t>MultiHeadAttention(</w:t>
      </w:r>
      <w:proofErr w:type="gramEnd"/>
      <w:r>
        <w:rPr>
          <w:rFonts w:hint="eastAsia"/>
        </w:rPr>
        <w:t>512, 64, 8)</w:t>
      </w:r>
    </w:p>
    <w:p w14:paraId="7D7B790B" w14:textId="77777777" w:rsidR="00461944" w:rsidRDefault="00461944" w:rsidP="00643AD0">
      <w:pPr>
        <w:pStyle w:val="2f2"/>
      </w:pPr>
      <w:r>
        <w:rPr>
          <w:rFonts w:hint="eastAsia"/>
        </w:rPr>
        <w:t xml:space="preserve">output, attn = </w:t>
      </w:r>
      <w:proofErr w:type="gramStart"/>
      <w:r>
        <w:rPr>
          <w:rFonts w:hint="eastAsia"/>
        </w:rPr>
        <w:t>mha(</w:t>
      </w:r>
      <w:proofErr w:type="gramEnd"/>
      <w:r>
        <w:rPr>
          <w:rFonts w:hint="eastAsia"/>
        </w:rPr>
        <w:t>enc_input, enc_input, enc_input, attn_mask)</w:t>
      </w:r>
    </w:p>
    <w:p w14:paraId="77960267" w14:textId="04DF9881" w:rsidR="00461944" w:rsidRDefault="00461944" w:rsidP="00643AD0">
      <w:pPr>
        <w:pStyle w:val="2f2"/>
      </w:pPr>
      <w:r>
        <w:rPr>
          <w:rFonts w:hint="eastAsia"/>
        </w:rPr>
        <w:t>print("</w:t>
      </w:r>
      <w:proofErr w:type="gramStart"/>
      <w:r>
        <w:rPr>
          <w:rFonts w:hint="eastAsia"/>
        </w:rPr>
        <w:t>output.shape</w:t>
      </w:r>
      <w:proofErr w:type="gramEnd"/>
      <w:r>
        <w:rPr>
          <w:rFonts w:hint="eastAsia"/>
        </w:rPr>
        <w:t>:{}\nattn_mask.shape:{}\n".format(output.shape, attn.shape))</w:t>
      </w:r>
    </w:p>
    <w:p w14:paraId="4D9C5CDF" w14:textId="4B6BDF28" w:rsidR="00461944" w:rsidRDefault="00815968" w:rsidP="00643AD0">
      <w:pPr>
        <w:pStyle w:val="1e"/>
      </w:pPr>
      <w:r>
        <w:rPr>
          <w:rFonts w:hint="eastAsia"/>
        </w:rPr>
        <w:t>输出：</w:t>
      </w:r>
    </w:p>
    <w:p w14:paraId="045CCC04" w14:textId="77777777" w:rsidR="00815968" w:rsidRDefault="00815968" w:rsidP="00643AD0">
      <w:pPr>
        <w:pStyle w:val="2f2"/>
      </w:pPr>
    </w:p>
    <w:p w14:paraId="243EA2F0" w14:textId="77777777" w:rsidR="00815968" w:rsidRPr="00815968" w:rsidRDefault="00815968" w:rsidP="00643AD0">
      <w:pPr>
        <w:pStyle w:val="2f2"/>
        <w:rPr>
          <w:rFonts w:ascii="var(--jp-code-font-family)" w:eastAsia="宋体" w:hAnsi="var(--jp-code-font-family)" w:cs="宋体" w:hint="eastAsia"/>
          <w:sz w:val="24"/>
          <w:szCs w:val="24"/>
        </w:rPr>
      </w:pPr>
      <w:proofErr w:type="gramStart"/>
      <w:r w:rsidRPr="00815968">
        <w:rPr>
          <w:rFonts w:ascii="var(--jp-code-font-family)" w:eastAsia="宋体" w:hAnsi="var(--jp-code-font-family)" w:cs="宋体"/>
          <w:sz w:val="24"/>
          <w:szCs w:val="24"/>
        </w:rPr>
        <w:t>output.shape</w:t>
      </w:r>
      <w:proofErr w:type="gramEnd"/>
      <w:r w:rsidRPr="00815968">
        <w:rPr>
          <w:rFonts w:ascii="var(--jp-code-font-family)" w:eastAsia="宋体" w:hAnsi="var(--jp-code-font-family)" w:cs="宋体"/>
          <w:sz w:val="24"/>
          <w:szCs w:val="24"/>
        </w:rPr>
        <w:t>:(128, 32, 512)</w:t>
      </w:r>
    </w:p>
    <w:p w14:paraId="5C10B6AE" w14:textId="1B44F372" w:rsidR="00815968" w:rsidRPr="00711A0C" w:rsidRDefault="00815968" w:rsidP="00711A0C">
      <w:pPr>
        <w:pStyle w:val="2f2"/>
        <w:rPr>
          <w:rFonts w:ascii="var(--jp-code-font-family)" w:eastAsia="宋体" w:hAnsi="var(--jp-code-font-family)" w:cs="宋体" w:hint="eastAsia"/>
          <w:sz w:val="24"/>
          <w:szCs w:val="24"/>
        </w:rPr>
      </w:pPr>
      <w:r w:rsidRPr="00815968">
        <w:rPr>
          <w:rFonts w:ascii="var(--jp-code-font-family)" w:eastAsia="宋体" w:hAnsi="var(--jp-code-font-family)" w:cs="宋体"/>
          <w:sz w:val="24"/>
          <w:szCs w:val="24"/>
        </w:rPr>
        <w:t>attn_</w:t>
      </w:r>
      <w:proofErr w:type="gramStart"/>
      <w:r w:rsidRPr="00815968">
        <w:rPr>
          <w:rFonts w:ascii="var(--jp-code-font-family)" w:eastAsia="宋体" w:hAnsi="var(--jp-code-font-family)" w:cs="宋体"/>
          <w:sz w:val="24"/>
          <w:szCs w:val="24"/>
        </w:rPr>
        <w:t>mask.shape</w:t>
      </w:r>
      <w:proofErr w:type="gramEnd"/>
      <w:r w:rsidRPr="00815968">
        <w:rPr>
          <w:rFonts w:ascii="var(--jp-code-font-family)" w:eastAsia="宋体" w:hAnsi="var(--jp-code-font-family)" w:cs="宋体"/>
          <w:sz w:val="24"/>
          <w:szCs w:val="24"/>
        </w:rPr>
        <w:t>:(128, 8, 32, 32)</w:t>
      </w:r>
    </w:p>
    <w:p w14:paraId="4ED635A7" w14:textId="6D29B5EA" w:rsidR="004F0A84" w:rsidRDefault="004F0A84" w:rsidP="00643AD0">
      <w:pPr>
        <w:pStyle w:val="1e"/>
      </w:pPr>
      <w:r w:rsidRPr="004F0A84">
        <w:t>在上面介绍</w:t>
      </w:r>
      <w:hyperlink r:id="rId35" w:anchor="%E6%95%B0%E6%8D%AE%E8%BF%AD%E4%BB%A3%E5%99%A8" w:tgtFrame="_self" w:history="1">
        <w:r w:rsidRPr="004F0A84">
          <w:rPr>
            <w:rStyle w:val="af0"/>
            <w:color w:val="auto"/>
          </w:rPr>
          <w:t>数据迭代器</w:t>
        </w:r>
      </w:hyperlink>
      <w:r w:rsidRPr="004F0A84">
        <w:t>时有提到，不同的句子</w:t>
      </w:r>
      <w:r w:rsidRPr="004F0A84">
        <w:t>token</w:t>
      </w:r>
      <w:r w:rsidRPr="004F0A84">
        <w:t>个数也不尽相同，我们为了统一模型输入的长度，使用</w:t>
      </w:r>
      <w:r w:rsidRPr="004F0A84">
        <w:t>&lt;pad&gt;</w:t>
      </w:r>
      <w:r w:rsidRPr="004F0A84">
        <w:t>占位符补齐一些稍短的文本。</w:t>
      </w:r>
    </w:p>
    <w:p w14:paraId="7D7AB936" w14:textId="77777777" w:rsidR="004F0A84" w:rsidRPr="004F0A84" w:rsidRDefault="004F0A84" w:rsidP="00643AD0">
      <w:pPr>
        <w:pStyle w:val="2f2"/>
        <w:rPr>
          <w:rFonts w:ascii="var(--jp-code-font-family)" w:eastAsia="宋体" w:hAnsi="var(--jp-code-font-family)" w:cs="宋体" w:hint="eastAsia"/>
          <w:sz w:val="24"/>
          <w:szCs w:val="24"/>
          <w:bdr w:val="none" w:sz="0" w:space="0" w:color="auto" w:frame="1"/>
        </w:rPr>
      </w:pPr>
      <w:r w:rsidRPr="004F0A84">
        <w:rPr>
          <w:rFonts w:ascii="var(--jp-code-font-family)" w:eastAsia="宋体" w:hAnsi="var(--jp-code-font-family)" w:cs="宋体"/>
          <w:sz w:val="24"/>
          <w:szCs w:val="24"/>
          <w:bdr w:val="none" w:sz="0" w:space="0" w:color="auto" w:frame="1"/>
        </w:rPr>
        <w:t>处理前：</w:t>
      </w:r>
      <w:r w:rsidRPr="004F0A84">
        <w:rPr>
          <w:rFonts w:ascii="var(--jp-code-font-family)" w:eastAsia="宋体" w:hAnsi="var(--jp-code-font-family)" w:cs="宋体"/>
          <w:sz w:val="24"/>
          <w:szCs w:val="24"/>
          <w:bdr w:val="none" w:sz="0" w:space="0" w:color="auto" w:frame="1"/>
        </w:rPr>
        <w:t>"Hello world!"</w:t>
      </w:r>
    </w:p>
    <w:p w14:paraId="6CB784DF" w14:textId="4114EF89" w:rsidR="004F0A84" w:rsidRPr="005E0831" w:rsidRDefault="004F0A84" w:rsidP="00643AD0">
      <w:pPr>
        <w:pStyle w:val="2f2"/>
        <w:rPr>
          <w:rFonts w:ascii="var(--jp-code-font-family)" w:eastAsia="宋体" w:hAnsi="var(--jp-code-font-family)" w:cs="宋体" w:hint="eastAsia"/>
          <w:sz w:val="21"/>
          <w:szCs w:val="21"/>
        </w:rPr>
      </w:pPr>
      <w:r w:rsidRPr="004F0A84">
        <w:rPr>
          <w:rFonts w:ascii="var(--jp-code-font-family)" w:eastAsia="宋体" w:hAnsi="var(--jp-code-font-family)" w:cs="宋体"/>
          <w:sz w:val="24"/>
          <w:szCs w:val="24"/>
          <w:bdr w:val="none" w:sz="0" w:space="0" w:color="auto" w:frame="1"/>
        </w:rPr>
        <w:t>处理后：</w:t>
      </w:r>
      <w:r w:rsidRPr="004F0A84">
        <w:rPr>
          <w:rFonts w:ascii="var(--jp-code-font-family)" w:eastAsia="宋体" w:hAnsi="var(--jp-code-font-family)" w:cs="宋体"/>
          <w:sz w:val="24"/>
          <w:szCs w:val="24"/>
          <w:bdr w:val="none" w:sz="0" w:space="0" w:color="auto" w:frame="1"/>
        </w:rPr>
        <w:t xml:space="preserve">&lt;bos&gt; hello </w:t>
      </w:r>
      <w:proofErr w:type="gramStart"/>
      <w:r w:rsidRPr="004F0A84">
        <w:rPr>
          <w:rFonts w:ascii="var(--jp-code-font-family)" w:eastAsia="宋体" w:hAnsi="var(--jp-code-font-family)" w:cs="宋体"/>
          <w:sz w:val="24"/>
          <w:szCs w:val="24"/>
          <w:bdr w:val="none" w:sz="0" w:space="0" w:color="auto" w:frame="1"/>
        </w:rPr>
        <w:t>world !</w:t>
      </w:r>
      <w:proofErr w:type="gramEnd"/>
      <w:r w:rsidRPr="004F0A84">
        <w:rPr>
          <w:rFonts w:ascii="var(--jp-code-font-family)" w:eastAsia="宋体" w:hAnsi="var(--jp-code-font-family)" w:cs="宋体"/>
          <w:sz w:val="24"/>
          <w:szCs w:val="24"/>
          <w:bdr w:val="none" w:sz="0" w:space="0" w:color="auto" w:frame="1"/>
        </w:rPr>
        <w:t xml:space="preserve"> &lt;eos&gt; &lt;pad&gt; &lt;pad&gt;</w:t>
      </w:r>
    </w:p>
    <w:p w14:paraId="3CE86E3C" w14:textId="728B2C6C" w:rsidR="006B560B" w:rsidRDefault="005E0831" w:rsidP="00643AD0">
      <w:pPr>
        <w:pStyle w:val="1e"/>
      </w:pPr>
      <w:r w:rsidRPr="005E0831">
        <w:lastRenderedPageBreak/>
        <w:t>这些</w:t>
      </w:r>
      <w:r w:rsidRPr="005E0831">
        <w:t>&lt;pad&gt;</w:t>
      </w:r>
      <w:r w:rsidRPr="005E0831">
        <w:t>占位</w:t>
      </w:r>
      <w:proofErr w:type="gramStart"/>
      <w:r w:rsidRPr="005E0831">
        <w:t>符没有</w:t>
      </w:r>
      <w:proofErr w:type="gramEnd"/>
      <w:r w:rsidRPr="005E0831">
        <w:t>任何意义，不应该参与注意力分数计算中。为此我们在注意力中加入了</w:t>
      </w:r>
      <w:r w:rsidRPr="005E0831">
        <w:t>padding</w:t>
      </w:r>
      <w:r w:rsidRPr="005E0831">
        <w:t>掩码，即识别输入序列中的</w:t>
      </w:r>
      <w:r w:rsidRPr="005E0831">
        <w:t>&lt;pad&gt;</w:t>
      </w:r>
      <w:r w:rsidRPr="005E0831">
        <w:t>占位符，保证计算时这些位置对应的注意力分数为</w:t>
      </w:r>
      <w:r w:rsidRPr="005E0831">
        <w:t>0</w:t>
      </w:r>
      <w:r w:rsidRPr="005E0831">
        <w:t>。</w:t>
      </w:r>
    </w:p>
    <w:p w14:paraId="60515D25" w14:textId="77777777" w:rsidR="006B560B" w:rsidRDefault="006B560B" w:rsidP="00643AD0">
      <w:pPr>
        <w:pStyle w:val="2f2"/>
      </w:pPr>
      <w:r>
        <w:rPr>
          <w:rFonts w:hint="eastAsia"/>
        </w:rPr>
        <w:t>def get_attn_pad_</w:t>
      </w:r>
      <w:proofErr w:type="gramStart"/>
      <w:r>
        <w:rPr>
          <w:rFonts w:hint="eastAsia"/>
        </w:rPr>
        <w:t>mask(</w:t>
      </w:r>
      <w:proofErr w:type="gramEnd"/>
      <w:r>
        <w:rPr>
          <w:rFonts w:hint="eastAsia"/>
        </w:rPr>
        <w:t>seq_q, seq_k, pad_idx):</w:t>
      </w:r>
    </w:p>
    <w:p w14:paraId="2C6F4728" w14:textId="77777777" w:rsidR="006B560B" w:rsidRDefault="006B560B" w:rsidP="00643AD0">
      <w:pPr>
        <w:pStyle w:val="2f2"/>
        <w:rPr>
          <w:lang w:eastAsia="zh-CN"/>
        </w:rPr>
      </w:pPr>
      <w:r>
        <w:rPr>
          <w:rFonts w:hint="eastAsia"/>
        </w:rPr>
        <w:t xml:space="preserve">    </w:t>
      </w:r>
      <w:r>
        <w:rPr>
          <w:rFonts w:hint="eastAsia"/>
          <w:lang w:eastAsia="zh-CN"/>
        </w:rPr>
        <w:t>"""</w:t>
      </w:r>
      <w:r>
        <w:rPr>
          <w:rFonts w:hint="eastAsia"/>
          <w:lang w:eastAsia="zh-CN"/>
        </w:rPr>
        <w:t>注意力掩码：识别序列中的</w:t>
      </w:r>
      <w:r>
        <w:rPr>
          <w:rFonts w:hint="eastAsia"/>
          <w:lang w:eastAsia="zh-CN"/>
        </w:rPr>
        <w:t>&lt;pad&gt;</w:t>
      </w:r>
      <w:r>
        <w:rPr>
          <w:rFonts w:hint="eastAsia"/>
          <w:lang w:eastAsia="zh-CN"/>
        </w:rPr>
        <w:t>占位符</w:t>
      </w:r>
    </w:p>
    <w:p w14:paraId="4409A6E4" w14:textId="77777777" w:rsidR="006B560B" w:rsidRDefault="006B560B" w:rsidP="00643AD0">
      <w:pPr>
        <w:pStyle w:val="2f2"/>
        <w:rPr>
          <w:lang w:eastAsia="zh-CN"/>
        </w:rPr>
      </w:pPr>
    </w:p>
    <w:p w14:paraId="41545F1B" w14:textId="77777777" w:rsidR="006B560B" w:rsidRDefault="006B560B" w:rsidP="00643AD0">
      <w:pPr>
        <w:pStyle w:val="2f2"/>
      </w:pPr>
      <w:r>
        <w:rPr>
          <w:rFonts w:hint="eastAsia"/>
          <w:lang w:eastAsia="zh-CN"/>
        </w:rPr>
        <w:t xml:space="preserve">    </w:t>
      </w:r>
      <w:r>
        <w:rPr>
          <w:rFonts w:hint="eastAsia"/>
        </w:rPr>
        <w:t>Args:</w:t>
      </w:r>
    </w:p>
    <w:p w14:paraId="5CD16653" w14:textId="77777777" w:rsidR="006B560B" w:rsidRDefault="006B560B" w:rsidP="00643AD0">
      <w:pPr>
        <w:pStyle w:val="2f2"/>
      </w:pPr>
      <w:r>
        <w:rPr>
          <w:rFonts w:hint="eastAsia"/>
        </w:rPr>
        <w:t xml:space="preserve">        seq_q (Tensor): query</w:t>
      </w:r>
      <w:r>
        <w:rPr>
          <w:rFonts w:hint="eastAsia"/>
        </w:rPr>
        <w:t>序列，</w:t>
      </w:r>
      <w:r>
        <w:rPr>
          <w:rFonts w:hint="eastAsia"/>
        </w:rPr>
        <w:t>shape = [batch size, query len]</w:t>
      </w:r>
    </w:p>
    <w:p w14:paraId="684F5DFC" w14:textId="77777777" w:rsidR="006B560B" w:rsidRDefault="006B560B" w:rsidP="00643AD0">
      <w:pPr>
        <w:pStyle w:val="2f2"/>
      </w:pPr>
      <w:r>
        <w:rPr>
          <w:rFonts w:hint="eastAsia"/>
        </w:rPr>
        <w:t xml:space="preserve">        seq_k (Tensor): key</w:t>
      </w:r>
      <w:r>
        <w:rPr>
          <w:rFonts w:hint="eastAsia"/>
        </w:rPr>
        <w:t>序列，</w:t>
      </w:r>
      <w:r>
        <w:rPr>
          <w:rFonts w:hint="eastAsia"/>
        </w:rPr>
        <w:t>shape = [batch size, key len]</w:t>
      </w:r>
    </w:p>
    <w:p w14:paraId="47D57299" w14:textId="77777777" w:rsidR="006B560B" w:rsidRDefault="006B560B" w:rsidP="00643AD0">
      <w:pPr>
        <w:pStyle w:val="2f2"/>
      </w:pPr>
      <w:r>
        <w:rPr>
          <w:rFonts w:hint="eastAsia"/>
        </w:rPr>
        <w:t xml:space="preserve">        pad_idx (Tensor): key</w:t>
      </w:r>
      <w:r>
        <w:rPr>
          <w:rFonts w:hint="eastAsia"/>
        </w:rPr>
        <w:t>序列</w:t>
      </w:r>
      <w:r>
        <w:rPr>
          <w:rFonts w:hint="eastAsia"/>
        </w:rPr>
        <w:t>&lt;pad&gt;</w:t>
      </w:r>
      <w:r>
        <w:rPr>
          <w:rFonts w:hint="eastAsia"/>
        </w:rPr>
        <w:t>占位符对应的数字索引</w:t>
      </w:r>
    </w:p>
    <w:p w14:paraId="629A408E" w14:textId="77777777" w:rsidR="006B560B" w:rsidRDefault="006B560B" w:rsidP="00643AD0">
      <w:pPr>
        <w:pStyle w:val="2f2"/>
      </w:pPr>
      <w:r>
        <w:rPr>
          <w:rFonts w:hint="eastAsia"/>
        </w:rPr>
        <w:t xml:space="preserve">    """</w:t>
      </w:r>
    </w:p>
    <w:p w14:paraId="52AB73C8" w14:textId="77777777" w:rsidR="006B560B" w:rsidRDefault="006B560B" w:rsidP="00643AD0">
      <w:pPr>
        <w:pStyle w:val="2f2"/>
      </w:pPr>
      <w:r>
        <w:rPr>
          <w:rFonts w:hint="eastAsia"/>
        </w:rPr>
        <w:t xml:space="preserve">    batch_size, len_q = seq_</w:t>
      </w:r>
      <w:proofErr w:type="gramStart"/>
      <w:r>
        <w:rPr>
          <w:rFonts w:hint="eastAsia"/>
        </w:rPr>
        <w:t>q.shape</w:t>
      </w:r>
      <w:proofErr w:type="gramEnd"/>
    </w:p>
    <w:p w14:paraId="1685A496" w14:textId="77777777" w:rsidR="006B560B" w:rsidRDefault="006B560B" w:rsidP="00643AD0">
      <w:pPr>
        <w:pStyle w:val="2f2"/>
      </w:pPr>
      <w:r>
        <w:rPr>
          <w:rFonts w:hint="eastAsia"/>
        </w:rPr>
        <w:t xml:space="preserve">    batch_size, len_k = seq_</w:t>
      </w:r>
      <w:proofErr w:type="gramStart"/>
      <w:r>
        <w:rPr>
          <w:rFonts w:hint="eastAsia"/>
        </w:rPr>
        <w:t>k.shape</w:t>
      </w:r>
      <w:proofErr w:type="gramEnd"/>
    </w:p>
    <w:p w14:paraId="2007DBAC" w14:textId="77777777" w:rsidR="006B560B" w:rsidRDefault="006B560B" w:rsidP="00643AD0">
      <w:pPr>
        <w:pStyle w:val="2f2"/>
      </w:pPr>
    </w:p>
    <w:p w14:paraId="68830C68" w14:textId="77777777" w:rsidR="006B560B" w:rsidRDefault="006B560B" w:rsidP="00643AD0">
      <w:pPr>
        <w:pStyle w:val="2f2"/>
      </w:pPr>
      <w:r>
        <w:rPr>
          <w:rFonts w:hint="eastAsia"/>
        </w:rPr>
        <w:t xml:space="preserve">    pad_attn_mask = </w:t>
      </w:r>
      <w:proofErr w:type="gramStart"/>
      <w:r>
        <w:rPr>
          <w:rFonts w:hint="eastAsia"/>
        </w:rPr>
        <w:t>ops.equal</w:t>
      </w:r>
      <w:proofErr w:type="gramEnd"/>
      <w:r>
        <w:rPr>
          <w:rFonts w:hint="eastAsia"/>
        </w:rPr>
        <w:t>(seq_k, pad_idx)</w:t>
      </w:r>
    </w:p>
    <w:p w14:paraId="067FD118" w14:textId="77777777" w:rsidR="006B560B" w:rsidRDefault="006B560B" w:rsidP="00643AD0">
      <w:pPr>
        <w:pStyle w:val="2f2"/>
      </w:pPr>
    </w:p>
    <w:p w14:paraId="70853AFD" w14:textId="77777777" w:rsidR="006B560B" w:rsidRDefault="006B560B" w:rsidP="00643AD0">
      <w:pPr>
        <w:pStyle w:val="2f2"/>
      </w:pPr>
      <w:r>
        <w:rPr>
          <w:rFonts w:hint="eastAsia"/>
        </w:rPr>
        <w:t xml:space="preserve">    pad_attn_mask = pad_attn_</w:t>
      </w:r>
      <w:proofErr w:type="gramStart"/>
      <w:r>
        <w:rPr>
          <w:rFonts w:hint="eastAsia"/>
        </w:rPr>
        <w:t>mask.expand</w:t>
      </w:r>
      <w:proofErr w:type="gramEnd"/>
      <w:r>
        <w:rPr>
          <w:rFonts w:hint="eastAsia"/>
        </w:rPr>
        <w:t>_dims(1)</w:t>
      </w:r>
    </w:p>
    <w:p w14:paraId="423501BB" w14:textId="77777777" w:rsidR="006B560B" w:rsidRDefault="006B560B" w:rsidP="00643AD0">
      <w:pPr>
        <w:pStyle w:val="2f2"/>
      </w:pPr>
      <w:r>
        <w:rPr>
          <w:rFonts w:hint="eastAsia"/>
        </w:rPr>
        <w:t xml:space="preserve">    pad_attn_mask = </w:t>
      </w:r>
      <w:proofErr w:type="gramStart"/>
      <w:r>
        <w:rPr>
          <w:rFonts w:hint="eastAsia"/>
        </w:rPr>
        <w:t>ops.broadcast</w:t>
      </w:r>
      <w:proofErr w:type="gramEnd"/>
      <w:r>
        <w:rPr>
          <w:rFonts w:hint="eastAsia"/>
        </w:rPr>
        <w:t>_to(pad_attn_mask, (batch_size, len_q, len_k))</w:t>
      </w:r>
    </w:p>
    <w:p w14:paraId="06904CA9" w14:textId="77777777" w:rsidR="006B560B" w:rsidRDefault="006B560B" w:rsidP="00643AD0">
      <w:pPr>
        <w:pStyle w:val="2f2"/>
      </w:pPr>
    </w:p>
    <w:p w14:paraId="68D9AE2F" w14:textId="77777777" w:rsidR="006B560B" w:rsidRDefault="006B560B" w:rsidP="00643AD0">
      <w:pPr>
        <w:pStyle w:val="2f2"/>
      </w:pPr>
      <w:r>
        <w:rPr>
          <w:rFonts w:hint="eastAsia"/>
        </w:rPr>
        <w:t xml:space="preserve">    return pad_attn_mask</w:t>
      </w:r>
    </w:p>
    <w:p w14:paraId="01FC2329" w14:textId="77777777" w:rsidR="006B560B" w:rsidRDefault="006B560B" w:rsidP="00643AD0">
      <w:pPr>
        <w:pStyle w:val="2f2"/>
      </w:pPr>
    </w:p>
    <w:p w14:paraId="40DD8674" w14:textId="77777777" w:rsidR="006B560B" w:rsidRDefault="006B560B" w:rsidP="00643AD0">
      <w:pPr>
        <w:pStyle w:val="2f2"/>
      </w:pPr>
      <w:r>
        <w:rPr>
          <w:rFonts w:hint="eastAsia"/>
        </w:rPr>
        <w:t xml:space="preserve">q = k = </w:t>
      </w:r>
      <w:proofErr w:type="gramStart"/>
      <w:r>
        <w:rPr>
          <w:rFonts w:hint="eastAsia"/>
        </w:rPr>
        <w:t>Tensor(</w:t>
      </w:r>
      <w:proofErr w:type="gramEnd"/>
      <w:r>
        <w:rPr>
          <w:rFonts w:hint="eastAsia"/>
        </w:rPr>
        <w:t>[[1, 1, 0, 0]], mstype.float32)</w:t>
      </w:r>
    </w:p>
    <w:p w14:paraId="0D7BF094" w14:textId="77777777" w:rsidR="006B560B" w:rsidRDefault="006B560B" w:rsidP="00643AD0">
      <w:pPr>
        <w:pStyle w:val="2f2"/>
      </w:pPr>
      <w:r>
        <w:rPr>
          <w:rFonts w:hint="eastAsia"/>
        </w:rPr>
        <w:t>pad_idx = 0</w:t>
      </w:r>
    </w:p>
    <w:p w14:paraId="66C91F7A" w14:textId="77777777" w:rsidR="006B560B" w:rsidRDefault="006B560B" w:rsidP="00643AD0">
      <w:pPr>
        <w:pStyle w:val="2f2"/>
      </w:pPr>
      <w:r>
        <w:rPr>
          <w:rFonts w:hint="eastAsia"/>
        </w:rPr>
        <w:t>mask = get_attn_pad_</w:t>
      </w:r>
      <w:proofErr w:type="gramStart"/>
      <w:r>
        <w:rPr>
          <w:rFonts w:hint="eastAsia"/>
        </w:rPr>
        <w:t>mask(</w:t>
      </w:r>
      <w:proofErr w:type="gramEnd"/>
      <w:r>
        <w:rPr>
          <w:rFonts w:hint="eastAsia"/>
        </w:rPr>
        <w:t>q, k, pad_idx)</w:t>
      </w:r>
    </w:p>
    <w:p w14:paraId="2D6ADB1F" w14:textId="31EAA25C" w:rsidR="006B560B" w:rsidRDefault="006B560B" w:rsidP="00643AD0">
      <w:pPr>
        <w:pStyle w:val="2f2"/>
      </w:pPr>
      <w:r>
        <w:rPr>
          <w:rFonts w:hint="eastAsia"/>
        </w:rPr>
        <w:t>print(mask)</w:t>
      </w:r>
    </w:p>
    <w:p w14:paraId="11637493" w14:textId="79E9E6B3" w:rsidR="00003E1A" w:rsidRDefault="007708C4" w:rsidP="00643AD0">
      <w:pPr>
        <w:pStyle w:val="1e"/>
      </w:pPr>
      <w:r>
        <w:rPr>
          <w:rFonts w:hint="eastAsia"/>
        </w:rPr>
        <w:t>输出：</w:t>
      </w:r>
    </w:p>
    <w:p w14:paraId="2356FD74" w14:textId="77777777" w:rsidR="007708C4" w:rsidRPr="007708C4" w:rsidRDefault="007708C4" w:rsidP="00643AD0">
      <w:pPr>
        <w:pStyle w:val="2f2"/>
      </w:pPr>
      <w:r w:rsidRPr="007708C4">
        <w:t xml:space="preserve">[[[False </w:t>
      </w:r>
      <w:proofErr w:type="gramStart"/>
      <w:r w:rsidRPr="007708C4">
        <w:t>False  True</w:t>
      </w:r>
      <w:proofErr w:type="gramEnd"/>
      <w:r w:rsidRPr="007708C4">
        <w:t xml:space="preserve">  True]</w:t>
      </w:r>
    </w:p>
    <w:p w14:paraId="5B461BFD" w14:textId="77777777" w:rsidR="007708C4" w:rsidRPr="007708C4" w:rsidRDefault="007708C4" w:rsidP="00643AD0">
      <w:pPr>
        <w:pStyle w:val="2f2"/>
      </w:pPr>
      <w:r w:rsidRPr="007708C4">
        <w:t xml:space="preserve">  [False </w:t>
      </w:r>
      <w:proofErr w:type="gramStart"/>
      <w:r w:rsidRPr="007708C4">
        <w:t>False  True</w:t>
      </w:r>
      <w:proofErr w:type="gramEnd"/>
      <w:r w:rsidRPr="007708C4">
        <w:t xml:space="preserve">  True]</w:t>
      </w:r>
    </w:p>
    <w:p w14:paraId="2BAC9260" w14:textId="77777777" w:rsidR="007708C4" w:rsidRPr="007708C4" w:rsidRDefault="007708C4" w:rsidP="00643AD0">
      <w:pPr>
        <w:pStyle w:val="2f2"/>
      </w:pPr>
      <w:r w:rsidRPr="007708C4">
        <w:t xml:space="preserve">  [False </w:t>
      </w:r>
      <w:proofErr w:type="gramStart"/>
      <w:r w:rsidRPr="007708C4">
        <w:t>False  True</w:t>
      </w:r>
      <w:proofErr w:type="gramEnd"/>
      <w:r w:rsidRPr="007708C4">
        <w:t xml:space="preserve">  True]</w:t>
      </w:r>
    </w:p>
    <w:p w14:paraId="3C81622A" w14:textId="3F3C2AA4" w:rsidR="00003E1A" w:rsidRPr="005E0831" w:rsidRDefault="007708C4" w:rsidP="00711A0C">
      <w:pPr>
        <w:pStyle w:val="2f2"/>
        <w:rPr>
          <w:rFonts w:hint="eastAsia"/>
        </w:rPr>
      </w:pPr>
      <w:r w:rsidRPr="007708C4">
        <w:t xml:space="preserve">  [False </w:t>
      </w:r>
      <w:proofErr w:type="gramStart"/>
      <w:r w:rsidRPr="007708C4">
        <w:t>False  True</w:t>
      </w:r>
      <w:proofErr w:type="gramEnd"/>
      <w:r w:rsidRPr="007708C4">
        <w:t xml:space="preserve">  True]]]</w:t>
      </w:r>
    </w:p>
    <w:p w14:paraId="6057335F" w14:textId="25252C61" w:rsidR="00C11651" w:rsidRPr="00C11651" w:rsidRDefault="00266A93" w:rsidP="00643AD0">
      <w:pPr>
        <w:pStyle w:val="4"/>
      </w:pPr>
      <w:bookmarkStart w:id="33" w:name="_Toc149657452"/>
      <w:bookmarkStart w:id="34" w:name="_Toc149657453"/>
      <w:bookmarkStart w:id="35" w:name="_Toc149657454"/>
      <w:bookmarkStart w:id="36" w:name="_Toc149657455"/>
      <w:bookmarkStart w:id="37" w:name="_Toc149657456"/>
      <w:bookmarkEnd w:id="33"/>
      <w:bookmarkEnd w:id="34"/>
      <w:bookmarkEnd w:id="35"/>
      <w:bookmarkEnd w:id="36"/>
      <w:bookmarkEnd w:id="37"/>
      <w:r>
        <w:rPr>
          <w:rFonts w:hint="eastAsia"/>
        </w:rPr>
        <w:t>基于位置的前馈神经网络（</w:t>
      </w:r>
      <w:r>
        <w:rPr>
          <w:rFonts w:hint="eastAsia"/>
        </w:rPr>
        <w:t>Position</w:t>
      </w:r>
      <w:r>
        <w:t>-Wise Feed-Forwardf Network</w:t>
      </w:r>
      <w:r>
        <w:rPr>
          <w:rFonts w:hint="eastAsia"/>
        </w:rPr>
        <w:t>）</w:t>
      </w:r>
    </w:p>
    <w:p w14:paraId="0B255971" w14:textId="4F268A48" w:rsidR="00C11651" w:rsidRPr="00C11651" w:rsidRDefault="00C11651" w:rsidP="00643AD0">
      <w:pPr>
        <w:pStyle w:val="1e"/>
      </w:pPr>
      <w:r w:rsidRPr="00C11651">
        <w:t>基于位置的前馈神经网络被用来对输入中的每个位置进行非线性变换。它由两个线性层组成，层与层之间需要经过</w:t>
      </w:r>
      <w:r w:rsidRPr="00C11651">
        <w:t>ReLU</w:t>
      </w:r>
      <w:r w:rsidRPr="00C11651">
        <w:t>激活函数。</w:t>
      </w:r>
    </w:p>
    <w:p w14:paraId="33984920" w14:textId="09C5A5CC" w:rsidR="00EB5651" w:rsidRPr="00EB5651" w:rsidRDefault="00DD39FE" w:rsidP="00643AD0">
      <w:pPr>
        <w:pStyle w:val="1e"/>
      </w:pPr>
      <m:oMathPara>
        <m:oMath>
          <m:r>
            <m:rPr>
              <m:sty m:val="p"/>
            </m:rPr>
            <w:rPr>
              <w:rFonts w:hint="eastAsia"/>
            </w:rPr>
            <m:t>FF</m:t>
          </m:r>
          <m:r>
            <m:rPr>
              <m:sty m:val="p"/>
            </m:rPr>
            <m:t>N</m:t>
          </m:r>
          <m:d>
            <m:dPr>
              <m:ctrlPr/>
            </m:dPr>
            <m:e>
              <m:r>
                <m:rPr>
                  <m:sty m:val="p"/>
                </m:rPr>
                <m:t>x</m:t>
              </m:r>
            </m:e>
          </m:d>
          <m:r>
            <m:rPr>
              <m:sty m:val="p"/>
            </m:rPr>
            <m:t>=ReLU</m:t>
          </m:r>
          <m:d>
            <m:dPr>
              <m:ctrlPr/>
            </m:dPr>
            <m:e>
              <m:r>
                <m:rPr>
                  <m:sty m:val="p"/>
                </m:rPr>
                <m:t>x</m:t>
              </m:r>
              <m:sSub>
                <m:sSubPr>
                  <m:ctrlPr/>
                </m:sSubPr>
                <m:e>
                  <m:r>
                    <m:t>W</m:t>
                  </m:r>
                </m:e>
                <m:sub>
                  <m:r>
                    <m:t>1</m:t>
                  </m:r>
                </m:sub>
              </m:sSub>
              <m:r>
                <m:rPr>
                  <m:sty m:val="p"/>
                </m:rPr>
                <m:t>+</m:t>
              </m:r>
              <m:sSub>
                <m:sSubPr>
                  <m:ctrlPr/>
                </m:sSubPr>
                <m:e>
                  <m:r>
                    <m:t>b</m:t>
                  </m:r>
                </m:e>
                <m:sub>
                  <m:r>
                    <m:t>1</m:t>
                  </m:r>
                </m:sub>
              </m:sSub>
            </m:e>
          </m:d>
          <m:sSub>
            <m:sSubPr>
              <m:ctrlPr/>
            </m:sSubPr>
            <m:e>
              <m:r>
                <m:t>W</m:t>
              </m:r>
            </m:e>
            <m:sub>
              <m:r>
                <m:t>2</m:t>
              </m:r>
            </m:sub>
          </m:sSub>
          <m:r>
            <m:t>+</m:t>
          </m:r>
          <m:sSub>
            <m:sSubPr>
              <m:ctrlPr>
                <w:rPr>
                  <w:i/>
                </w:rPr>
              </m:ctrlPr>
            </m:sSubPr>
            <m:e>
              <m:r>
                <m:t>b</m:t>
              </m:r>
            </m:e>
            <m:sub>
              <m:r>
                <m:t>2</m:t>
              </m:r>
            </m:sub>
          </m:sSub>
        </m:oMath>
      </m:oMathPara>
      <w:bookmarkStart w:id="38" w:name="_Toc149657458"/>
      <w:bookmarkEnd w:id="38"/>
    </w:p>
    <w:p w14:paraId="0C58CF69" w14:textId="1CD8A8A3" w:rsidR="00EB5651" w:rsidRPr="00EB5651" w:rsidRDefault="00EB5651" w:rsidP="00643AD0">
      <w:pPr>
        <w:pStyle w:val="1e"/>
      </w:pPr>
      <w:r w:rsidRPr="00EB5651">
        <w:t>相比固定的</w:t>
      </w:r>
      <w:r w:rsidRPr="00EB5651">
        <w:t>ReLU</w:t>
      </w:r>
      <w:r w:rsidRPr="00EB5651">
        <w:t>函数，基于位置的前馈神经网络可以处理更加复杂的关系，并且由于前馈网络是基于位置的，可以捕获到不同位置的信息，并为每个位置提供不同的转换。</w:t>
      </w:r>
    </w:p>
    <w:p w14:paraId="1F63720D" w14:textId="77777777" w:rsidR="00F57B62" w:rsidRDefault="00F57B62" w:rsidP="00643AD0">
      <w:pPr>
        <w:pStyle w:val="2f2"/>
      </w:pPr>
      <w:r>
        <w:rPr>
          <w:rFonts w:hint="eastAsia"/>
        </w:rPr>
        <w:t>class PoswiseFeedForward(</w:t>
      </w:r>
      <w:proofErr w:type="gramStart"/>
      <w:r>
        <w:rPr>
          <w:rFonts w:hint="eastAsia"/>
        </w:rPr>
        <w:t>nn.Cell</w:t>
      </w:r>
      <w:proofErr w:type="gramEnd"/>
      <w:r>
        <w:rPr>
          <w:rFonts w:hint="eastAsia"/>
        </w:rPr>
        <w:t>):</w:t>
      </w:r>
    </w:p>
    <w:p w14:paraId="451B12DC" w14:textId="77777777" w:rsidR="00F57B62" w:rsidRDefault="00F57B62" w:rsidP="00643AD0">
      <w:pPr>
        <w:pStyle w:val="2f2"/>
      </w:pPr>
      <w:r>
        <w:rPr>
          <w:rFonts w:hint="eastAsia"/>
        </w:rPr>
        <w:t xml:space="preserve">    def __init_</w:t>
      </w:r>
      <w:proofErr w:type="gramStart"/>
      <w:r>
        <w:rPr>
          <w:rFonts w:hint="eastAsia"/>
        </w:rPr>
        <w:t>_(</w:t>
      </w:r>
      <w:proofErr w:type="gramEnd"/>
      <w:r>
        <w:rPr>
          <w:rFonts w:hint="eastAsia"/>
        </w:rPr>
        <w:t>self, d_ff, d_model, dropout_p=0.):</w:t>
      </w:r>
    </w:p>
    <w:p w14:paraId="3AAF519C" w14:textId="77777777" w:rsidR="00F57B62" w:rsidRDefault="00F57B62" w:rsidP="00643AD0">
      <w:pPr>
        <w:pStyle w:val="2f2"/>
      </w:pPr>
      <w:r>
        <w:rPr>
          <w:rFonts w:hint="eastAsia"/>
        </w:rPr>
        <w:t xml:space="preserve">        super(</w:t>
      </w:r>
      <w:proofErr w:type="gramStart"/>
      <w:r>
        <w:rPr>
          <w:rFonts w:hint="eastAsia"/>
        </w:rPr>
        <w:t>)._</w:t>
      </w:r>
      <w:proofErr w:type="gramEnd"/>
      <w:r>
        <w:rPr>
          <w:rFonts w:hint="eastAsia"/>
        </w:rPr>
        <w:t>_init__()</w:t>
      </w:r>
    </w:p>
    <w:p w14:paraId="72DA9AFF" w14:textId="77777777" w:rsidR="00F57B62" w:rsidRDefault="00F57B62" w:rsidP="00643AD0">
      <w:pPr>
        <w:pStyle w:val="2f2"/>
      </w:pPr>
      <w:r>
        <w:rPr>
          <w:rFonts w:hint="eastAsia"/>
        </w:rPr>
        <w:t xml:space="preserve">        </w:t>
      </w:r>
      <w:proofErr w:type="gramStart"/>
      <w:r>
        <w:rPr>
          <w:rFonts w:hint="eastAsia"/>
        </w:rPr>
        <w:t>self.linear</w:t>
      </w:r>
      <w:proofErr w:type="gramEnd"/>
      <w:r>
        <w:rPr>
          <w:rFonts w:hint="eastAsia"/>
        </w:rPr>
        <w:t>1 = nn.Dense(d_model, d_ff)</w:t>
      </w:r>
    </w:p>
    <w:p w14:paraId="477913DC" w14:textId="77777777" w:rsidR="00F57B62" w:rsidRDefault="00F57B62" w:rsidP="00643AD0">
      <w:pPr>
        <w:pStyle w:val="2f2"/>
      </w:pPr>
      <w:r>
        <w:rPr>
          <w:rFonts w:hint="eastAsia"/>
        </w:rPr>
        <w:t xml:space="preserve">        </w:t>
      </w:r>
      <w:proofErr w:type="gramStart"/>
      <w:r>
        <w:rPr>
          <w:rFonts w:hint="eastAsia"/>
        </w:rPr>
        <w:t>self.linear</w:t>
      </w:r>
      <w:proofErr w:type="gramEnd"/>
      <w:r>
        <w:rPr>
          <w:rFonts w:hint="eastAsia"/>
        </w:rPr>
        <w:t>2 = nn.Dense(d_ff, d_model)</w:t>
      </w:r>
    </w:p>
    <w:p w14:paraId="0AFBB611" w14:textId="77777777" w:rsidR="00F57B62" w:rsidRDefault="00F57B62" w:rsidP="00643AD0">
      <w:pPr>
        <w:pStyle w:val="2f2"/>
      </w:pPr>
      <w:r>
        <w:rPr>
          <w:rFonts w:hint="eastAsia"/>
        </w:rPr>
        <w:t xml:space="preserve">        </w:t>
      </w:r>
      <w:proofErr w:type="gramStart"/>
      <w:r>
        <w:rPr>
          <w:rFonts w:hint="eastAsia"/>
        </w:rPr>
        <w:t>self.dropout</w:t>
      </w:r>
      <w:proofErr w:type="gramEnd"/>
      <w:r>
        <w:rPr>
          <w:rFonts w:hint="eastAsia"/>
        </w:rPr>
        <w:t xml:space="preserve"> = nn.Dropout(1-dropout_p)</w:t>
      </w:r>
    </w:p>
    <w:p w14:paraId="7584672A" w14:textId="77777777" w:rsidR="00F57B62" w:rsidRDefault="00F57B62" w:rsidP="00643AD0">
      <w:pPr>
        <w:pStyle w:val="2f2"/>
      </w:pPr>
      <w:r>
        <w:rPr>
          <w:rFonts w:hint="eastAsia"/>
        </w:rPr>
        <w:t xml:space="preserve">        </w:t>
      </w:r>
      <w:proofErr w:type="gramStart"/>
      <w:r>
        <w:rPr>
          <w:rFonts w:hint="eastAsia"/>
        </w:rPr>
        <w:t>self.relu</w:t>
      </w:r>
      <w:proofErr w:type="gramEnd"/>
      <w:r>
        <w:rPr>
          <w:rFonts w:hint="eastAsia"/>
        </w:rPr>
        <w:t xml:space="preserve"> = nn.ReLU()</w:t>
      </w:r>
    </w:p>
    <w:p w14:paraId="7376B0EA" w14:textId="77777777" w:rsidR="00F57B62" w:rsidRDefault="00F57B62" w:rsidP="00643AD0">
      <w:pPr>
        <w:pStyle w:val="2f2"/>
      </w:pPr>
    </w:p>
    <w:p w14:paraId="2B6DE830" w14:textId="77777777" w:rsidR="00F57B62" w:rsidRDefault="00F57B62" w:rsidP="00643AD0">
      <w:pPr>
        <w:pStyle w:val="2f2"/>
      </w:pPr>
      <w:r>
        <w:rPr>
          <w:rFonts w:hint="eastAsia"/>
        </w:rPr>
        <w:t xml:space="preserve">    def </w:t>
      </w:r>
      <w:proofErr w:type="gramStart"/>
      <w:r>
        <w:rPr>
          <w:rFonts w:hint="eastAsia"/>
        </w:rPr>
        <w:t>construct(</w:t>
      </w:r>
      <w:proofErr w:type="gramEnd"/>
      <w:r>
        <w:rPr>
          <w:rFonts w:hint="eastAsia"/>
        </w:rPr>
        <w:t>self, x):</w:t>
      </w:r>
    </w:p>
    <w:p w14:paraId="3271318F" w14:textId="77777777" w:rsidR="00F57B62" w:rsidRDefault="00F57B62" w:rsidP="00643AD0">
      <w:pPr>
        <w:pStyle w:val="2f2"/>
      </w:pPr>
      <w:r>
        <w:rPr>
          <w:rFonts w:hint="eastAsia"/>
        </w:rPr>
        <w:t xml:space="preserve">        """</w:t>
      </w:r>
      <w:r>
        <w:rPr>
          <w:rFonts w:hint="eastAsia"/>
        </w:rPr>
        <w:t>前馈神经网络</w:t>
      </w:r>
    </w:p>
    <w:p w14:paraId="3B8716A9" w14:textId="77777777" w:rsidR="00F57B62" w:rsidRDefault="00F57B62" w:rsidP="00643AD0">
      <w:pPr>
        <w:pStyle w:val="2f2"/>
      </w:pPr>
      <w:r>
        <w:rPr>
          <w:rFonts w:hint="eastAsia"/>
        </w:rPr>
        <w:t xml:space="preserve">        x: [batch_size, seq_len, d_model]</w:t>
      </w:r>
    </w:p>
    <w:p w14:paraId="487D37D2" w14:textId="77777777" w:rsidR="00F57B62" w:rsidRDefault="00F57B62" w:rsidP="00643AD0">
      <w:pPr>
        <w:pStyle w:val="2f2"/>
      </w:pPr>
      <w:r>
        <w:rPr>
          <w:rFonts w:hint="eastAsia"/>
        </w:rPr>
        <w:t xml:space="preserve">        """</w:t>
      </w:r>
    </w:p>
    <w:p w14:paraId="06D358BF" w14:textId="77777777" w:rsidR="00F57B62" w:rsidRDefault="00F57B62" w:rsidP="00643AD0">
      <w:pPr>
        <w:pStyle w:val="2f2"/>
      </w:pPr>
      <w:r>
        <w:rPr>
          <w:rFonts w:hint="eastAsia"/>
        </w:rPr>
        <w:t xml:space="preserve">        x = </w:t>
      </w:r>
      <w:proofErr w:type="gramStart"/>
      <w:r>
        <w:rPr>
          <w:rFonts w:hint="eastAsia"/>
        </w:rPr>
        <w:t>self.linear</w:t>
      </w:r>
      <w:proofErr w:type="gramEnd"/>
      <w:r>
        <w:rPr>
          <w:rFonts w:hint="eastAsia"/>
        </w:rPr>
        <w:t>1(x)</w:t>
      </w:r>
    </w:p>
    <w:p w14:paraId="7500489D" w14:textId="77777777" w:rsidR="00F57B62" w:rsidRDefault="00F57B62" w:rsidP="00643AD0">
      <w:pPr>
        <w:pStyle w:val="2f2"/>
      </w:pPr>
      <w:r>
        <w:rPr>
          <w:rFonts w:hint="eastAsia"/>
        </w:rPr>
        <w:t xml:space="preserve">        x = </w:t>
      </w:r>
      <w:proofErr w:type="gramStart"/>
      <w:r>
        <w:rPr>
          <w:rFonts w:hint="eastAsia"/>
        </w:rPr>
        <w:t>self.relu</w:t>
      </w:r>
      <w:proofErr w:type="gramEnd"/>
      <w:r>
        <w:rPr>
          <w:rFonts w:hint="eastAsia"/>
        </w:rPr>
        <w:t>(x)</w:t>
      </w:r>
    </w:p>
    <w:p w14:paraId="26EE95D7" w14:textId="77777777" w:rsidR="00F57B62" w:rsidRDefault="00F57B62" w:rsidP="00643AD0">
      <w:pPr>
        <w:pStyle w:val="2f2"/>
      </w:pPr>
      <w:r>
        <w:rPr>
          <w:rFonts w:hint="eastAsia"/>
        </w:rPr>
        <w:t xml:space="preserve">        x = </w:t>
      </w:r>
      <w:proofErr w:type="gramStart"/>
      <w:r>
        <w:rPr>
          <w:rFonts w:hint="eastAsia"/>
        </w:rPr>
        <w:t>self.dropout</w:t>
      </w:r>
      <w:proofErr w:type="gramEnd"/>
      <w:r>
        <w:rPr>
          <w:rFonts w:hint="eastAsia"/>
        </w:rPr>
        <w:t>(x)</w:t>
      </w:r>
    </w:p>
    <w:p w14:paraId="29F714AD" w14:textId="77777777" w:rsidR="00F57B62" w:rsidRDefault="00F57B62" w:rsidP="00643AD0">
      <w:pPr>
        <w:pStyle w:val="2f2"/>
      </w:pPr>
      <w:r>
        <w:rPr>
          <w:rFonts w:hint="eastAsia"/>
        </w:rPr>
        <w:t xml:space="preserve">        output = </w:t>
      </w:r>
      <w:proofErr w:type="gramStart"/>
      <w:r>
        <w:rPr>
          <w:rFonts w:hint="eastAsia"/>
        </w:rPr>
        <w:t>self.linear</w:t>
      </w:r>
      <w:proofErr w:type="gramEnd"/>
      <w:r>
        <w:rPr>
          <w:rFonts w:hint="eastAsia"/>
        </w:rPr>
        <w:t>2(x)</w:t>
      </w:r>
    </w:p>
    <w:p w14:paraId="06E0F3D6" w14:textId="77777777" w:rsidR="00F57B62" w:rsidRDefault="00F57B62" w:rsidP="00643AD0">
      <w:pPr>
        <w:pStyle w:val="2f2"/>
      </w:pPr>
      <w:r>
        <w:rPr>
          <w:rFonts w:hint="eastAsia"/>
        </w:rPr>
        <w:t xml:space="preserve">        return output</w:t>
      </w:r>
    </w:p>
    <w:p w14:paraId="7EF71B0D" w14:textId="77777777" w:rsidR="00F57B62" w:rsidRDefault="00F57B62" w:rsidP="00643AD0">
      <w:pPr>
        <w:pStyle w:val="2f2"/>
      </w:pPr>
    </w:p>
    <w:p w14:paraId="68D5B868" w14:textId="77777777" w:rsidR="00F57B62" w:rsidRDefault="00F57B62" w:rsidP="00643AD0">
      <w:pPr>
        <w:pStyle w:val="2f2"/>
      </w:pPr>
      <w:r>
        <w:rPr>
          <w:rFonts w:hint="eastAsia"/>
        </w:rPr>
        <w:t xml:space="preserve">x = </w:t>
      </w:r>
      <w:proofErr w:type="gramStart"/>
      <w:r>
        <w:rPr>
          <w:rFonts w:hint="eastAsia"/>
        </w:rPr>
        <w:t>ops.ones</w:t>
      </w:r>
      <w:proofErr w:type="gramEnd"/>
      <w:r>
        <w:rPr>
          <w:rFonts w:hint="eastAsia"/>
        </w:rPr>
        <w:t>((128, 32, 512), mstype.float32)</w:t>
      </w:r>
    </w:p>
    <w:p w14:paraId="6A106331" w14:textId="77777777" w:rsidR="00F57B62" w:rsidRDefault="00F57B62" w:rsidP="00643AD0">
      <w:pPr>
        <w:pStyle w:val="2f2"/>
      </w:pPr>
      <w:r>
        <w:rPr>
          <w:rFonts w:hint="eastAsia"/>
        </w:rPr>
        <w:t xml:space="preserve">ffn = </w:t>
      </w:r>
      <w:proofErr w:type="gramStart"/>
      <w:r>
        <w:rPr>
          <w:rFonts w:hint="eastAsia"/>
        </w:rPr>
        <w:t>PoswiseFeedForward(</w:t>
      </w:r>
      <w:proofErr w:type="gramEnd"/>
      <w:r>
        <w:rPr>
          <w:rFonts w:hint="eastAsia"/>
        </w:rPr>
        <w:t>2048, 512)</w:t>
      </w:r>
    </w:p>
    <w:p w14:paraId="75535D79" w14:textId="6CD53A67" w:rsidR="00CF104C" w:rsidRDefault="00F57B62" w:rsidP="00643AD0">
      <w:pPr>
        <w:pStyle w:val="2f2"/>
      </w:pPr>
      <w:r>
        <w:rPr>
          <w:rFonts w:hint="eastAsia"/>
        </w:rPr>
        <w:t>print(ffn(x</w:t>
      </w:r>
      <w:proofErr w:type="gramStart"/>
      <w:r>
        <w:rPr>
          <w:rFonts w:hint="eastAsia"/>
        </w:rPr>
        <w:t>).shape</w:t>
      </w:r>
      <w:proofErr w:type="gramEnd"/>
      <w:r>
        <w:rPr>
          <w:rFonts w:hint="eastAsia"/>
        </w:rPr>
        <w:t>)</w:t>
      </w:r>
    </w:p>
    <w:p w14:paraId="4B2E61ED" w14:textId="2290E52C" w:rsidR="00E20121" w:rsidRDefault="0063071B" w:rsidP="00643AD0">
      <w:pPr>
        <w:pStyle w:val="1e"/>
      </w:pPr>
      <w:r>
        <w:rPr>
          <w:rFonts w:hint="eastAsia"/>
        </w:rPr>
        <w:t>输出：</w:t>
      </w:r>
    </w:p>
    <w:p w14:paraId="7941DD4B" w14:textId="77777777" w:rsidR="00467262" w:rsidRPr="00467262" w:rsidRDefault="00467262" w:rsidP="00643AD0">
      <w:pPr>
        <w:pStyle w:val="2f2"/>
      </w:pPr>
      <w:r w:rsidRPr="00467262">
        <w:t>(128, 32, 512)</w:t>
      </w:r>
    </w:p>
    <w:p w14:paraId="2BB49424" w14:textId="77777777" w:rsidR="0063071B" w:rsidRPr="00F57B62" w:rsidRDefault="0063071B" w:rsidP="00643AD0">
      <w:pPr>
        <w:pStyle w:val="1e"/>
      </w:pPr>
    </w:p>
    <w:p w14:paraId="18AB7429" w14:textId="6B6B3D27" w:rsidR="001E0CFC" w:rsidRPr="001E0CFC" w:rsidRDefault="00C75467" w:rsidP="00643AD0">
      <w:pPr>
        <w:pStyle w:val="4"/>
      </w:pPr>
      <w:r>
        <w:rPr>
          <w:rFonts w:hint="eastAsia"/>
        </w:rPr>
        <w:t>A</w:t>
      </w:r>
      <w:r>
        <w:t>dd&amp;Norm</w:t>
      </w:r>
    </w:p>
    <w:p w14:paraId="6FAFC766" w14:textId="77777777" w:rsidR="007425E1" w:rsidRDefault="001E0CFC" w:rsidP="00643AD0">
      <w:pPr>
        <w:pStyle w:val="1e"/>
      </w:pPr>
      <w:r w:rsidRPr="001E0CFC">
        <w:t>Add &amp; Norm</w:t>
      </w:r>
      <w:r w:rsidRPr="001E0CFC">
        <w:t>层本质上是残差连接后紧接了一个</w:t>
      </w:r>
      <w:r w:rsidRPr="001E0CFC">
        <w:t>LayerNorm</w:t>
      </w:r>
      <w:r w:rsidRPr="001E0CFC">
        <w:t>层。</w:t>
      </w:r>
    </w:p>
    <w:p w14:paraId="3E0ECE5D" w14:textId="25A6163C" w:rsidR="001E0CFC" w:rsidRPr="007425E1" w:rsidRDefault="00D70330" w:rsidP="00643AD0">
      <w:pPr>
        <w:pStyle w:val="1e"/>
      </w:pPr>
      <m:oMathPara>
        <m:oMathParaPr>
          <m:jc m:val="left"/>
        </m:oMathParaPr>
        <m:oMath>
          <m:r>
            <m:rPr>
              <m:sty m:val="p"/>
            </m:rPr>
            <w:rPr>
              <w:rFonts w:hint="eastAsia"/>
            </w:rPr>
            <m:t>Add</m:t>
          </m:r>
          <m:r>
            <m:rPr>
              <m:sty m:val="p"/>
            </m:rPr>
            <w:rPr>
              <w:lang w:eastAsia="en-US"/>
            </w:rPr>
            <m:t>&amp;Norm(x)=LayerNorm(x+Sublayer(x))</m:t>
          </m:r>
        </m:oMath>
      </m:oMathPara>
    </w:p>
    <w:p w14:paraId="40934A0A" w14:textId="59A61E24" w:rsidR="00D70330" w:rsidRPr="005E2356" w:rsidRDefault="00D70330" w:rsidP="00643AD0">
      <w:pPr>
        <w:pStyle w:val="1e"/>
        <w:ind w:left="0"/>
      </w:pPr>
    </w:p>
    <w:p w14:paraId="306E15AC" w14:textId="0A5BB9F4" w:rsidR="005E2356" w:rsidRPr="005E2356" w:rsidRDefault="005E2356" w:rsidP="00643AD0">
      <w:pPr>
        <w:pStyle w:val="41"/>
      </w:pPr>
      <w:r w:rsidRPr="005E2356">
        <w:t>Add</w:t>
      </w:r>
      <w:r w:rsidRPr="005E2356">
        <w:t>：残差连接，帮助缓解网络退化问题，注意需要满足</w:t>
      </w:r>
      <w:r w:rsidRPr="005E2356">
        <w:rPr>
          <w:rFonts w:ascii="Cambria Math" w:hAnsi="Cambria Math" w:cs="Cambria Math"/>
        </w:rPr>
        <w:t>𝑥</w:t>
      </w:r>
      <w:r w:rsidRPr="005E2356">
        <w:t>与</w:t>
      </w:r>
      <w:r w:rsidRPr="005E2356">
        <w:t>SubLayer(</w:t>
      </w:r>
      <w:r w:rsidRPr="005E2356">
        <w:rPr>
          <w:rFonts w:ascii="Cambria Math" w:hAnsi="Cambria Math" w:cs="Cambria Math"/>
        </w:rPr>
        <w:t>𝑥</w:t>
      </w:r>
      <w:r w:rsidRPr="005E2356">
        <w:t>)</w:t>
      </w:r>
      <w:r w:rsidRPr="005E2356">
        <w:rPr>
          <w:rFonts w:hint="eastAsia"/>
        </w:rPr>
        <w:t>的形状一致</w:t>
      </w:r>
      <w:r w:rsidRPr="005E2356">
        <w:t>；</w:t>
      </w:r>
    </w:p>
    <w:p w14:paraId="54DF3241" w14:textId="5067D9FD" w:rsidR="005E2356" w:rsidRDefault="005E2356" w:rsidP="00643AD0">
      <w:pPr>
        <w:pStyle w:val="41"/>
      </w:pPr>
      <w:r w:rsidRPr="005E2356">
        <w:t>Norm</w:t>
      </w:r>
      <w:r w:rsidRPr="005E2356">
        <w:t>：</w:t>
      </w:r>
      <w:r w:rsidRPr="005E2356">
        <w:t>Layer Norm</w:t>
      </w:r>
      <w:r w:rsidRPr="005E2356">
        <w:t>，层归一化，帮助模型更快地进行收敛；</w:t>
      </w:r>
    </w:p>
    <w:p w14:paraId="68990A7C" w14:textId="77777777" w:rsidR="0019189F" w:rsidRDefault="0019189F" w:rsidP="00643AD0">
      <w:pPr>
        <w:pStyle w:val="2f2"/>
      </w:pPr>
      <w:r>
        <w:rPr>
          <w:rFonts w:hint="eastAsia"/>
        </w:rPr>
        <w:t>class AddNorm(</w:t>
      </w:r>
      <w:proofErr w:type="gramStart"/>
      <w:r>
        <w:rPr>
          <w:rFonts w:hint="eastAsia"/>
        </w:rPr>
        <w:t>nn.Cell</w:t>
      </w:r>
      <w:proofErr w:type="gramEnd"/>
      <w:r>
        <w:rPr>
          <w:rFonts w:hint="eastAsia"/>
        </w:rPr>
        <w:t>):</w:t>
      </w:r>
    </w:p>
    <w:p w14:paraId="523425CA" w14:textId="77777777" w:rsidR="0019189F" w:rsidRDefault="0019189F" w:rsidP="00643AD0">
      <w:pPr>
        <w:pStyle w:val="2f2"/>
      </w:pPr>
      <w:r>
        <w:rPr>
          <w:rFonts w:hint="eastAsia"/>
        </w:rPr>
        <w:t xml:space="preserve">    def __init_</w:t>
      </w:r>
      <w:proofErr w:type="gramStart"/>
      <w:r>
        <w:rPr>
          <w:rFonts w:hint="eastAsia"/>
        </w:rPr>
        <w:t>_(</w:t>
      </w:r>
      <w:proofErr w:type="gramEnd"/>
      <w:r>
        <w:rPr>
          <w:rFonts w:hint="eastAsia"/>
        </w:rPr>
        <w:t>self, d_model, dropout_p=0.):</w:t>
      </w:r>
    </w:p>
    <w:p w14:paraId="359AA20E" w14:textId="77777777" w:rsidR="0019189F" w:rsidRDefault="0019189F" w:rsidP="00643AD0">
      <w:pPr>
        <w:pStyle w:val="2f2"/>
      </w:pPr>
      <w:r>
        <w:rPr>
          <w:rFonts w:hint="eastAsia"/>
        </w:rPr>
        <w:t xml:space="preserve">        super(</w:t>
      </w:r>
      <w:proofErr w:type="gramStart"/>
      <w:r>
        <w:rPr>
          <w:rFonts w:hint="eastAsia"/>
        </w:rPr>
        <w:t>)._</w:t>
      </w:r>
      <w:proofErr w:type="gramEnd"/>
      <w:r>
        <w:rPr>
          <w:rFonts w:hint="eastAsia"/>
        </w:rPr>
        <w:t>_init__()</w:t>
      </w:r>
    </w:p>
    <w:p w14:paraId="0847CD9A" w14:textId="77777777" w:rsidR="0019189F" w:rsidRDefault="0019189F" w:rsidP="00643AD0">
      <w:pPr>
        <w:pStyle w:val="2f2"/>
      </w:pPr>
      <w:r>
        <w:rPr>
          <w:rFonts w:hint="eastAsia"/>
        </w:rPr>
        <w:t xml:space="preserve">        </w:t>
      </w:r>
      <w:proofErr w:type="gramStart"/>
      <w:r>
        <w:rPr>
          <w:rFonts w:hint="eastAsia"/>
        </w:rPr>
        <w:t>self.layer</w:t>
      </w:r>
      <w:proofErr w:type="gramEnd"/>
      <w:r>
        <w:rPr>
          <w:rFonts w:hint="eastAsia"/>
        </w:rPr>
        <w:t>_norm = nn.LayerNorm((d_model, ), epsilon=1e-5)</w:t>
      </w:r>
    </w:p>
    <w:p w14:paraId="45A7509B" w14:textId="77777777" w:rsidR="0019189F" w:rsidRDefault="0019189F" w:rsidP="00643AD0">
      <w:pPr>
        <w:pStyle w:val="2f2"/>
      </w:pPr>
      <w:r>
        <w:rPr>
          <w:rFonts w:hint="eastAsia"/>
        </w:rPr>
        <w:t xml:space="preserve">        </w:t>
      </w:r>
      <w:proofErr w:type="gramStart"/>
      <w:r>
        <w:rPr>
          <w:rFonts w:hint="eastAsia"/>
        </w:rPr>
        <w:t>self.dropout</w:t>
      </w:r>
      <w:proofErr w:type="gramEnd"/>
      <w:r>
        <w:rPr>
          <w:rFonts w:hint="eastAsia"/>
        </w:rPr>
        <w:t xml:space="preserve"> = nn.Dropout(1-dropout_p)</w:t>
      </w:r>
    </w:p>
    <w:p w14:paraId="3ECC24F9" w14:textId="77777777" w:rsidR="0019189F" w:rsidRDefault="0019189F" w:rsidP="00643AD0">
      <w:pPr>
        <w:pStyle w:val="2f2"/>
      </w:pPr>
      <w:r>
        <w:rPr>
          <w:rFonts w:hint="eastAsia"/>
        </w:rPr>
        <w:t xml:space="preserve">    </w:t>
      </w:r>
    </w:p>
    <w:p w14:paraId="38B3360E" w14:textId="77777777" w:rsidR="0019189F" w:rsidRDefault="0019189F" w:rsidP="00643AD0">
      <w:pPr>
        <w:pStyle w:val="2f2"/>
      </w:pPr>
      <w:r>
        <w:rPr>
          <w:rFonts w:hint="eastAsia"/>
        </w:rPr>
        <w:t xml:space="preserve">    def </w:t>
      </w:r>
      <w:proofErr w:type="gramStart"/>
      <w:r>
        <w:rPr>
          <w:rFonts w:hint="eastAsia"/>
        </w:rPr>
        <w:t>construct(</w:t>
      </w:r>
      <w:proofErr w:type="gramEnd"/>
      <w:r>
        <w:rPr>
          <w:rFonts w:hint="eastAsia"/>
        </w:rPr>
        <w:t>self, x, residual):</w:t>
      </w:r>
    </w:p>
    <w:p w14:paraId="5ADCAF25" w14:textId="023CA156" w:rsidR="00E825E2" w:rsidRPr="001E0CFC" w:rsidRDefault="0019189F" w:rsidP="00711A0C">
      <w:pPr>
        <w:pStyle w:val="2f2"/>
      </w:pPr>
      <w:r>
        <w:rPr>
          <w:rFonts w:hint="eastAsia"/>
        </w:rPr>
        <w:t xml:space="preserve">        return </w:t>
      </w:r>
      <w:proofErr w:type="gramStart"/>
      <w:r>
        <w:rPr>
          <w:rFonts w:hint="eastAsia"/>
        </w:rPr>
        <w:t>self.layer</w:t>
      </w:r>
      <w:proofErr w:type="gramEnd"/>
      <w:r>
        <w:rPr>
          <w:rFonts w:hint="eastAsia"/>
        </w:rPr>
        <w:t>_norm(self.dropout(x) + residual)</w:t>
      </w:r>
    </w:p>
    <w:p w14:paraId="3CA01FCC" w14:textId="77777777" w:rsidR="00F96F85" w:rsidRDefault="00BD569C" w:rsidP="00643AD0">
      <w:pPr>
        <w:pStyle w:val="4"/>
      </w:pPr>
      <w:r>
        <w:rPr>
          <w:rFonts w:hint="eastAsia"/>
        </w:rPr>
        <w:t>编码网络</w:t>
      </w:r>
    </w:p>
    <w:p w14:paraId="725600B7" w14:textId="74C80A47" w:rsidR="002D0D1D" w:rsidRPr="002D0D1D" w:rsidRDefault="00426919" w:rsidP="00643AD0">
      <w:pPr>
        <w:pStyle w:val="5"/>
      </w:pPr>
      <w:r>
        <w:rPr>
          <w:rFonts w:hint="eastAsia"/>
        </w:rPr>
        <w:t>E</w:t>
      </w:r>
      <w:r>
        <w:t>ncoder Layer</w:t>
      </w:r>
    </w:p>
    <w:p w14:paraId="3CC322FB" w14:textId="55C81B4F" w:rsidR="002D0D1D" w:rsidRPr="002D0D1D" w:rsidRDefault="002D0D1D" w:rsidP="00643AD0">
      <w:pPr>
        <w:pStyle w:val="1e"/>
      </w:pPr>
      <w:r w:rsidRPr="002D0D1D">
        <w:t>我们首先实现</w:t>
      </w:r>
      <w:r w:rsidRPr="002D0D1D">
        <w:t>encoder</w:t>
      </w:r>
      <w:r w:rsidRPr="002D0D1D">
        <w:t>中的一个层。</w:t>
      </w:r>
    </w:p>
    <w:p w14:paraId="04F5A419" w14:textId="77777777" w:rsidR="00AD2A0E" w:rsidRDefault="00AD2A0E" w:rsidP="00643AD0">
      <w:pPr>
        <w:pStyle w:val="2f2"/>
      </w:pPr>
      <w:r>
        <w:rPr>
          <w:rFonts w:hint="eastAsia"/>
        </w:rPr>
        <w:t>class EncoderLayer(</w:t>
      </w:r>
      <w:proofErr w:type="gramStart"/>
      <w:r>
        <w:rPr>
          <w:rFonts w:hint="eastAsia"/>
        </w:rPr>
        <w:t>nn.Cell</w:t>
      </w:r>
      <w:proofErr w:type="gramEnd"/>
      <w:r>
        <w:rPr>
          <w:rFonts w:hint="eastAsia"/>
        </w:rPr>
        <w:t>):</w:t>
      </w:r>
    </w:p>
    <w:p w14:paraId="5EA4F493" w14:textId="77777777" w:rsidR="00AD2A0E" w:rsidRDefault="00AD2A0E" w:rsidP="00643AD0">
      <w:pPr>
        <w:pStyle w:val="2f2"/>
      </w:pPr>
      <w:r>
        <w:rPr>
          <w:rFonts w:hint="eastAsia"/>
        </w:rPr>
        <w:t xml:space="preserve">    def __init_</w:t>
      </w:r>
      <w:proofErr w:type="gramStart"/>
      <w:r>
        <w:rPr>
          <w:rFonts w:hint="eastAsia"/>
        </w:rPr>
        <w:t>_(</w:t>
      </w:r>
      <w:proofErr w:type="gramEnd"/>
      <w:r>
        <w:rPr>
          <w:rFonts w:hint="eastAsia"/>
        </w:rPr>
        <w:t>self, d_model, n_heads, d_ff, dropout_p=0.):</w:t>
      </w:r>
    </w:p>
    <w:p w14:paraId="79478CA8" w14:textId="77777777" w:rsidR="00AD2A0E" w:rsidRDefault="00AD2A0E" w:rsidP="00643AD0">
      <w:pPr>
        <w:pStyle w:val="2f2"/>
      </w:pPr>
      <w:r>
        <w:rPr>
          <w:rFonts w:hint="eastAsia"/>
        </w:rPr>
        <w:t xml:space="preserve">        super(</w:t>
      </w:r>
      <w:proofErr w:type="gramStart"/>
      <w:r>
        <w:rPr>
          <w:rFonts w:hint="eastAsia"/>
        </w:rPr>
        <w:t>)._</w:t>
      </w:r>
      <w:proofErr w:type="gramEnd"/>
      <w:r>
        <w:rPr>
          <w:rFonts w:hint="eastAsia"/>
        </w:rPr>
        <w:t>_init__()</w:t>
      </w:r>
    </w:p>
    <w:p w14:paraId="48EC0064" w14:textId="77777777" w:rsidR="00AD2A0E" w:rsidRDefault="00AD2A0E" w:rsidP="00643AD0">
      <w:pPr>
        <w:pStyle w:val="2f2"/>
      </w:pPr>
      <w:r>
        <w:rPr>
          <w:rFonts w:hint="eastAsia"/>
        </w:rPr>
        <w:t xml:space="preserve">        d_k = d_model // n_heads</w:t>
      </w:r>
    </w:p>
    <w:p w14:paraId="20D7E3CE" w14:textId="77777777" w:rsidR="00AD2A0E" w:rsidRDefault="00AD2A0E" w:rsidP="00643AD0">
      <w:pPr>
        <w:pStyle w:val="2f2"/>
      </w:pPr>
      <w:r>
        <w:rPr>
          <w:rFonts w:hint="eastAsia"/>
        </w:rPr>
        <w:t xml:space="preserve">        if d_k * n_</w:t>
      </w:r>
      <w:proofErr w:type="gramStart"/>
      <w:r>
        <w:rPr>
          <w:rFonts w:hint="eastAsia"/>
        </w:rPr>
        <w:t>heads !</w:t>
      </w:r>
      <w:proofErr w:type="gramEnd"/>
      <w:r>
        <w:rPr>
          <w:rFonts w:hint="eastAsia"/>
        </w:rPr>
        <w:t>= d_model:</w:t>
      </w:r>
    </w:p>
    <w:p w14:paraId="154B29C2" w14:textId="77777777" w:rsidR="00AD2A0E" w:rsidRDefault="00AD2A0E" w:rsidP="00643AD0">
      <w:pPr>
        <w:pStyle w:val="2f2"/>
      </w:pPr>
      <w:r>
        <w:rPr>
          <w:rFonts w:hint="eastAsia"/>
        </w:rPr>
        <w:t xml:space="preserve">            raise </w:t>
      </w:r>
      <w:proofErr w:type="gramStart"/>
      <w:r>
        <w:rPr>
          <w:rFonts w:hint="eastAsia"/>
        </w:rPr>
        <w:t>ValueError(</w:t>
      </w:r>
      <w:proofErr w:type="gramEnd"/>
      <w:r>
        <w:rPr>
          <w:rFonts w:hint="eastAsia"/>
        </w:rPr>
        <w:t>f"The `d_model` {d_model} can not be divisible by `num_heads` {n_heads}.")</w:t>
      </w:r>
    </w:p>
    <w:p w14:paraId="7F8DBBBC" w14:textId="77777777" w:rsidR="00AD2A0E" w:rsidRDefault="00AD2A0E" w:rsidP="00643AD0">
      <w:pPr>
        <w:pStyle w:val="2f2"/>
      </w:pPr>
      <w:r>
        <w:rPr>
          <w:rFonts w:hint="eastAsia"/>
        </w:rPr>
        <w:t xml:space="preserve">        self.enc_self_attn = </w:t>
      </w:r>
      <w:proofErr w:type="gramStart"/>
      <w:r>
        <w:rPr>
          <w:rFonts w:hint="eastAsia"/>
        </w:rPr>
        <w:t>MultiHeadAttention(</w:t>
      </w:r>
      <w:proofErr w:type="gramEnd"/>
      <w:r>
        <w:rPr>
          <w:rFonts w:hint="eastAsia"/>
        </w:rPr>
        <w:t>d_model, d_k, n_heads, dropout_p)</w:t>
      </w:r>
    </w:p>
    <w:p w14:paraId="7B680757" w14:textId="77777777" w:rsidR="00AD2A0E" w:rsidRDefault="00AD2A0E" w:rsidP="00643AD0">
      <w:pPr>
        <w:pStyle w:val="2f2"/>
      </w:pPr>
      <w:r>
        <w:rPr>
          <w:rFonts w:hint="eastAsia"/>
        </w:rPr>
        <w:lastRenderedPageBreak/>
        <w:t xml:space="preserve">        self.pos_ffn = </w:t>
      </w:r>
      <w:proofErr w:type="gramStart"/>
      <w:r>
        <w:rPr>
          <w:rFonts w:hint="eastAsia"/>
        </w:rPr>
        <w:t>PoswiseFeedForward(</w:t>
      </w:r>
      <w:proofErr w:type="gramEnd"/>
      <w:r>
        <w:rPr>
          <w:rFonts w:hint="eastAsia"/>
        </w:rPr>
        <w:t>d_ff, d_model, dropout_p)</w:t>
      </w:r>
    </w:p>
    <w:p w14:paraId="60EE921C" w14:textId="77777777" w:rsidR="00AD2A0E" w:rsidRDefault="00AD2A0E" w:rsidP="00643AD0">
      <w:pPr>
        <w:pStyle w:val="2f2"/>
      </w:pPr>
      <w:r>
        <w:rPr>
          <w:rFonts w:hint="eastAsia"/>
        </w:rPr>
        <w:t xml:space="preserve">        self.add_norm1 = </w:t>
      </w:r>
      <w:proofErr w:type="gramStart"/>
      <w:r>
        <w:rPr>
          <w:rFonts w:hint="eastAsia"/>
        </w:rPr>
        <w:t>AddNorm(</w:t>
      </w:r>
      <w:proofErr w:type="gramEnd"/>
      <w:r>
        <w:rPr>
          <w:rFonts w:hint="eastAsia"/>
        </w:rPr>
        <w:t>d_model, dropout_p)</w:t>
      </w:r>
    </w:p>
    <w:p w14:paraId="3B681F9A" w14:textId="77777777" w:rsidR="00AD2A0E" w:rsidRDefault="00AD2A0E" w:rsidP="00643AD0">
      <w:pPr>
        <w:pStyle w:val="2f2"/>
      </w:pPr>
      <w:r>
        <w:rPr>
          <w:rFonts w:hint="eastAsia"/>
        </w:rPr>
        <w:t xml:space="preserve">        self.add_norm2 = </w:t>
      </w:r>
      <w:proofErr w:type="gramStart"/>
      <w:r>
        <w:rPr>
          <w:rFonts w:hint="eastAsia"/>
        </w:rPr>
        <w:t>AddNorm(</w:t>
      </w:r>
      <w:proofErr w:type="gramEnd"/>
      <w:r>
        <w:rPr>
          <w:rFonts w:hint="eastAsia"/>
        </w:rPr>
        <w:t>d_model, dropout_p)</w:t>
      </w:r>
    </w:p>
    <w:p w14:paraId="24913236" w14:textId="77777777" w:rsidR="00AD2A0E" w:rsidRDefault="00AD2A0E" w:rsidP="00643AD0">
      <w:pPr>
        <w:pStyle w:val="2f2"/>
      </w:pPr>
      <w:r>
        <w:rPr>
          <w:rFonts w:hint="eastAsia"/>
        </w:rPr>
        <w:t xml:space="preserve">        </w:t>
      </w:r>
    </w:p>
    <w:p w14:paraId="713FFE3B" w14:textId="77777777" w:rsidR="00AD2A0E" w:rsidRDefault="00AD2A0E" w:rsidP="00643AD0">
      <w:pPr>
        <w:pStyle w:val="2f2"/>
      </w:pPr>
      <w:r>
        <w:rPr>
          <w:rFonts w:hint="eastAsia"/>
        </w:rPr>
        <w:t xml:space="preserve">    def </w:t>
      </w:r>
      <w:proofErr w:type="gramStart"/>
      <w:r>
        <w:rPr>
          <w:rFonts w:hint="eastAsia"/>
        </w:rPr>
        <w:t>construct(</w:t>
      </w:r>
      <w:proofErr w:type="gramEnd"/>
      <w:r>
        <w:rPr>
          <w:rFonts w:hint="eastAsia"/>
        </w:rPr>
        <w:t>self, enc_inputs, enc_self_attn_mask):</w:t>
      </w:r>
    </w:p>
    <w:p w14:paraId="3F091B9D" w14:textId="77777777" w:rsidR="00AD2A0E" w:rsidRDefault="00AD2A0E" w:rsidP="00643AD0">
      <w:pPr>
        <w:pStyle w:val="2f2"/>
      </w:pPr>
      <w:r>
        <w:rPr>
          <w:rFonts w:hint="eastAsia"/>
        </w:rPr>
        <w:t xml:space="preserve">        """</w:t>
      </w:r>
    </w:p>
    <w:p w14:paraId="5B752B61" w14:textId="77777777" w:rsidR="00AD2A0E" w:rsidRDefault="00AD2A0E" w:rsidP="00643AD0">
      <w:pPr>
        <w:pStyle w:val="2f2"/>
      </w:pPr>
      <w:r>
        <w:rPr>
          <w:rFonts w:hint="eastAsia"/>
        </w:rPr>
        <w:t xml:space="preserve">        enc_inputs: [batch_size, src_len, d_model]</w:t>
      </w:r>
    </w:p>
    <w:p w14:paraId="390DFDCF" w14:textId="77777777" w:rsidR="00AD2A0E" w:rsidRDefault="00AD2A0E" w:rsidP="00643AD0">
      <w:pPr>
        <w:pStyle w:val="2f2"/>
      </w:pPr>
      <w:r>
        <w:rPr>
          <w:rFonts w:hint="eastAsia"/>
        </w:rPr>
        <w:t xml:space="preserve">        enc_self_attn_mask: [batch_size, src_len, src_len]</w:t>
      </w:r>
    </w:p>
    <w:p w14:paraId="68CEB24F" w14:textId="77777777" w:rsidR="00AD2A0E" w:rsidRDefault="00AD2A0E" w:rsidP="00643AD0">
      <w:pPr>
        <w:pStyle w:val="2f2"/>
      </w:pPr>
      <w:r>
        <w:rPr>
          <w:rFonts w:hint="eastAsia"/>
        </w:rPr>
        <w:t xml:space="preserve">        """</w:t>
      </w:r>
    </w:p>
    <w:p w14:paraId="5C9B5ECF" w14:textId="77777777" w:rsidR="00AD2A0E" w:rsidRDefault="00AD2A0E" w:rsidP="00643AD0">
      <w:pPr>
        <w:pStyle w:val="2f2"/>
      </w:pPr>
      <w:r>
        <w:rPr>
          <w:rFonts w:hint="eastAsia"/>
        </w:rPr>
        <w:t xml:space="preserve">        residual = enc_inputs</w:t>
      </w:r>
    </w:p>
    <w:p w14:paraId="4F910A6F" w14:textId="77777777" w:rsidR="00AD2A0E" w:rsidRDefault="00AD2A0E" w:rsidP="00643AD0">
      <w:pPr>
        <w:pStyle w:val="2f2"/>
      </w:pPr>
    </w:p>
    <w:p w14:paraId="0A4A18FF" w14:textId="77777777" w:rsidR="00AD2A0E" w:rsidRDefault="00AD2A0E" w:rsidP="00643AD0">
      <w:pPr>
        <w:pStyle w:val="2f2"/>
      </w:pPr>
      <w:r>
        <w:rPr>
          <w:rFonts w:hint="eastAsia"/>
        </w:rPr>
        <w:t xml:space="preserve">        enc_outputs, attn = self.enc_self_</w:t>
      </w:r>
      <w:proofErr w:type="gramStart"/>
      <w:r>
        <w:rPr>
          <w:rFonts w:hint="eastAsia"/>
        </w:rPr>
        <w:t>attn(</w:t>
      </w:r>
      <w:proofErr w:type="gramEnd"/>
      <w:r>
        <w:rPr>
          <w:rFonts w:hint="eastAsia"/>
        </w:rPr>
        <w:t>enc_inputs, enc_inputs, enc_inputs, enc_self_attn_mask)</w:t>
      </w:r>
    </w:p>
    <w:p w14:paraId="57ADABDA" w14:textId="77777777" w:rsidR="00AD2A0E" w:rsidRDefault="00AD2A0E" w:rsidP="00643AD0">
      <w:pPr>
        <w:pStyle w:val="2f2"/>
      </w:pPr>
    </w:p>
    <w:p w14:paraId="3CA6B365" w14:textId="77777777" w:rsidR="00AD2A0E" w:rsidRDefault="00AD2A0E" w:rsidP="00643AD0">
      <w:pPr>
        <w:pStyle w:val="2f2"/>
      </w:pPr>
      <w:r>
        <w:rPr>
          <w:rFonts w:hint="eastAsia"/>
        </w:rPr>
        <w:t xml:space="preserve">        enc_outputs = self.add_norm1(enc_outputs, residual)</w:t>
      </w:r>
    </w:p>
    <w:p w14:paraId="623D046E" w14:textId="77777777" w:rsidR="00AD2A0E" w:rsidRDefault="00AD2A0E" w:rsidP="00643AD0">
      <w:pPr>
        <w:pStyle w:val="2f2"/>
      </w:pPr>
      <w:r>
        <w:rPr>
          <w:rFonts w:hint="eastAsia"/>
        </w:rPr>
        <w:t xml:space="preserve">        residual = enc_outputs</w:t>
      </w:r>
    </w:p>
    <w:p w14:paraId="59DFC886" w14:textId="77777777" w:rsidR="00AD2A0E" w:rsidRDefault="00AD2A0E" w:rsidP="00643AD0">
      <w:pPr>
        <w:pStyle w:val="2f2"/>
      </w:pPr>
    </w:p>
    <w:p w14:paraId="791CB157" w14:textId="77777777" w:rsidR="00AD2A0E" w:rsidRDefault="00AD2A0E" w:rsidP="00643AD0">
      <w:pPr>
        <w:pStyle w:val="2f2"/>
      </w:pPr>
      <w:r>
        <w:rPr>
          <w:rFonts w:hint="eastAsia"/>
        </w:rPr>
        <w:t xml:space="preserve">        enc_outputs = self.pos_ffn(enc_outputs)</w:t>
      </w:r>
    </w:p>
    <w:p w14:paraId="5CCC4FB0" w14:textId="77777777" w:rsidR="00AD2A0E" w:rsidRDefault="00AD2A0E" w:rsidP="00643AD0">
      <w:pPr>
        <w:pStyle w:val="2f2"/>
      </w:pPr>
    </w:p>
    <w:p w14:paraId="251A0129" w14:textId="77777777" w:rsidR="00AD2A0E" w:rsidRDefault="00AD2A0E" w:rsidP="00643AD0">
      <w:pPr>
        <w:pStyle w:val="2f2"/>
      </w:pPr>
      <w:r>
        <w:rPr>
          <w:rFonts w:hint="eastAsia"/>
        </w:rPr>
        <w:t xml:space="preserve">        enc_outputs = self.add_norm2(enc_outputs, residual)</w:t>
      </w:r>
    </w:p>
    <w:p w14:paraId="71AB3CC9" w14:textId="77777777" w:rsidR="00AD2A0E" w:rsidRDefault="00AD2A0E" w:rsidP="00643AD0">
      <w:pPr>
        <w:pStyle w:val="2f2"/>
      </w:pPr>
    </w:p>
    <w:p w14:paraId="5147E261" w14:textId="77777777" w:rsidR="00AD2A0E" w:rsidRDefault="00AD2A0E" w:rsidP="00643AD0">
      <w:pPr>
        <w:pStyle w:val="2f2"/>
      </w:pPr>
      <w:r>
        <w:rPr>
          <w:rFonts w:hint="eastAsia"/>
        </w:rPr>
        <w:t xml:space="preserve">        return enc_outputs, attn</w:t>
      </w:r>
    </w:p>
    <w:p w14:paraId="4DC48AB7" w14:textId="77777777" w:rsidR="00AD2A0E" w:rsidRDefault="00AD2A0E" w:rsidP="00643AD0">
      <w:pPr>
        <w:pStyle w:val="2f2"/>
      </w:pPr>
    </w:p>
    <w:p w14:paraId="080A6267" w14:textId="77777777" w:rsidR="00AD2A0E" w:rsidRDefault="00AD2A0E" w:rsidP="00643AD0">
      <w:pPr>
        <w:pStyle w:val="2f2"/>
      </w:pPr>
      <w:r>
        <w:rPr>
          <w:rFonts w:hint="eastAsia"/>
        </w:rPr>
        <w:t xml:space="preserve">x = </w:t>
      </w:r>
      <w:proofErr w:type="gramStart"/>
      <w:r>
        <w:rPr>
          <w:rFonts w:hint="eastAsia"/>
        </w:rPr>
        <w:t>ops.ones</w:t>
      </w:r>
      <w:proofErr w:type="gramEnd"/>
      <w:r>
        <w:rPr>
          <w:rFonts w:hint="eastAsia"/>
        </w:rPr>
        <w:t>((128, 32, 512), mstype.float32)</w:t>
      </w:r>
    </w:p>
    <w:p w14:paraId="116DCDAE" w14:textId="77777777" w:rsidR="00AD2A0E" w:rsidRDefault="00AD2A0E" w:rsidP="00643AD0">
      <w:pPr>
        <w:pStyle w:val="2f2"/>
      </w:pPr>
      <w:r>
        <w:rPr>
          <w:rFonts w:hint="eastAsia"/>
        </w:rPr>
        <w:t>mask = Tensor([False]</w:t>
      </w:r>
      <w:proofErr w:type="gramStart"/>
      <w:r>
        <w:rPr>
          <w:rFonts w:hint="eastAsia"/>
        </w:rPr>
        <w:t>).broadcast</w:t>
      </w:r>
      <w:proofErr w:type="gramEnd"/>
      <w:r>
        <w:rPr>
          <w:rFonts w:hint="eastAsia"/>
        </w:rPr>
        <w:t>_to((128, 32, 32))</w:t>
      </w:r>
    </w:p>
    <w:p w14:paraId="3C7851E5" w14:textId="77777777" w:rsidR="00AD2A0E" w:rsidRDefault="00AD2A0E" w:rsidP="00643AD0">
      <w:pPr>
        <w:pStyle w:val="2f2"/>
      </w:pPr>
      <w:r>
        <w:rPr>
          <w:rFonts w:hint="eastAsia"/>
        </w:rPr>
        <w:t xml:space="preserve">encoder_layer = </w:t>
      </w:r>
      <w:proofErr w:type="gramStart"/>
      <w:r>
        <w:rPr>
          <w:rFonts w:hint="eastAsia"/>
        </w:rPr>
        <w:t>EncoderLayer(</w:t>
      </w:r>
      <w:proofErr w:type="gramEnd"/>
      <w:r>
        <w:rPr>
          <w:rFonts w:hint="eastAsia"/>
        </w:rPr>
        <w:t>512, 8, 2018)</w:t>
      </w:r>
    </w:p>
    <w:p w14:paraId="6EEA952E" w14:textId="77777777" w:rsidR="00AD2A0E" w:rsidRDefault="00AD2A0E" w:rsidP="00643AD0">
      <w:pPr>
        <w:pStyle w:val="2f2"/>
      </w:pPr>
      <w:r>
        <w:rPr>
          <w:rFonts w:hint="eastAsia"/>
        </w:rPr>
        <w:t>output, attn = encoder_</w:t>
      </w:r>
      <w:proofErr w:type="gramStart"/>
      <w:r>
        <w:rPr>
          <w:rFonts w:hint="eastAsia"/>
        </w:rPr>
        <w:t>layer(</w:t>
      </w:r>
      <w:proofErr w:type="gramEnd"/>
      <w:r>
        <w:rPr>
          <w:rFonts w:hint="eastAsia"/>
        </w:rPr>
        <w:t>x, mask)</w:t>
      </w:r>
    </w:p>
    <w:p w14:paraId="1A2969B6" w14:textId="3E02E0F2" w:rsidR="002D0D1D" w:rsidRDefault="00AD2A0E" w:rsidP="00643AD0">
      <w:pPr>
        <w:pStyle w:val="2f2"/>
      </w:pPr>
      <w:proofErr w:type="gramStart"/>
      <w:r>
        <w:rPr>
          <w:rFonts w:hint="eastAsia"/>
        </w:rPr>
        <w:t>print(</w:t>
      </w:r>
      <w:proofErr w:type="gramEnd"/>
      <w:r>
        <w:rPr>
          <w:rFonts w:hint="eastAsia"/>
        </w:rPr>
        <w:t>output.shape, attn.shape)</w:t>
      </w:r>
    </w:p>
    <w:p w14:paraId="0F7C6BB3" w14:textId="71DF2060" w:rsidR="00C837B1" w:rsidRDefault="00C837B1" w:rsidP="00643AD0">
      <w:pPr>
        <w:pStyle w:val="1e"/>
      </w:pPr>
      <w:r>
        <w:rPr>
          <w:rFonts w:hint="eastAsia"/>
        </w:rPr>
        <w:t>输出</w:t>
      </w:r>
    </w:p>
    <w:p w14:paraId="20523929" w14:textId="6B0605DB" w:rsidR="00687F55" w:rsidRDefault="00C837B1" w:rsidP="00711A0C">
      <w:pPr>
        <w:pStyle w:val="2f2"/>
        <w:rPr>
          <w:rFonts w:hint="eastAsia"/>
        </w:rPr>
      </w:pPr>
      <w:r w:rsidRPr="00C837B1">
        <w:t>(128, 32, 512) (128, 8, 32, 32)</w:t>
      </w:r>
    </w:p>
    <w:p w14:paraId="2CDF1D77" w14:textId="02A1F748" w:rsidR="00652B39" w:rsidRPr="00652B39" w:rsidRDefault="00052756" w:rsidP="00643AD0">
      <w:pPr>
        <w:pStyle w:val="5"/>
      </w:pPr>
      <w:r>
        <w:rPr>
          <w:rFonts w:hint="eastAsia"/>
        </w:rPr>
        <w:t>编码器</w:t>
      </w:r>
      <w:r>
        <w:rPr>
          <w:rFonts w:hint="eastAsia"/>
        </w:rPr>
        <w:t>En</w:t>
      </w:r>
      <w:r>
        <w:t>coder</w:t>
      </w:r>
    </w:p>
    <w:p w14:paraId="3E6F7FF7" w14:textId="0CFF4BE7" w:rsidR="007E5C2E" w:rsidRPr="00652B39" w:rsidRDefault="00652B39" w:rsidP="00643AD0">
      <w:pPr>
        <w:pStyle w:val="1e"/>
      </w:pPr>
      <w:r w:rsidRPr="00652B39">
        <w:t>将上面实现的</w:t>
      </w:r>
      <w:r w:rsidRPr="00652B39">
        <w:t>encoder</w:t>
      </w:r>
      <w:r w:rsidRPr="00652B39">
        <w:t>层堆叠</w:t>
      </w:r>
      <w:r w:rsidRPr="00652B39">
        <w:t>n_layers</w:t>
      </w:r>
      <w:r w:rsidRPr="00652B39">
        <w:t>次，并添加</w:t>
      </w:r>
      <w:r w:rsidRPr="00652B39">
        <w:t>wording embedding</w:t>
      </w:r>
      <w:r w:rsidRPr="00652B39">
        <w:t>与</w:t>
      </w:r>
      <w:r w:rsidRPr="00652B39">
        <w:t>positional encoding</w:t>
      </w:r>
      <w:r w:rsidRPr="00652B39">
        <w:t>。</w:t>
      </w:r>
    </w:p>
    <w:p w14:paraId="72618C42" w14:textId="77777777" w:rsidR="00652B39" w:rsidRDefault="00652B39" w:rsidP="00643AD0">
      <w:pPr>
        <w:pStyle w:val="2f2"/>
      </w:pPr>
      <w:r>
        <w:rPr>
          <w:rFonts w:hint="eastAsia"/>
        </w:rPr>
        <w:t>class Encoder(</w:t>
      </w:r>
      <w:proofErr w:type="gramStart"/>
      <w:r>
        <w:rPr>
          <w:rFonts w:hint="eastAsia"/>
        </w:rPr>
        <w:t>nn.Cell</w:t>
      </w:r>
      <w:proofErr w:type="gramEnd"/>
      <w:r>
        <w:rPr>
          <w:rFonts w:hint="eastAsia"/>
        </w:rPr>
        <w:t>):</w:t>
      </w:r>
    </w:p>
    <w:p w14:paraId="234EA4C2" w14:textId="77777777" w:rsidR="00652B39" w:rsidRDefault="00652B39" w:rsidP="00643AD0">
      <w:pPr>
        <w:pStyle w:val="2f2"/>
      </w:pPr>
      <w:r>
        <w:rPr>
          <w:rFonts w:hint="eastAsia"/>
        </w:rPr>
        <w:t xml:space="preserve">    def __init_</w:t>
      </w:r>
      <w:proofErr w:type="gramStart"/>
      <w:r>
        <w:rPr>
          <w:rFonts w:hint="eastAsia"/>
        </w:rPr>
        <w:t>_(</w:t>
      </w:r>
      <w:proofErr w:type="gramEnd"/>
      <w:r>
        <w:rPr>
          <w:rFonts w:hint="eastAsia"/>
        </w:rPr>
        <w:t>self, src_vocab_size, d_model, n_heads, d_ff, n_layers, dropout_p=0.):</w:t>
      </w:r>
    </w:p>
    <w:p w14:paraId="1B1365CB" w14:textId="77777777" w:rsidR="00652B39" w:rsidRDefault="00652B39" w:rsidP="00643AD0">
      <w:pPr>
        <w:pStyle w:val="2f2"/>
      </w:pPr>
      <w:r>
        <w:rPr>
          <w:rFonts w:hint="eastAsia"/>
        </w:rPr>
        <w:t xml:space="preserve">        super(</w:t>
      </w:r>
      <w:proofErr w:type="gramStart"/>
      <w:r>
        <w:rPr>
          <w:rFonts w:hint="eastAsia"/>
        </w:rPr>
        <w:t>)._</w:t>
      </w:r>
      <w:proofErr w:type="gramEnd"/>
      <w:r>
        <w:rPr>
          <w:rFonts w:hint="eastAsia"/>
        </w:rPr>
        <w:t>_init__()</w:t>
      </w:r>
    </w:p>
    <w:p w14:paraId="5234E2E1" w14:textId="77777777" w:rsidR="00652B39" w:rsidRDefault="00652B39" w:rsidP="00643AD0">
      <w:pPr>
        <w:pStyle w:val="2f2"/>
      </w:pPr>
      <w:r>
        <w:rPr>
          <w:rFonts w:hint="eastAsia"/>
        </w:rPr>
        <w:t xml:space="preserve">        self.src_emb = </w:t>
      </w:r>
      <w:proofErr w:type="gramStart"/>
      <w:r>
        <w:rPr>
          <w:rFonts w:hint="eastAsia"/>
        </w:rPr>
        <w:t>nn.Embedding</w:t>
      </w:r>
      <w:proofErr w:type="gramEnd"/>
      <w:r>
        <w:rPr>
          <w:rFonts w:hint="eastAsia"/>
        </w:rPr>
        <w:t>(src_vocab_size, d_model)</w:t>
      </w:r>
    </w:p>
    <w:p w14:paraId="51F0AC2D" w14:textId="77777777" w:rsidR="00652B39" w:rsidRDefault="00652B39" w:rsidP="00643AD0">
      <w:pPr>
        <w:pStyle w:val="2f2"/>
      </w:pPr>
      <w:r>
        <w:rPr>
          <w:rFonts w:hint="eastAsia"/>
        </w:rPr>
        <w:t xml:space="preserve">        self.pos_emb = </w:t>
      </w:r>
      <w:proofErr w:type="gramStart"/>
      <w:r>
        <w:rPr>
          <w:rFonts w:hint="eastAsia"/>
        </w:rPr>
        <w:t>PositionalEncoding(</w:t>
      </w:r>
      <w:proofErr w:type="gramEnd"/>
      <w:r>
        <w:rPr>
          <w:rFonts w:hint="eastAsia"/>
        </w:rPr>
        <w:t>d_model, dropout_p)</w:t>
      </w:r>
    </w:p>
    <w:p w14:paraId="190A1D68" w14:textId="77777777" w:rsidR="00652B39" w:rsidRDefault="00652B39" w:rsidP="00643AD0">
      <w:pPr>
        <w:pStyle w:val="2f2"/>
      </w:pPr>
      <w:r>
        <w:rPr>
          <w:rFonts w:hint="eastAsia"/>
        </w:rPr>
        <w:t xml:space="preserve">        </w:t>
      </w:r>
      <w:proofErr w:type="gramStart"/>
      <w:r>
        <w:rPr>
          <w:rFonts w:hint="eastAsia"/>
        </w:rPr>
        <w:t>self.layers</w:t>
      </w:r>
      <w:proofErr w:type="gramEnd"/>
      <w:r>
        <w:rPr>
          <w:rFonts w:hint="eastAsia"/>
        </w:rPr>
        <w:t xml:space="preserve"> = nn.CellList([EncoderLayer(d_model, n_heads, d_ff, dropout_p)] * n_layers)</w:t>
      </w:r>
    </w:p>
    <w:p w14:paraId="3416D734" w14:textId="77777777" w:rsidR="00652B39" w:rsidRDefault="00652B39" w:rsidP="00643AD0">
      <w:pPr>
        <w:pStyle w:val="2f2"/>
      </w:pPr>
      <w:r>
        <w:rPr>
          <w:rFonts w:hint="eastAsia"/>
        </w:rPr>
        <w:t xml:space="preserve">        </w:t>
      </w:r>
      <w:proofErr w:type="gramStart"/>
      <w:r>
        <w:rPr>
          <w:rFonts w:hint="eastAsia"/>
        </w:rPr>
        <w:t>self.scaling</w:t>
      </w:r>
      <w:proofErr w:type="gramEnd"/>
      <w:r>
        <w:rPr>
          <w:rFonts w:hint="eastAsia"/>
        </w:rPr>
        <w:t>_factor = ops.Sqrt()(Tensor(d_model, mstype.float32))</w:t>
      </w:r>
    </w:p>
    <w:p w14:paraId="6B4AB71C" w14:textId="77777777" w:rsidR="00652B39" w:rsidRDefault="00652B39" w:rsidP="00643AD0">
      <w:pPr>
        <w:pStyle w:val="2f2"/>
      </w:pPr>
    </w:p>
    <w:p w14:paraId="2C5FA97B" w14:textId="77777777" w:rsidR="00652B39" w:rsidRDefault="00652B39" w:rsidP="00643AD0">
      <w:pPr>
        <w:pStyle w:val="2f2"/>
      </w:pPr>
      <w:r>
        <w:rPr>
          <w:rFonts w:hint="eastAsia"/>
        </w:rPr>
        <w:t xml:space="preserve">    def </w:t>
      </w:r>
      <w:proofErr w:type="gramStart"/>
      <w:r>
        <w:rPr>
          <w:rFonts w:hint="eastAsia"/>
        </w:rPr>
        <w:t>construct(</w:t>
      </w:r>
      <w:proofErr w:type="gramEnd"/>
      <w:r>
        <w:rPr>
          <w:rFonts w:hint="eastAsia"/>
        </w:rPr>
        <w:t>self, enc_inputs, src_pad_idx):</w:t>
      </w:r>
    </w:p>
    <w:p w14:paraId="6CF59458" w14:textId="77777777" w:rsidR="00652B39" w:rsidRDefault="00652B39" w:rsidP="00643AD0">
      <w:pPr>
        <w:pStyle w:val="2f2"/>
      </w:pPr>
      <w:r>
        <w:rPr>
          <w:rFonts w:hint="eastAsia"/>
        </w:rPr>
        <w:t xml:space="preserve">        """enc_</w:t>
      </w:r>
      <w:proofErr w:type="gramStart"/>
      <w:r>
        <w:rPr>
          <w:rFonts w:hint="eastAsia"/>
        </w:rPr>
        <w:t>inputs :</w:t>
      </w:r>
      <w:proofErr w:type="gramEnd"/>
      <w:r>
        <w:rPr>
          <w:rFonts w:hint="eastAsia"/>
        </w:rPr>
        <w:t xml:space="preserve"> [batch_size, src_len]</w:t>
      </w:r>
    </w:p>
    <w:p w14:paraId="2448EACF" w14:textId="77777777" w:rsidR="00652B39" w:rsidRDefault="00652B39" w:rsidP="00643AD0">
      <w:pPr>
        <w:pStyle w:val="2f2"/>
      </w:pPr>
      <w:r>
        <w:rPr>
          <w:rFonts w:hint="eastAsia"/>
        </w:rPr>
        <w:t xml:space="preserve">        """</w:t>
      </w:r>
    </w:p>
    <w:p w14:paraId="1C64BDF9" w14:textId="77777777" w:rsidR="00652B39" w:rsidRDefault="00652B39" w:rsidP="00643AD0">
      <w:pPr>
        <w:pStyle w:val="2f2"/>
      </w:pPr>
      <w:r>
        <w:rPr>
          <w:rFonts w:hint="eastAsia"/>
        </w:rPr>
        <w:t xml:space="preserve">        enc_outputs = self.src_emb(enc_</w:t>
      </w:r>
      <w:proofErr w:type="gramStart"/>
      <w:r>
        <w:rPr>
          <w:rFonts w:hint="eastAsia"/>
        </w:rPr>
        <w:t>inputs.astype</w:t>
      </w:r>
      <w:proofErr w:type="gramEnd"/>
      <w:r>
        <w:rPr>
          <w:rFonts w:hint="eastAsia"/>
        </w:rPr>
        <w:t>(mstype.int32))</w:t>
      </w:r>
    </w:p>
    <w:p w14:paraId="5FD8CAD4" w14:textId="77777777" w:rsidR="00652B39" w:rsidRDefault="00652B39" w:rsidP="00643AD0">
      <w:pPr>
        <w:pStyle w:val="2f2"/>
      </w:pPr>
      <w:r>
        <w:rPr>
          <w:rFonts w:hint="eastAsia"/>
        </w:rPr>
        <w:t xml:space="preserve">        enc_outputs = self.pos_</w:t>
      </w:r>
      <w:proofErr w:type="gramStart"/>
      <w:r>
        <w:rPr>
          <w:rFonts w:hint="eastAsia"/>
        </w:rPr>
        <w:t>emb(</w:t>
      </w:r>
      <w:proofErr w:type="gramEnd"/>
      <w:r>
        <w:rPr>
          <w:rFonts w:hint="eastAsia"/>
        </w:rPr>
        <w:t>enc_outputs * self.scaling_factor)</w:t>
      </w:r>
    </w:p>
    <w:p w14:paraId="1AEA0AE6" w14:textId="77777777" w:rsidR="00652B39" w:rsidRDefault="00652B39" w:rsidP="00643AD0">
      <w:pPr>
        <w:pStyle w:val="2f2"/>
      </w:pPr>
    </w:p>
    <w:p w14:paraId="1FB0D1E7" w14:textId="77777777" w:rsidR="00652B39" w:rsidRDefault="00652B39" w:rsidP="00643AD0">
      <w:pPr>
        <w:pStyle w:val="2f2"/>
      </w:pPr>
      <w:r>
        <w:rPr>
          <w:rFonts w:hint="eastAsia"/>
        </w:rPr>
        <w:t xml:space="preserve">        enc_self_attn_mask = get_attn_pad_</w:t>
      </w:r>
      <w:proofErr w:type="gramStart"/>
      <w:r>
        <w:rPr>
          <w:rFonts w:hint="eastAsia"/>
        </w:rPr>
        <w:t>mask(</w:t>
      </w:r>
      <w:proofErr w:type="gramEnd"/>
      <w:r>
        <w:rPr>
          <w:rFonts w:hint="eastAsia"/>
        </w:rPr>
        <w:t>enc_inputs, enc_inputs, src_pad_idx)</w:t>
      </w:r>
    </w:p>
    <w:p w14:paraId="5D71552C" w14:textId="77777777" w:rsidR="00652B39" w:rsidRDefault="00652B39" w:rsidP="00643AD0">
      <w:pPr>
        <w:pStyle w:val="2f2"/>
      </w:pPr>
    </w:p>
    <w:p w14:paraId="5FDD530C" w14:textId="77777777" w:rsidR="00652B39" w:rsidRDefault="00652B39" w:rsidP="00643AD0">
      <w:pPr>
        <w:pStyle w:val="2f2"/>
      </w:pPr>
      <w:r>
        <w:rPr>
          <w:rFonts w:hint="eastAsia"/>
        </w:rPr>
        <w:t xml:space="preserve">        enc_self_attns = []</w:t>
      </w:r>
    </w:p>
    <w:p w14:paraId="48C7D9F0" w14:textId="77777777" w:rsidR="00652B39" w:rsidRDefault="00652B39" w:rsidP="00643AD0">
      <w:pPr>
        <w:pStyle w:val="2f2"/>
      </w:pPr>
      <w:r>
        <w:rPr>
          <w:rFonts w:hint="eastAsia"/>
        </w:rPr>
        <w:t xml:space="preserve">        for layer in </w:t>
      </w:r>
      <w:proofErr w:type="gramStart"/>
      <w:r>
        <w:rPr>
          <w:rFonts w:hint="eastAsia"/>
        </w:rPr>
        <w:t>self.layers</w:t>
      </w:r>
      <w:proofErr w:type="gramEnd"/>
      <w:r>
        <w:rPr>
          <w:rFonts w:hint="eastAsia"/>
        </w:rPr>
        <w:t>:</w:t>
      </w:r>
    </w:p>
    <w:p w14:paraId="36009937" w14:textId="77777777" w:rsidR="00652B39" w:rsidRDefault="00652B39" w:rsidP="00643AD0">
      <w:pPr>
        <w:pStyle w:val="2f2"/>
      </w:pPr>
      <w:r>
        <w:rPr>
          <w:rFonts w:hint="eastAsia"/>
        </w:rPr>
        <w:t xml:space="preserve">            enc_outputs, enc_self_attn = </w:t>
      </w:r>
      <w:proofErr w:type="gramStart"/>
      <w:r>
        <w:rPr>
          <w:rFonts w:hint="eastAsia"/>
        </w:rPr>
        <w:t>layer(</w:t>
      </w:r>
      <w:proofErr w:type="gramEnd"/>
      <w:r>
        <w:rPr>
          <w:rFonts w:hint="eastAsia"/>
        </w:rPr>
        <w:t>enc_outputs, enc_self_attn_mask)</w:t>
      </w:r>
    </w:p>
    <w:p w14:paraId="5002A254" w14:textId="77777777" w:rsidR="00652B39" w:rsidRDefault="00652B39" w:rsidP="00643AD0">
      <w:pPr>
        <w:pStyle w:val="2f2"/>
      </w:pPr>
      <w:r>
        <w:rPr>
          <w:rFonts w:hint="eastAsia"/>
        </w:rPr>
        <w:t xml:space="preserve">            enc_self_</w:t>
      </w:r>
      <w:proofErr w:type="gramStart"/>
      <w:r>
        <w:rPr>
          <w:rFonts w:hint="eastAsia"/>
        </w:rPr>
        <w:t>attns.append</w:t>
      </w:r>
      <w:proofErr w:type="gramEnd"/>
      <w:r>
        <w:rPr>
          <w:rFonts w:hint="eastAsia"/>
        </w:rPr>
        <w:t>(enc_self_attn)</w:t>
      </w:r>
    </w:p>
    <w:p w14:paraId="101A5812" w14:textId="77777777" w:rsidR="00652B39" w:rsidRDefault="00652B39" w:rsidP="00643AD0">
      <w:pPr>
        <w:pStyle w:val="2f2"/>
      </w:pPr>
      <w:r>
        <w:rPr>
          <w:rFonts w:hint="eastAsia"/>
        </w:rPr>
        <w:t xml:space="preserve">        return enc_outputs, enc_self_attns</w:t>
      </w:r>
    </w:p>
    <w:p w14:paraId="5DB15F10" w14:textId="77777777" w:rsidR="00652B39" w:rsidRDefault="00652B39" w:rsidP="00643AD0">
      <w:pPr>
        <w:pStyle w:val="2f2"/>
      </w:pPr>
    </w:p>
    <w:p w14:paraId="7898CF50" w14:textId="77777777" w:rsidR="00652B39" w:rsidRDefault="00652B39" w:rsidP="00643AD0">
      <w:pPr>
        <w:pStyle w:val="2f2"/>
      </w:pPr>
      <w:r>
        <w:rPr>
          <w:rFonts w:hint="eastAsia"/>
        </w:rPr>
        <w:t>encoder = Encoder(len(de_vocab), 512, 8, 2048, 6)</w:t>
      </w:r>
    </w:p>
    <w:p w14:paraId="19561C7D" w14:textId="77777777" w:rsidR="00652B39" w:rsidRDefault="00652B39" w:rsidP="00643AD0">
      <w:pPr>
        <w:pStyle w:val="2f2"/>
      </w:pPr>
    </w:p>
    <w:p w14:paraId="178F9498" w14:textId="77777777" w:rsidR="00652B39" w:rsidRDefault="00652B39" w:rsidP="00643AD0">
      <w:pPr>
        <w:pStyle w:val="2f2"/>
      </w:pPr>
      <w:r>
        <w:rPr>
          <w:rFonts w:hint="eastAsia"/>
        </w:rPr>
        <w:t>for src_idx, src_len, trg_idx in train_</w:t>
      </w:r>
      <w:proofErr w:type="gramStart"/>
      <w:r>
        <w:rPr>
          <w:rFonts w:hint="eastAsia"/>
        </w:rPr>
        <w:t>iterator(</w:t>
      </w:r>
      <w:proofErr w:type="gramEnd"/>
      <w:r>
        <w:rPr>
          <w:rFonts w:hint="eastAsia"/>
        </w:rPr>
        <w:t>):</w:t>
      </w:r>
    </w:p>
    <w:p w14:paraId="7A4452FF" w14:textId="77777777" w:rsidR="00652B39" w:rsidRDefault="00652B39" w:rsidP="00643AD0">
      <w:pPr>
        <w:pStyle w:val="2f2"/>
      </w:pPr>
      <w:r>
        <w:rPr>
          <w:rFonts w:hint="eastAsia"/>
        </w:rPr>
        <w:t xml:space="preserve">    enc_outputs, enc_self_attns = </w:t>
      </w:r>
      <w:proofErr w:type="gramStart"/>
      <w:r>
        <w:rPr>
          <w:rFonts w:hint="eastAsia"/>
        </w:rPr>
        <w:t>encoder(</w:t>
      </w:r>
      <w:proofErr w:type="gramEnd"/>
      <w:r>
        <w:rPr>
          <w:rFonts w:hint="eastAsia"/>
        </w:rPr>
        <w:t>src_idx, de_vocab.pad_idx)</w:t>
      </w:r>
    </w:p>
    <w:p w14:paraId="2A31014A" w14:textId="77777777" w:rsidR="00652B39" w:rsidRDefault="00652B39" w:rsidP="00643AD0">
      <w:pPr>
        <w:pStyle w:val="2f2"/>
      </w:pPr>
      <w:r>
        <w:rPr>
          <w:rFonts w:hint="eastAsia"/>
        </w:rPr>
        <w:t xml:space="preserve">    print("enc_</w:t>
      </w:r>
      <w:proofErr w:type="gramStart"/>
      <w:r>
        <w:rPr>
          <w:rFonts w:hint="eastAsia"/>
        </w:rPr>
        <w:t>outputs.shape</w:t>
      </w:r>
      <w:proofErr w:type="gramEnd"/>
      <w:r>
        <w:rPr>
          <w:rFonts w:hint="eastAsia"/>
        </w:rPr>
        <w:t>:{}\n".format(enc_outputs.shape))</w:t>
      </w:r>
    </w:p>
    <w:p w14:paraId="7BA643D6" w14:textId="350B4914" w:rsidR="007E5C2E" w:rsidRDefault="00652B39" w:rsidP="00643AD0">
      <w:pPr>
        <w:pStyle w:val="2f2"/>
        <w:rPr>
          <w:lang w:eastAsia="zh-CN"/>
        </w:rPr>
      </w:pPr>
      <w:r>
        <w:rPr>
          <w:rFonts w:hint="eastAsia"/>
        </w:rPr>
        <w:t xml:space="preserve">    </w:t>
      </w:r>
      <w:r>
        <w:rPr>
          <w:rFonts w:hint="eastAsia"/>
          <w:lang w:eastAsia="zh-CN"/>
        </w:rPr>
        <w:t>break</w:t>
      </w:r>
    </w:p>
    <w:p w14:paraId="7AFE55C4" w14:textId="139EAE5A" w:rsidR="007E5C2E" w:rsidRDefault="004C2575" w:rsidP="00643AD0">
      <w:pPr>
        <w:pStyle w:val="1e"/>
      </w:pPr>
      <w:r>
        <w:rPr>
          <w:rFonts w:hint="eastAsia"/>
        </w:rPr>
        <w:t>输出：</w:t>
      </w:r>
    </w:p>
    <w:p w14:paraId="49936772" w14:textId="240C1E74" w:rsidR="004C2575" w:rsidRPr="00817212" w:rsidRDefault="004C2575" w:rsidP="00643AD0">
      <w:pPr>
        <w:pStyle w:val="2f2"/>
        <w:rPr>
          <w:lang w:eastAsia="zh-CN"/>
        </w:rPr>
      </w:pPr>
      <w:r w:rsidRPr="004C2575">
        <w:rPr>
          <w:lang w:eastAsia="zh-CN"/>
        </w:rPr>
        <w:t>enc_</w:t>
      </w:r>
      <w:proofErr w:type="gramStart"/>
      <w:r w:rsidRPr="004C2575">
        <w:rPr>
          <w:lang w:eastAsia="zh-CN"/>
        </w:rPr>
        <w:t>outputs.shape</w:t>
      </w:r>
      <w:proofErr w:type="gramEnd"/>
      <w:r w:rsidRPr="004C2575">
        <w:rPr>
          <w:lang w:eastAsia="zh-CN"/>
        </w:rPr>
        <w:t>:(128, 32, 512)</w:t>
      </w:r>
    </w:p>
    <w:p w14:paraId="39EB5525" w14:textId="518A1CD2" w:rsidR="0008398F" w:rsidRPr="004361E4" w:rsidRDefault="0008398F" w:rsidP="00643AD0">
      <w:pPr>
        <w:pStyle w:val="1e"/>
      </w:pPr>
      <w:r w:rsidRPr="00817212">
        <w:t>解码器</w:t>
      </w:r>
      <w:r w:rsidRPr="002A266A">
        <w:t>将编码器输出的上下文序列转换为目标序列的预测结果</w:t>
      </w:r>
      <m:oMath>
        <m:acc>
          <m:accPr>
            <m:ctrlPr/>
          </m:accPr>
          <m:e>
            <m:r>
              <w:rPr>
                <w:rFonts w:hint="eastAsia"/>
              </w:rPr>
              <m:t>Y</m:t>
            </m:r>
          </m:e>
        </m:acc>
      </m:oMath>
      <w:r w:rsidR="00817212" w:rsidRPr="002A266A">
        <w:t>，该输出将在模型训练中与真实目标输出</w:t>
      </w:r>
      <w:r w:rsidR="00817212" w:rsidRPr="002A266A">
        <w:rPr>
          <w:rFonts w:hint="eastAsia"/>
        </w:rPr>
        <w:t>Y</w:t>
      </w:r>
      <w:r w:rsidR="00817212" w:rsidRPr="002A266A">
        <w:t>进行比较，计算损失。</w:t>
      </w:r>
    </w:p>
    <w:p w14:paraId="478B344A" w14:textId="77777777" w:rsidR="004361E4" w:rsidRDefault="004361E4" w:rsidP="00643AD0">
      <w:pPr>
        <w:pStyle w:val="1e"/>
        <w:rPr>
          <w:rFonts w:ascii="Segoe UI" w:hAnsi="Segoe UI" w:cs="Segoe UI"/>
          <w:szCs w:val="21"/>
        </w:rPr>
      </w:pPr>
      <w:r>
        <w:rPr>
          <w:rFonts w:ascii="Segoe UI" w:hAnsi="Segoe UI" w:cs="Segoe UI"/>
          <w:szCs w:val="21"/>
        </w:rPr>
        <w:t>不同于编码器，每个</w:t>
      </w:r>
      <w:r>
        <w:rPr>
          <w:rFonts w:ascii="Segoe UI" w:hAnsi="Segoe UI" w:cs="Segoe UI"/>
          <w:szCs w:val="21"/>
        </w:rPr>
        <w:t>Decoder</w:t>
      </w:r>
      <w:r>
        <w:rPr>
          <w:rFonts w:ascii="Segoe UI" w:hAnsi="Segoe UI" w:cs="Segoe UI"/>
          <w:szCs w:val="21"/>
        </w:rPr>
        <w:t>层中包含两层多头注意力机制</w:t>
      </w:r>
      <w:r>
        <w:rPr>
          <w:rFonts w:ascii="Segoe UI" w:hAnsi="Segoe UI" w:cs="Segoe UI"/>
          <w:szCs w:val="21"/>
        </w:rPr>
        <w:t>,</w:t>
      </w:r>
      <w:r>
        <w:rPr>
          <w:rFonts w:ascii="Segoe UI" w:hAnsi="Segoe UI" w:cs="Segoe UI"/>
          <w:szCs w:val="21"/>
        </w:rPr>
        <w:t>并在最后多出一个线性层，输出对目标序列的预测结果。</w:t>
      </w:r>
    </w:p>
    <w:p w14:paraId="4261D625" w14:textId="77777777" w:rsidR="004361E4" w:rsidRDefault="004361E4" w:rsidP="00643AD0">
      <w:pPr>
        <w:pStyle w:val="1e"/>
        <w:rPr>
          <w:rFonts w:ascii="Segoe UI" w:hAnsi="Segoe UI" w:cs="Segoe UI"/>
          <w:szCs w:val="21"/>
        </w:rPr>
      </w:pPr>
      <w:r>
        <w:rPr>
          <w:rFonts w:ascii="Segoe UI" w:hAnsi="Segoe UI" w:cs="Segoe UI"/>
          <w:szCs w:val="21"/>
        </w:rPr>
        <w:t>第一层：计算目标序列的注意力分数的</w:t>
      </w:r>
      <w:r>
        <w:rPr>
          <w:rStyle w:val="afff3"/>
          <w:rFonts w:ascii="Segoe UI" w:hAnsi="Segoe UI" w:cs="Segoe UI"/>
          <w:szCs w:val="21"/>
        </w:rPr>
        <w:t>掩码多头自注意力</w:t>
      </w:r>
      <w:r>
        <w:rPr>
          <w:rFonts w:ascii="Segoe UI" w:hAnsi="Segoe UI" w:cs="Segoe UI"/>
          <w:szCs w:val="21"/>
        </w:rPr>
        <w:t>；</w:t>
      </w:r>
    </w:p>
    <w:p w14:paraId="3E612C6C" w14:textId="77777777" w:rsidR="004361E4" w:rsidRDefault="004361E4" w:rsidP="00643AD0">
      <w:pPr>
        <w:pStyle w:val="1e"/>
        <w:rPr>
          <w:rFonts w:ascii="Segoe UI" w:hAnsi="Segoe UI" w:cs="Segoe UI"/>
          <w:szCs w:val="21"/>
        </w:rPr>
      </w:pPr>
      <w:r>
        <w:rPr>
          <w:rFonts w:ascii="Segoe UI" w:hAnsi="Segoe UI" w:cs="Segoe UI"/>
          <w:szCs w:val="21"/>
        </w:rPr>
        <w:t>第二层：用于计算上下文序列与目标序列对应关系，其中</w:t>
      </w:r>
      <w:r>
        <w:rPr>
          <w:rFonts w:ascii="Segoe UI" w:hAnsi="Segoe UI" w:cs="Segoe UI"/>
          <w:szCs w:val="21"/>
        </w:rPr>
        <w:t>Decoder</w:t>
      </w:r>
      <w:r>
        <w:rPr>
          <w:rFonts w:ascii="Segoe UI" w:hAnsi="Segoe UI" w:cs="Segoe UI"/>
          <w:szCs w:val="21"/>
        </w:rPr>
        <w:t>掩码多头注意力的输出作为</w:t>
      </w:r>
      <w:r>
        <w:rPr>
          <w:rFonts w:ascii="Segoe UI" w:hAnsi="Segoe UI" w:cs="Segoe UI"/>
          <w:szCs w:val="21"/>
        </w:rPr>
        <w:t>query</w:t>
      </w:r>
      <w:r>
        <w:rPr>
          <w:rFonts w:ascii="Segoe UI" w:hAnsi="Segoe UI" w:cs="Segoe UI"/>
          <w:szCs w:val="21"/>
        </w:rPr>
        <w:t>，</w:t>
      </w:r>
      <w:r>
        <w:rPr>
          <w:rFonts w:ascii="Segoe UI" w:hAnsi="Segoe UI" w:cs="Segoe UI"/>
          <w:szCs w:val="21"/>
        </w:rPr>
        <w:t>Encoder</w:t>
      </w:r>
      <w:r>
        <w:rPr>
          <w:rFonts w:ascii="Segoe UI" w:hAnsi="Segoe UI" w:cs="Segoe UI"/>
          <w:szCs w:val="21"/>
        </w:rPr>
        <w:t>的输出（上下文序列）作为</w:t>
      </w:r>
      <w:r>
        <w:rPr>
          <w:rFonts w:ascii="Segoe UI" w:hAnsi="Segoe UI" w:cs="Segoe UI"/>
          <w:szCs w:val="21"/>
        </w:rPr>
        <w:t>key</w:t>
      </w:r>
      <w:r>
        <w:rPr>
          <w:rFonts w:ascii="Segoe UI" w:hAnsi="Segoe UI" w:cs="Segoe UI"/>
          <w:szCs w:val="21"/>
        </w:rPr>
        <w:t>和</w:t>
      </w:r>
      <w:r>
        <w:rPr>
          <w:rFonts w:ascii="Segoe UI" w:hAnsi="Segoe UI" w:cs="Segoe UI"/>
          <w:szCs w:val="21"/>
        </w:rPr>
        <w:t>value</w:t>
      </w:r>
      <w:r>
        <w:rPr>
          <w:rFonts w:ascii="Segoe UI" w:hAnsi="Segoe UI" w:cs="Segoe UI"/>
          <w:szCs w:val="21"/>
        </w:rPr>
        <w:t>；</w:t>
      </w:r>
    </w:p>
    <w:p w14:paraId="30F2030D" w14:textId="77777777" w:rsidR="004361E4" w:rsidRDefault="004361E4" w:rsidP="00643AD0">
      <w:pPr>
        <w:pStyle w:val="1e"/>
        <w:rPr>
          <w:rFonts w:ascii="Segoe UI" w:hAnsi="Segoe UI" w:cs="Segoe UI"/>
          <w:sz w:val="24"/>
          <w:szCs w:val="24"/>
        </w:rPr>
      </w:pPr>
      <w:r>
        <w:rPr>
          <w:rFonts w:ascii="Segoe UI" w:hAnsi="Segoe UI" w:cs="Segoe UI"/>
        </w:rPr>
        <w:t>带掩码的多头注意力</w:t>
      </w:r>
    </w:p>
    <w:p w14:paraId="4F6BDF11" w14:textId="77777777" w:rsidR="004361E4" w:rsidRDefault="004361E4" w:rsidP="00643AD0">
      <w:pPr>
        <w:pStyle w:val="1e"/>
        <w:rPr>
          <w:rFonts w:ascii="Segoe UI" w:hAnsi="Segoe UI" w:cs="Segoe UI"/>
          <w:szCs w:val="21"/>
        </w:rPr>
      </w:pPr>
      <w:r>
        <w:rPr>
          <w:rFonts w:ascii="Segoe UI" w:hAnsi="Segoe UI" w:cs="Segoe UI"/>
          <w:szCs w:val="21"/>
        </w:rPr>
        <w:t>在处理目标序列的输入时，</w:t>
      </w:r>
      <w:r>
        <w:rPr>
          <w:rFonts w:ascii="Segoe UI" w:hAnsi="Segoe UI" w:cs="Segoe UI"/>
          <w:szCs w:val="21"/>
        </w:rPr>
        <w:t>t</w:t>
      </w:r>
      <w:r>
        <w:rPr>
          <w:rFonts w:ascii="Segoe UI" w:hAnsi="Segoe UI" w:cs="Segoe UI"/>
          <w:szCs w:val="21"/>
        </w:rPr>
        <w:t>时刻的模型只能</w:t>
      </w:r>
      <w:r>
        <w:rPr>
          <w:rFonts w:ascii="Segoe UI" w:hAnsi="Segoe UI" w:cs="Segoe UI"/>
          <w:szCs w:val="21"/>
        </w:rPr>
        <w:t>“</w:t>
      </w:r>
      <w:r>
        <w:rPr>
          <w:rFonts w:ascii="Segoe UI" w:hAnsi="Segoe UI" w:cs="Segoe UI"/>
          <w:szCs w:val="21"/>
        </w:rPr>
        <w:t>观察</w:t>
      </w:r>
      <w:r>
        <w:rPr>
          <w:rFonts w:ascii="Segoe UI" w:hAnsi="Segoe UI" w:cs="Segoe UI"/>
          <w:szCs w:val="21"/>
        </w:rPr>
        <w:t>”</w:t>
      </w:r>
      <w:r>
        <w:rPr>
          <w:rFonts w:ascii="Segoe UI" w:hAnsi="Segoe UI" w:cs="Segoe UI"/>
          <w:szCs w:val="21"/>
        </w:rPr>
        <w:t>直到</w:t>
      </w:r>
      <w:r>
        <w:rPr>
          <w:rFonts w:ascii="Segoe UI" w:hAnsi="Segoe UI" w:cs="Segoe UI"/>
          <w:szCs w:val="21"/>
        </w:rPr>
        <w:t>t-1</w:t>
      </w:r>
      <w:r>
        <w:rPr>
          <w:rFonts w:ascii="Segoe UI" w:hAnsi="Segoe UI" w:cs="Segoe UI"/>
          <w:szCs w:val="21"/>
        </w:rPr>
        <w:t>时刻的所有词元，后续的词语不应该一并输入</w:t>
      </w:r>
      <w:r>
        <w:rPr>
          <w:rFonts w:ascii="Segoe UI" w:hAnsi="Segoe UI" w:cs="Segoe UI"/>
          <w:szCs w:val="21"/>
        </w:rPr>
        <w:t>Decoder</w:t>
      </w:r>
      <w:r>
        <w:rPr>
          <w:rFonts w:ascii="Segoe UI" w:hAnsi="Segoe UI" w:cs="Segoe UI"/>
          <w:szCs w:val="21"/>
        </w:rPr>
        <w:t>中。</w:t>
      </w:r>
    </w:p>
    <w:p w14:paraId="785964BE" w14:textId="77777777" w:rsidR="004361E4" w:rsidRDefault="004361E4" w:rsidP="00643AD0">
      <w:pPr>
        <w:pStyle w:val="1e"/>
        <w:rPr>
          <w:rFonts w:ascii="Segoe UI" w:hAnsi="Segoe UI" w:cs="Segoe UI"/>
          <w:szCs w:val="21"/>
        </w:rPr>
      </w:pPr>
      <w:r>
        <w:rPr>
          <w:rFonts w:ascii="Segoe UI" w:hAnsi="Segoe UI" w:cs="Segoe UI"/>
          <w:szCs w:val="21"/>
        </w:rPr>
        <w:t>为了保证在</w:t>
      </w:r>
      <w:r>
        <w:rPr>
          <w:rFonts w:ascii="Segoe UI" w:hAnsi="Segoe UI" w:cs="Segoe UI"/>
          <w:szCs w:val="21"/>
        </w:rPr>
        <w:t>t</w:t>
      </w:r>
      <w:r>
        <w:rPr>
          <w:rFonts w:ascii="Segoe UI" w:hAnsi="Segoe UI" w:cs="Segoe UI"/>
          <w:szCs w:val="21"/>
        </w:rPr>
        <w:t>时刻，只有</w:t>
      </w:r>
      <w:r>
        <w:rPr>
          <w:rFonts w:ascii="Segoe UI" w:hAnsi="Segoe UI" w:cs="Segoe UI"/>
          <w:szCs w:val="21"/>
        </w:rPr>
        <w:t>t-1</w:t>
      </w:r>
      <w:r>
        <w:rPr>
          <w:rFonts w:ascii="Segoe UI" w:hAnsi="Segoe UI" w:cs="Segoe UI"/>
          <w:szCs w:val="21"/>
        </w:rPr>
        <w:t>个词元作为输入参与多头注意力分数的计算，我们需要在第一个多头注意力中额外增加一个时间掩码，使目标序列中的词随时间发展逐个被暴露出来。</w:t>
      </w:r>
    </w:p>
    <w:p w14:paraId="187AB780" w14:textId="77777777" w:rsidR="004361E4" w:rsidRDefault="004361E4" w:rsidP="00643AD0">
      <w:pPr>
        <w:pStyle w:val="1e"/>
        <w:rPr>
          <w:rFonts w:ascii="Segoe UI" w:hAnsi="Segoe UI" w:cs="Segoe UI"/>
          <w:szCs w:val="21"/>
        </w:rPr>
      </w:pPr>
      <w:r>
        <w:rPr>
          <w:rFonts w:ascii="Segoe UI" w:hAnsi="Segoe UI" w:cs="Segoe UI"/>
          <w:szCs w:val="21"/>
        </w:rPr>
        <w:t>该注意力掩码可通过三角矩阵实现，对角线以上的词元表示为不参与注意力计算的词元，标记为</w:t>
      </w:r>
      <w:r>
        <w:rPr>
          <w:rFonts w:ascii="Segoe UI" w:hAnsi="Segoe UI" w:cs="Segoe UI"/>
          <w:szCs w:val="21"/>
        </w:rPr>
        <w:t>1</w:t>
      </w:r>
      <w:r>
        <w:rPr>
          <w:rFonts w:ascii="Segoe UI" w:hAnsi="Segoe UI" w:cs="Segoe UI"/>
          <w:szCs w:val="21"/>
        </w:rPr>
        <w:t>。</w:t>
      </w:r>
    </w:p>
    <w:p w14:paraId="5005B5E9" w14:textId="01182BE8" w:rsidR="0008398F" w:rsidRDefault="00C1169C" w:rsidP="00643AD0">
      <w:pPr>
        <w:pStyle w:val="1e"/>
      </w:pPr>
      <w:r>
        <w:rPr>
          <w:rFonts w:hint="eastAsia"/>
        </w:rPr>
        <w:t>0</w:t>
      </w:r>
      <w:r>
        <w:t xml:space="preserve"> 1 1 1 1</w:t>
      </w:r>
    </w:p>
    <w:p w14:paraId="17591E8E" w14:textId="3E938F21" w:rsidR="00C1169C" w:rsidRDefault="00C1169C" w:rsidP="00643AD0">
      <w:pPr>
        <w:pStyle w:val="1e"/>
      </w:pPr>
      <w:r>
        <w:rPr>
          <w:rFonts w:hint="eastAsia"/>
        </w:rPr>
        <w:t>0</w:t>
      </w:r>
      <w:r>
        <w:t xml:space="preserve"> 0 1 1 1</w:t>
      </w:r>
    </w:p>
    <w:p w14:paraId="3DE6C38C" w14:textId="53DD355B" w:rsidR="00C1169C" w:rsidRDefault="00C1169C" w:rsidP="00643AD0">
      <w:pPr>
        <w:pStyle w:val="1e"/>
      </w:pPr>
      <w:r>
        <w:rPr>
          <w:rFonts w:hint="eastAsia"/>
        </w:rPr>
        <w:t>0</w:t>
      </w:r>
      <w:r>
        <w:t xml:space="preserve"> 0 0 1 1</w:t>
      </w:r>
    </w:p>
    <w:p w14:paraId="770B8437" w14:textId="2E584D1C" w:rsidR="00C1169C" w:rsidRPr="005E2A27" w:rsidRDefault="00C1169C" w:rsidP="00643AD0">
      <w:pPr>
        <w:pStyle w:val="1e"/>
      </w:pPr>
      <w:r>
        <w:rPr>
          <w:rFonts w:hint="eastAsia"/>
        </w:rPr>
        <w:t>0</w:t>
      </w:r>
      <w:r>
        <w:t xml:space="preserve"> 0 0 0 1</w:t>
      </w:r>
    </w:p>
    <w:p w14:paraId="53EB54D9" w14:textId="77777777" w:rsidR="00C1169C" w:rsidRPr="005E2A27" w:rsidRDefault="00C1169C" w:rsidP="00643AD0">
      <w:pPr>
        <w:pStyle w:val="1e"/>
      </w:pPr>
      <w:r w:rsidRPr="005E2A27">
        <w:t>该掩码一般被称作</w:t>
      </w:r>
      <w:r w:rsidRPr="005E2A27">
        <w:t>subsequent mask</w:t>
      </w:r>
      <w:r w:rsidRPr="005E2A27">
        <w:t>。</w:t>
      </w:r>
    </w:p>
    <w:p w14:paraId="099893A0" w14:textId="5DDC9F35" w:rsidR="00C1169C" w:rsidRPr="00C1169C" w:rsidRDefault="00C1169C" w:rsidP="00643AD0">
      <w:pPr>
        <w:pStyle w:val="1e"/>
      </w:pPr>
      <w:r w:rsidRPr="005E2A27">
        <w:t>最后，将</w:t>
      </w:r>
      <w:r w:rsidRPr="005E2A27">
        <w:t>subsequent mask</w:t>
      </w:r>
      <w:r w:rsidRPr="005E2A27">
        <w:t>和</w:t>
      </w:r>
      <w:r w:rsidRPr="005E2A27">
        <w:t>padding mask</w:t>
      </w:r>
      <w:r w:rsidRPr="005E2A27">
        <w:t>合并为一个整体的掩码，确保模型既不会注意到</w:t>
      </w:r>
      <w:r w:rsidRPr="005E2A27">
        <w:t>t</w:t>
      </w:r>
      <w:r w:rsidRPr="005E2A27">
        <w:t>时刻以后的词元，也不会关注为</w:t>
      </w:r>
      <w:r w:rsidRPr="005E2A27">
        <w:t>&lt;pad&gt;</w:t>
      </w:r>
      <w:r w:rsidRPr="005E2A27">
        <w:t>的词元。</w:t>
      </w:r>
    </w:p>
    <w:p w14:paraId="2C7F8B34" w14:textId="77777777" w:rsidR="00DA3F9B" w:rsidRDefault="00DA3F9B" w:rsidP="00643AD0">
      <w:pPr>
        <w:pStyle w:val="2f2"/>
      </w:pPr>
      <w:r>
        <w:rPr>
          <w:rFonts w:hint="eastAsia"/>
        </w:rPr>
        <w:t>def get_attn_subsequent_</w:t>
      </w:r>
      <w:proofErr w:type="gramStart"/>
      <w:r>
        <w:rPr>
          <w:rFonts w:hint="eastAsia"/>
        </w:rPr>
        <w:t>mask(</w:t>
      </w:r>
      <w:proofErr w:type="gramEnd"/>
      <w:r>
        <w:rPr>
          <w:rFonts w:hint="eastAsia"/>
        </w:rPr>
        <w:t>seq_q, seq_k):</w:t>
      </w:r>
    </w:p>
    <w:p w14:paraId="340C2514" w14:textId="77777777" w:rsidR="00DA3F9B" w:rsidRDefault="00DA3F9B" w:rsidP="00643AD0">
      <w:pPr>
        <w:pStyle w:val="2f2"/>
        <w:rPr>
          <w:lang w:eastAsia="zh-CN"/>
        </w:rPr>
      </w:pPr>
      <w:r>
        <w:rPr>
          <w:rFonts w:hint="eastAsia"/>
        </w:rPr>
        <w:t xml:space="preserve">    </w:t>
      </w:r>
      <w:r>
        <w:rPr>
          <w:rFonts w:hint="eastAsia"/>
          <w:lang w:eastAsia="zh-CN"/>
        </w:rPr>
        <w:t>"""</w:t>
      </w:r>
      <w:r>
        <w:rPr>
          <w:rFonts w:hint="eastAsia"/>
          <w:lang w:eastAsia="zh-CN"/>
        </w:rPr>
        <w:t>生成时间掩码，使</w:t>
      </w:r>
      <w:r>
        <w:rPr>
          <w:rFonts w:hint="eastAsia"/>
          <w:lang w:eastAsia="zh-CN"/>
        </w:rPr>
        <w:t>decoder</w:t>
      </w:r>
      <w:r>
        <w:rPr>
          <w:rFonts w:hint="eastAsia"/>
          <w:lang w:eastAsia="zh-CN"/>
        </w:rPr>
        <w:t>在第</w:t>
      </w:r>
      <w:r>
        <w:rPr>
          <w:rFonts w:hint="eastAsia"/>
          <w:lang w:eastAsia="zh-CN"/>
        </w:rPr>
        <w:t>t</w:t>
      </w:r>
      <w:r>
        <w:rPr>
          <w:rFonts w:hint="eastAsia"/>
          <w:lang w:eastAsia="zh-CN"/>
        </w:rPr>
        <w:t>时刻只能看到序列的前</w:t>
      </w:r>
      <w:r>
        <w:rPr>
          <w:rFonts w:hint="eastAsia"/>
          <w:lang w:eastAsia="zh-CN"/>
        </w:rPr>
        <w:t>t-1</w:t>
      </w:r>
      <w:r>
        <w:rPr>
          <w:rFonts w:hint="eastAsia"/>
          <w:lang w:eastAsia="zh-CN"/>
        </w:rPr>
        <w:t>个元素</w:t>
      </w:r>
    </w:p>
    <w:p w14:paraId="50F74C47" w14:textId="77777777" w:rsidR="00DA3F9B" w:rsidRDefault="00DA3F9B" w:rsidP="00643AD0">
      <w:pPr>
        <w:pStyle w:val="2f2"/>
        <w:rPr>
          <w:lang w:eastAsia="zh-CN"/>
        </w:rPr>
      </w:pPr>
      <w:r>
        <w:rPr>
          <w:rFonts w:hint="eastAsia"/>
          <w:lang w:eastAsia="zh-CN"/>
        </w:rPr>
        <w:t xml:space="preserve">    </w:t>
      </w:r>
    </w:p>
    <w:p w14:paraId="3A361BBB" w14:textId="77777777" w:rsidR="00DA3F9B" w:rsidRDefault="00DA3F9B" w:rsidP="00643AD0">
      <w:pPr>
        <w:pStyle w:val="2f2"/>
      </w:pPr>
      <w:r>
        <w:rPr>
          <w:rFonts w:hint="eastAsia"/>
          <w:lang w:eastAsia="zh-CN"/>
        </w:rPr>
        <w:lastRenderedPageBreak/>
        <w:t xml:space="preserve">    </w:t>
      </w:r>
      <w:r>
        <w:rPr>
          <w:rFonts w:hint="eastAsia"/>
        </w:rPr>
        <w:t>Args:</w:t>
      </w:r>
    </w:p>
    <w:p w14:paraId="48D2A9E7" w14:textId="77777777" w:rsidR="00DA3F9B" w:rsidRDefault="00DA3F9B" w:rsidP="00643AD0">
      <w:pPr>
        <w:pStyle w:val="2f2"/>
      </w:pPr>
      <w:r>
        <w:rPr>
          <w:rFonts w:hint="eastAsia"/>
        </w:rPr>
        <w:t xml:space="preserve">        seq_q (Tensor): query</w:t>
      </w:r>
      <w:r>
        <w:rPr>
          <w:rFonts w:hint="eastAsia"/>
        </w:rPr>
        <w:t>序列，</w:t>
      </w:r>
      <w:r>
        <w:rPr>
          <w:rFonts w:hint="eastAsia"/>
        </w:rPr>
        <w:t>shape = [batch size, len_q]</w:t>
      </w:r>
    </w:p>
    <w:p w14:paraId="54CCDC02" w14:textId="77777777" w:rsidR="00DA3F9B" w:rsidRDefault="00DA3F9B" w:rsidP="00643AD0">
      <w:pPr>
        <w:pStyle w:val="2f2"/>
      </w:pPr>
      <w:r>
        <w:rPr>
          <w:rFonts w:hint="eastAsia"/>
        </w:rPr>
        <w:t xml:space="preserve">        seq_k (Tensor): key</w:t>
      </w:r>
      <w:r>
        <w:rPr>
          <w:rFonts w:hint="eastAsia"/>
        </w:rPr>
        <w:t>序列，</w:t>
      </w:r>
      <w:r>
        <w:rPr>
          <w:rFonts w:hint="eastAsia"/>
        </w:rPr>
        <w:t>shape = [batch size, len_k]</w:t>
      </w:r>
    </w:p>
    <w:p w14:paraId="52211171" w14:textId="77777777" w:rsidR="00DA3F9B" w:rsidRDefault="00DA3F9B" w:rsidP="00643AD0">
      <w:pPr>
        <w:pStyle w:val="2f2"/>
      </w:pPr>
      <w:r>
        <w:rPr>
          <w:rFonts w:hint="eastAsia"/>
        </w:rPr>
        <w:t xml:space="preserve">    """</w:t>
      </w:r>
    </w:p>
    <w:p w14:paraId="59A6F849" w14:textId="77777777" w:rsidR="00DA3F9B" w:rsidRDefault="00DA3F9B" w:rsidP="00643AD0">
      <w:pPr>
        <w:pStyle w:val="2f2"/>
      </w:pPr>
      <w:r>
        <w:rPr>
          <w:rFonts w:hint="eastAsia"/>
        </w:rPr>
        <w:t xml:space="preserve">    batch_size, len_q = seq_</w:t>
      </w:r>
      <w:proofErr w:type="gramStart"/>
      <w:r>
        <w:rPr>
          <w:rFonts w:hint="eastAsia"/>
        </w:rPr>
        <w:t>q.shape</w:t>
      </w:r>
      <w:proofErr w:type="gramEnd"/>
    </w:p>
    <w:p w14:paraId="758FF95C" w14:textId="77777777" w:rsidR="00DA3F9B" w:rsidRDefault="00DA3F9B" w:rsidP="00643AD0">
      <w:pPr>
        <w:pStyle w:val="2f2"/>
      </w:pPr>
      <w:r>
        <w:rPr>
          <w:rFonts w:hint="eastAsia"/>
        </w:rPr>
        <w:t xml:space="preserve">    batch_size, len_k = seq_</w:t>
      </w:r>
      <w:proofErr w:type="gramStart"/>
      <w:r>
        <w:rPr>
          <w:rFonts w:hint="eastAsia"/>
        </w:rPr>
        <w:t>k.shape</w:t>
      </w:r>
      <w:proofErr w:type="gramEnd"/>
    </w:p>
    <w:p w14:paraId="2F5E2D64" w14:textId="77777777" w:rsidR="00DA3F9B" w:rsidRDefault="00DA3F9B" w:rsidP="00643AD0">
      <w:pPr>
        <w:pStyle w:val="2f2"/>
      </w:pPr>
      <w:r>
        <w:rPr>
          <w:rFonts w:hint="eastAsia"/>
        </w:rPr>
        <w:t xml:space="preserve">    ones = </w:t>
      </w:r>
      <w:proofErr w:type="gramStart"/>
      <w:r>
        <w:rPr>
          <w:rFonts w:hint="eastAsia"/>
        </w:rPr>
        <w:t>ops.ones</w:t>
      </w:r>
      <w:proofErr w:type="gramEnd"/>
      <w:r>
        <w:rPr>
          <w:rFonts w:hint="eastAsia"/>
        </w:rPr>
        <w:t>((batch_size, len_q, len_k), mindspore.float32)</w:t>
      </w:r>
    </w:p>
    <w:p w14:paraId="4B002F9E" w14:textId="77777777" w:rsidR="00DA3F9B" w:rsidRDefault="00DA3F9B" w:rsidP="00643AD0">
      <w:pPr>
        <w:pStyle w:val="2f2"/>
      </w:pPr>
      <w:r>
        <w:rPr>
          <w:rFonts w:hint="eastAsia"/>
        </w:rPr>
        <w:t xml:space="preserve">    subsequent_mask = </w:t>
      </w:r>
      <w:proofErr w:type="gramStart"/>
      <w:r>
        <w:rPr>
          <w:rFonts w:hint="eastAsia"/>
        </w:rPr>
        <w:t>mnp.triu</w:t>
      </w:r>
      <w:proofErr w:type="gramEnd"/>
      <w:r>
        <w:rPr>
          <w:rFonts w:hint="eastAsia"/>
        </w:rPr>
        <w:t>(ones, k=1)</w:t>
      </w:r>
    </w:p>
    <w:p w14:paraId="612F9584" w14:textId="77777777" w:rsidR="00DA3F9B" w:rsidRDefault="00DA3F9B" w:rsidP="00643AD0">
      <w:pPr>
        <w:pStyle w:val="2f2"/>
      </w:pPr>
      <w:r>
        <w:rPr>
          <w:rFonts w:hint="eastAsia"/>
        </w:rPr>
        <w:t xml:space="preserve">    return subsequent_mask</w:t>
      </w:r>
    </w:p>
    <w:p w14:paraId="7987CFFA" w14:textId="77777777" w:rsidR="00DA3F9B" w:rsidRDefault="00DA3F9B" w:rsidP="00643AD0">
      <w:pPr>
        <w:pStyle w:val="2f2"/>
      </w:pPr>
    </w:p>
    <w:p w14:paraId="6A42A0A8" w14:textId="77777777" w:rsidR="00DA3F9B" w:rsidRDefault="00DA3F9B" w:rsidP="00643AD0">
      <w:pPr>
        <w:pStyle w:val="2f2"/>
      </w:pPr>
      <w:r>
        <w:rPr>
          <w:rFonts w:hint="eastAsia"/>
        </w:rPr>
        <w:t xml:space="preserve">q = k = </w:t>
      </w:r>
      <w:proofErr w:type="gramStart"/>
      <w:r>
        <w:rPr>
          <w:rFonts w:hint="eastAsia"/>
        </w:rPr>
        <w:t>ops.ones</w:t>
      </w:r>
      <w:proofErr w:type="gramEnd"/>
      <w:r>
        <w:rPr>
          <w:rFonts w:hint="eastAsia"/>
        </w:rPr>
        <w:t>((1, 4), mstype.float32)</w:t>
      </w:r>
    </w:p>
    <w:p w14:paraId="191A2A2B" w14:textId="77777777" w:rsidR="00DA3F9B" w:rsidRDefault="00DA3F9B" w:rsidP="00643AD0">
      <w:pPr>
        <w:pStyle w:val="2f2"/>
      </w:pPr>
      <w:r>
        <w:rPr>
          <w:rFonts w:hint="eastAsia"/>
        </w:rPr>
        <w:t>mask = get_attn_subsequent_</w:t>
      </w:r>
      <w:proofErr w:type="gramStart"/>
      <w:r>
        <w:rPr>
          <w:rFonts w:hint="eastAsia"/>
        </w:rPr>
        <w:t>mask(</w:t>
      </w:r>
      <w:proofErr w:type="gramEnd"/>
      <w:r>
        <w:rPr>
          <w:rFonts w:hint="eastAsia"/>
        </w:rPr>
        <w:t>q, k)</w:t>
      </w:r>
    </w:p>
    <w:p w14:paraId="44FB3828" w14:textId="1BD084FF" w:rsidR="00C1169C" w:rsidRPr="004361E4" w:rsidRDefault="00DA3F9B" w:rsidP="00643AD0">
      <w:pPr>
        <w:pStyle w:val="2f2"/>
      </w:pPr>
      <w:r>
        <w:rPr>
          <w:rFonts w:hint="eastAsia"/>
        </w:rPr>
        <w:t>print(mask)</w:t>
      </w:r>
    </w:p>
    <w:p w14:paraId="14F4EBCB" w14:textId="011F431B" w:rsidR="004361E4" w:rsidRDefault="00EE06AE" w:rsidP="00643AD0">
      <w:pPr>
        <w:pStyle w:val="1e"/>
      </w:pPr>
      <w:r>
        <w:rPr>
          <w:rFonts w:hint="eastAsia"/>
        </w:rPr>
        <w:t>输出：</w:t>
      </w:r>
    </w:p>
    <w:p w14:paraId="03F0E756" w14:textId="77777777" w:rsidR="00EE06AE" w:rsidRPr="00EE06AE" w:rsidRDefault="00EE06AE" w:rsidP="00643AD0">
      <w:pPr>
        <w:pStyle w:val="2f2"/>
      </w:pPr>
      <w:r w:rsidRPr="00EE06AE">
        <w:t>[[[0. 1. 1. 1.]</w:t>
      </w:r>
    </w:p>
    <w:p w14:paraId="4BE78AC9" w14:textId="77777777" w:rsidR="00EE06AE" w:rsidRPr="00EE06AE" w:rsidRDefault="00EE06AE" w:rsidP="00643AD0">
      <w:pPr>
        <w:pStyle w:val="2f2"/>
      </w:pPr>
      <w:r w:rsidRPr="00EE06AE">
        <w:t xml:space="preserve">  [0. 0. 1. 1.]</w:t>
      </w:r>
    </w:p>
    <w:p w14:paraId="0CC411DF" w14:textId="77777777" w:rsidR="00EE06AE" w:rsidRPr="00EE06AE" w:rsidRDefault="00EE06AE" w:rsidP="00643AD0">
      <w:pPr>
        <w:pStyle w:val="2f2"/>
      </w:pPr>
      <w:r w:rsidRPr="00EE06AE">
        <w:t xml:space="preserve">  [0. 0. 0. 1.]</w:t>
      </w:r>
    </w:p>
    <w:p w14:paraId="58EE4B1D" w14:textId="77777777" w:rsidR="00EE06AE" w:rsidRPr="00EE06AE" w:rsidRDefault="00EE06AE" w:rsidP="00643AD0">
      <w:pPr>
        <w:pStyle w:val="2f2"/>
      </w:pPr>
      <w:r w:rsidRPr="00EE06AE">
        <w:t xml:space="preserve">  [0. 0. 0. 0.]]]</w:t>
      </w:r>
    </w:p>
    <w:p w14:paraId="04C0C3D9" w14:textId="77777777" w:rsidR="00EE06AE" w:rsidRPr="00426919" w:rsidRDefault="00EE06AE" w:rsidP="00643AD0">
      <w:pPr>
        <w:pStyle w:val="1e"/>
        <w:ind w:left="0"/>
      </w:pPr>
    </w:p>
    <w:p w14:paraId="5F5A5A19" w14:textId="4860A0D3" w:rsidR="005B4C8C" w:rsidRDefault="008E4595" w:rsidP="00643AD0">
      <w:pPr>
        <w:pStyle w:val="4"/>
      </w:pPr>
      <w:r>
        <w:rPr>
          <w:rFonts w:hint="eastAsia"/>
        </w:rPr>
        <w:t>解码网络</w:t>
      </w:r>
    </w:p>
    <w:p w14:paraId="3F8502D8" w14:textId="4B78B2DA" w:rsidR="00EE4469" w:rsidRPr="00EE4469" w:rsidRDefault="00E023AC" w:rsidP="00711A0C">
      <w:pPr>
        <w:pStyle w:val="5"/>
        <w:rPr>
          <w:rFonts w:hint="eastAsia"/>
        </w:rPr>
      </w:pPr>
      <w:r>
        <w:rPr>
          <w:rFonts w:hint="eastAsia"/>
        </w:rPr>
        <w:t>D</w:t>
      </w:r>
      <w:r>
        <w:t>ecoder Layer</w:t>
      </w:r>
    </w:p>
    <w:p w14:paraId="3D997C31" w14:textId="6CCADC5A" w:rsidR="00EB637B" w:rsidRPr="00EE4469" w:rsidRDefault="00EE4469" w:rsidP="00643AD0">
      <w:pPr>
        <w:pStyle w:val="1e"/>
      </w:pPr>
      <w:r w:rsidRPr="00EE4469">
        <w:t>首先实现</w:t>
      </w:r>
      <w:r w:rsidRPr="00EE4469">
        <w:t>Decoder</w:t>
      </w:r>
      <w:r w:rsidRPr="00EE4469">
        <w:t>中的一个层。</w:t>
      </w:r>
    </w:p>
    <w:p w14:paraId="562AA66F" w14:textId="77777777" w:rsidR="00DA00A7" w:rsidRDefault="00DA00A7" w:rsidP="00643AD0">
      <w:pPr>
        <w:pStyle w:val="2f2"/>
      </w:pPr>
      <w:r>
        <w:rPr>
          <w:rFonts w:hint="eastAsia"/>
        </w:rPr>
        <w:t>class DecoderLayer(</w:t>
      </w:r>
      <w:proofErr w:type="gramStart"/>
      <w:r>
        <w:rPr>
          <w:rFonts w:hint="eastAsia"/>
        </w:rPr>
        <w:t>nn.Cell</w:t>
      </w:r>
      <w:proofErr w:type="gramEnd"/>
      <w:r>
        <w:rPr>
          <w:rFonts w:hint="eastAsia"/>
        </w:rPr>
        <w:t>):</w:t>
      </w:r>
    </w:p>
    <w:p w14:paraId="3D3FE331" w14:textId="77777777" w:rsidR="00DA00A7" w:rsidRDefault="00DA00A7" w:rsidP="00643AD0">
      <w:pPr>
        <w:pStyle w:val="2f2"/>
      </w:pPr>
      <w:r>
        <w:rPr>
          <w:rFonts w:hint="eastAsia"/>
        </w:rPr>
        <w:t xml:space="preserve">    def __init_</w:t>
      </w:r>
      <w:proofErr w:type="gramStart"/>
      <w:r>
        <w:rPr>
          <w:rFonts w:hint="eastAsia"/>
        </w:rPr>
        <w:t>_(</w:t>
      </w:r>
      <w:proofErr w:type="gramEnd"/>
      <w:r>
        <w:rPr>
          <w:rFonts w:hint="eastAsia"/>
        </w:rPr>
        <w:t>self, d_model, n_heads, d_ff, dropout_p=0.):</w:t>
      </w:r>
    </w:p>
    <w:p w14:paraId="56FB93BC" w14:textId="77777777" w:rsidR="00DA00A7" w:rsidRDefault="00DA00A7" w:rsidP="00643AD0">
      <w:pPr>
        <w:pStyle w:val="2f2"/>
      </w:pPr>
      <w:r>
        <w:rPr>
          <w:rFonts w:hint="eastAsia"/>
        </w:rPr>
        <w:t xml:space="preserve">        super(</w:t>
      </w:r>
      <w:proofErr w:type="gramStart"/>
      <w:r>
        <w:rPr>
          <w:rFonts w:hint="eastAsia"/>
        </w:rPr>
        <w:t>)._</w:t>
      </w:r>
      <w:proofErr w:type="gramEnd"/>
      <w:r>
        <w:rPr>
          <w:rFonts w:hint="eastAsia"/>
        </w:rPr>
        <w:t>_init__()</w:t>
      </w:r>
    </w:p>
    <w:p w14:paraId="0C5F7156" w14:textId="77777777" w:rsidR="00DA00A7" w:rsidRDefault="00DA00A7" w:rsidP="00643AD0">
      <w:pPr>
        <w:pStyle w:val="2f2"/>
      </w:pPr>
      <w:r>
        <w:rPr>
          <w:rFonts w:hint="eastAsia"/>
        </w:rPr>
        <w:t xml:space="preserve">        d_k = d_model // n_heads</w:t>
      </w:r>
    </w:p>
    <w:p w14:paraId="448BA225" w14:textId="77777777" w:rsidR="00DA00A7" w:rsidRDefault="00DA00A7" w:rsidP="00643AD0">
      <w:pPr>
        <w:pStyle w:val="2f2"/>
      </w:pPr>
      <w:r>
        <w:rPr>
          <w:rFonts w:hint="eastAsia"/>
        </w:rPr>
        <w:t xml:space="preserve">        if d_k * n_</w:t>
      </w:r>
      <w:proofErr w:type="gramStart"/>
      <w:r>
        <w:rPr>
          <w:rFonts w:hint="eastAsia"/>
        </w:rPr>
        <w:t>heads !</w:t>
      </w:r>
      <w:proofErr w:type="gramEnd"/>
      <w:r>
        <w:rPr>
          <w:rFonts w:hint="eastAsia"/>
        </w:rPr>
        <w:t>= d_model:</w:t>
      </w:r>
    </w:p>
    <w:p w14:paraId="3BD83E3B" w14:textId="77777777" w:rsidR="00DA00A7" w:rsidRDefault="00DA00A7" w:rsidP="00643AD0">
      <w:pPr>
        <w:pStyle w:val="2f2"/>
      </w:pPr>
      <w:r>
        <w:rPr>
          <w:rFonts w:hint="eastAsia"/>
        </w:rPr>
        <w:t xml:space="preserve">            raise </w:t>
      </w:r>
      <w:proofErr w:type="gramStart"/>
      <w:r>
        <w:rPr>
          <w:rFonts w:hint="eastAsia"/>
        </w:rPr>
        <w:t>ValueError(</w:t>
      </w:r>
      <w:proofErr w:type="gramEnd"/>
      <w:r>
        <w:rPr>
          <w:rFonts w:hint="eastAsia"/>
        </w:rPr>
        <w:t>f"The `d_model` {d_model} can not be divisible by `num_heads` {n_heads}.")</w:t>
      </w:r>
    </w:p>
    <w:p w14:paraId="71D840A3" w14:textId="77777777" w:rsidR="00DA00A7" w:rsidRDefault="00DA00A7" w:rsidP="00643AD0">
      <w:pPr>
        <w:pStyle w:val="2f2"/>
      </w:pPr>
      <w:r>
        <w:rPr>
          <w:rFonts w:hint="eastAsia"/>
        </w:rPr>
        <w:t xml:space="preserve">        self.dec_self_attn = </w:t>
      </w:r>
      <w:proofErr w:type="gramStart"/>
      <w:r>
        <w:rPr>
          <w:rFonts w:hint="eastAsia"/>
        </w:rPr>
        <w:t>MultiHeadAttention(</w:t>
      </w:r>
      <w:proofErr w:type="gramEnd"/>
      <w:r>
        <w:rPr>
          <w:rFonts w:hint="eastAsia"/>
        </w:rPr>
        <w:t>d_model, d_k, n_heads, dropout_p)</w:t>
      </w:r>
    </w:p>
    <w:p w14:paraId="103499F0" w14:textId="77777777" w:rsidR="00DA00A7" w:rsidRDefault="00DA00A7" w:rsidP="00643AD0">
      <w:pPr>
        <w:pStyle w:val="2f2"/>
      </w:pPr>
      <w:r>
        <w:rPr>
          <w:rFonts w:hint="eastAsia"/>
        </w:rPr>
        <w:t xml:space="preserve">        self.dec_enc_attn = </w:t>
      </w:r>
      <w:proofErr w:type="gramStart"/>
      <w:r>
        <w:rPr>
          <w:rFonts w:hint="eastAsia"/>
        </w:rPr>
        <w:t>MultiHeadAttention(</w:t>
      </w:r>
      <w:proofErr w:type="gramEnd"/>
      <w:r>
        <w:rPr>
          <w:rFonts w:hint="eastAsia"/>
        </w:rPr>
        <w:t>d_model, d_k, n_heads, dropout_p)</w:t>
      </w:r>
    </w:p>
    <w:p w14:paraId="4D02553E" w14:textId="77777777" w:rsidR="00DA00A7" w:rsidRDefault="00DA00A7" w:rsidP="00643AD0">
      <w:pPr>
        <w:pStyle w:val="2f2"/>
      </w:pPr>
      <w:r>
        <w:rPr>
          <w:rFonts w:hint="eastAsia"/>
        </w:rPr>
        <w:t xml:space="preserve">        self.pos_ffn = </w:t>
      </w:r>
      <w:proofErr w:type="gramStart"/>
      <w:r>
        <w:rPr>
          <w:rFonts w:hint="eastAsia"/>
        </w:rPr>
        <w:t>PoswiseFeedForward(</w:t>
      </w:r>
      <w:proofErr w:type="gramEnd"/>
      <w:r>
        <w:rPr>
          <w:rFonts w:hint="eastAsia"/>
        </w:rPr>
        <w:t>d_ff, d_model, dropout_p)</w:t>
      </w:r>
    </w:p>
    <w:p w14:paraId="6D8D092E" w14:textId="77777777" w:rsidR="00DA00A7" w:rsidRDefault="00DA00A7" w:rsidP="00643AD0">
      <w:pPr>
        <w:pStyle w:val="2f2"/>
      </w:pPr>
      <w:r>
        <w:rPr>
          <w:rFonts w:hint="eastAsia"/>
        </w:rPr>
        <w:t xml:space="preserve">        self.add_norm1 = </w:t>
      </w:r>
      <w:proofErr w:type="gramStart"/>
      <w:r>
        <w:rPr>
          <w:rFonts w:hint="eastAsia"/>
        </w:rPr>
        <w:t>AddNorm(</w:t>
      </w:r>
      <w:proofErr w:type="gramEnd"/>
      <w:r>
        <w:rPr>
          <w:rFonts w:hint="eastAsia"/>
        </w:rPr>
        <w:t>d_model, dropout_p)</w:t>
      </w:r>
    </w:p>
    <w:p w14:paraId="56A62BDC" w14:textId="77777777" w:rsidR="00DA00A7" w:rsidRDefault="00DA00A7" w:rsidP="00643AD0">
      <w:pPr>
        <w:pStyle w:val="2f2"/>
      </w:pPr>
      <w:r>
        <w:rPr>
          <w:rFonts w:hint="eastAsia"/>
        </w:rPr>
        <w:t xml:space="preserve">        self.add_norm2 = </w:t>
      </w:r>
      <w:proofErr w:type="gramStart"/>
      <w:r>
        <w:rPr>
          <w:rFonts w:hint="eastAsia"/>
        </w:rPr>
        <w:t>AddNorm(</w:t>
      </w:r>
      <w:proofErr w:type="gramEnd"/>
      <w:r>
        <w:rPr>
          <w:rFonts w:hint="eastAsia"/>
        </w:rPr>
        <w:t>d_model, dropout_p)</w:t>
      </w:r>
    </w:p>
    <w:p w14:paraId="3FED8464" w14:textId="77777777" w:rsidR="00DA00A7" w:rsidRDefault="00DA00A7" w:rsidP="00643AD0">
      <w:pPr>
        <w:pStyle w:val="2f2"/>
      </w:pPr>
      <w:r>
        <w:rPr>
          <w:rFonts w:hint="eastAsia"/>
        </w:rPr>
        <w:t xml:space="preserve">        self.add_norm3 = </w:t>
      </w:r>
      <w:proofErr w:type="gramStart"/>
      <w:r>
        <w:rPr>
          <w:rFonts w:hint="eastAsia"/>
        </w:rPr>
        <w:t>AddNorm(</w:t>
      </w:r>
      <w:proofErr w:type="gramEnd"/>
      <w:r>
        <w:rPr>
          <w:rFonts w:hint="eastAsia"/>
        </w:rPr>
        <w:t>d_model, dropout_p)</w:t>
      </w:r>
    </w:p>
    <w:p w14:paraId="15FCD8A2" w14:textId="77777777" w:rsidR="00DA00A7" w:rsidRDefault="00DA00A7" w:rsidP="00643AD0">
      <w:pPr>
        <w:pStyle w:val="2f2"/>
      </w:pPr>
      <w:r>
        <w:rPr>
          <w:rFonts w:hint="eastAsia"/>
        </w:rPr>
        <w:t xml:space="preserve">        </w:t>
      </w:r>
    </w:p>
    <w:p w14:paraId="200F6C56" w14:textId="77777777" w:rsidR="00DA00A7" w:rsidRDefault="00DA00A7" w:rsidP="00643AD0">
      <w:pPr>
        <w:pStyle w:val="2f2"/>
      </w:pPr>
      <w:r>
        <w:rPr>
          <w:rFonts w:hint="eastAsia"/>
        </w:rPr>
        <w:t xml:space="preserve">    def </w:t>
      </w:r>
      <w:proofErr w:type="gramStart"/>
      <w:r>
        <w:rPr>
          <w:rFonts w:hint="eastAsia"/>
        </w:rPr>
        <w:t>construct(</w:t>
      </w:r>
      <w:proofErr w:type="gramEnd"/>
      <w:r>
        <w:rPr>
          <w:rFonts w:hint="eastAsia"/>
        </w:rPr>
        <w:t>self, dec_inputs, enc_outputs, dec_self_attn_mask, dec_enc_attn_mask):</w:t>
      </w:r>
    </w:p>
    <w:p w14:paraId="0ABBDC8A" w14:textId="77777777" w:rsidR="00DA00A7" w:rsidRDefault="00DA00A7" w:rsidP="00643AD0">
      <w:pPr>
        <w:pStyle w:val="2f2"/>
      </w:pPr>
      <w:r>
        <w:rPr>
          <w:rFonts w:hint="eastAsia"/>
        </w:rPr>
        <w:t xml:space="preserve">        """</w:t>
      </w:r>
    </w:p>
    <w:p w14:paraId="64083D92" w14:textId="77777777" w:rsidR="00DA00A7" w:rsidRDefault="00DA00A7" w:rsidP="00643AD0">
      <w:pPr>
        <w:pStyle w:val="2f2"/>
      </w:pPr>
      <w:r>
        <w:rPr>
          <w:rFonts w:hint="eastAsia"/>
        </w:rPr>
        <w:t xml:space="preserve">        dec_inputs: [batch_size, trg_len, d_model]</w:t>
      </w:r>
    </w:p>
    <w:p w14:paraId="2B2F0705" w14:textId="77777777" w:rsidR="00DA00A7" w:rsidRDefault="00DA00A7" w:rsidP="00643AD0">
      <w:pPr>
        <w:pStyle w:val="2f2"/>
      </w:pPr>
      <w:r>
        <w:rPr>
          <w:rFonts w:hint="eastAsia"/>
        </w:rPr>
        <w:t xml:space="preserve">        enc_outputs: [batch_size, src_len, d_model]</w:t>
      </w:r>
    </w:p>
    <w:p w14:paraId="462D23C2" w14:textId="77777777" w:rsidR="00DA00A7" w:rsidRDefault="00DA00A7" w:rsidP="00643AD0">
      <w:pPr>
        <w:pStyle w:val="2f2"/>
      </w:pPr>
      <w:r>
        <w:rPr>
          <w:rFonts w:hint="eastAsia"/>
        </w:rPr>
        <w:t xml:space="preserve">        dec_self_attn_mask: [batch_size, trg_len, trg_len]</w:t>
      </w:r>
    </w:p>
    <w:p w14:paraId="4CC19441" w14:textId="77777777" w:rsidR="00DA00A7" w:rsidRDefault="00DA00A7" w:rsidP="00643AD0">
      <w:pPr>
        <w:pStyle w:val="2f2"/>
      </w:pPr>
      <w:r>
        <w:rPr>
          <w:rFonts w:hint="eastAsia"/>
        </w:rPr>
        <w:t xml:space="preserve">        dec_enc_attn_mask: [batch_size, trg_len, src_len]</w:t>
      </w:r>
    </w:p>
    <w:p w14:paraId="39616618" w14:textId="77777777" w:rsidR="00DA00A7" w:rsidRDefault="00DA00A7" w:rsidP="00643AD0">
      <w:pPr>
        <w:pStyle w:val="2f2"/>
      </w:pPr>
      <w:r>
        <w:rPr>
          <w:rFonts w:hint="eastAsia"/>
        </w:rPr>
        <w:t xml:space="preserve">        """</w:t>
      </w:r>
    </w:p>
    <w:p w14:paraId="68967072" w14:textId="77777777" w:rsidR="00DA00A7" w:rsidRDefault="00DA00A7" w:rsidP="00643AD0">
      <w:pPr>
        <w:pStyle w:val="2f2"/>
      </w:pPr>
      <w:r>
        <w:rPr>
          <w:rFonts w:hint="eastAsia"/>
        </w:rPr>
        <w:t xml:space="preserve">        residual = dec_inputs</w:t>
      </w:r>
    </w:p>
    <w:p w14:paraId="6E64BB6C" w14:textId="77777777" w:rsidR="00DA00A7" w:rsidRDefault="00DA00A7" w:rsidP="00643AD0">
      <w:pPr>
        <w:pStyle w:val="2f2"/>
      </w:pPr>
      <w:r>
        <w:rPr>
          <w:rFonts w:hint="eastAsia"/>
        </w:rPr>
        <w:lastRenderedPageBreak/>
        <w:t xml:space="preserve">        dec_outputs, dec_self_attn = self.dec_self_</w:t>
      </w:r>
      <w:proofErr w:type="gramStart"/>
      <w:r>
        <w:rPr>
          <w:rFonts w:hint="eastAsia"/>
        </w:rPr>
        <w:t>attn(</w:t>
      </w:r>
      <w:proofErr w:type="gramEnd"/>
      <w:r>
        <w:rPr>
          <w:rFonts w:hint="eastAsia"/>
        </w:rPr>
        <w:t>dec_inputs, dec_inputs, dec_inputs, dec_self_attn_mask)</w:t>
      </w:r>
    </w:p>
    <w:p w14:paraId="297721A9" w14:textId="77777777" w:rsidR="00DA00A7" w:rsidRDefault="00DA00A7" w:rsidP="00643AD0">
      <w:pPr>
        <w:pStyle w:val="2f2"/>
      </w:pPr>
      <w:r>
        <w:rPr>
          <w:rFonts w:hint="eastAsia"/>
        </w:rPr>
        <w:t xml:space="preserve">        dec_outputs = self.add_norm1(dec_outputs, residual)</w:t>
      </w:r>
    </w:p>
    <w:p w14:paraId="5A531AF2" w14:textId="77777777" w:rsidR="00DA00A7" w:rsidRDefault="00DA00A7" w:rsidP="00643AD0">
      <w:pPr>
        <w:pStyle w:val="2f2"/>
      </w:pPr>
      <w:r>
        <w:rPr>
          <w:rFonts w:hint="eastAsia"/>
        </w:rPr>
        <w:t xml:space="preserve">        residual = dec_outputs    </w:t>
      </w:r>
    </w:p>
    <w:p w14:paraId="413DABDA" w14:textId="77777777" w:rsidR="00DA00A7" w:rsidRDefault="00DA00A7" w:rsidP="00643AD0">
      <w:pPr>
        <w:pStyle w:val="2f2"/>
      </w:pPr>
      <w:r>
        <w:rPr>
          <w:rFonts w:hint="eastAsia"/>
        </w:rPr>
        <w:t xml:space="preserve">        dec_outputs, dec_enc_attn = self.dec_enc_</w:t>
      </w:r>
      <w:proofErr w:type="gramStart"/>
      <w:r>
        <w:rPr>
          <w:rFonts w:hint="eastAsia"/>
        </w:rPr>
        <w:t>attn(</w:t>
      </w:r>
      <w:proofErr w:type="gramEnd"/>
      <w:r>
        <w:rPr>
          <w:rFonts w:hint="eastAsia"/>
        </w:rPr>
        <w:t>dec_outputs, enc_outputs, enc_outputs, dec_enc_attn_mask)</w:t>
      </w:r>
    </w:p>
    <w:p w14:paraId="75F6A049" w14:textId="77777777" w:rsidR="00DA00A7" w:rsidRDefault="00DA00A7" w:rsidP="00643AD0">
      <w:pPr>
        <w:pStyle w:val="2f2"/>
      </w:pPr>
      <w:r>
        <w:rPr>
          <w:rFonts w:hint="eastAsia"/>
        </w:rPr>
        <w:t xml:space="preserve">        dec_outputs = self.add_norm2(dec_outputs, residual)</w:t>
      </w:r>
    </w:p>
    <w:p w14:paraId="11700569" w14:textId="77777777" w:rsidR="00DA00A7" w:rsidRDefault="00DA00A7" w:rsidP="00643AD0">
      <w:pPr>
        <w:pStyle w:val="2f2"/>
      </w:pPr>
      <w:r>
        <w:rPr>
          <w:rFonts w:hint="eastAsia"/>
        </w:rPr>
        <w:t xml:space="preserve">        residual = dec_outputs</w:t>
      </w:r>
    </w:p>
    <w:p w14:paraId="118C4E69" w14:textId="77777777" w:rsidR="00DA00A7" w:rsidRDefault="00DA00A7" w:rsidP="00643AD0">
      <w:pPr>
        <w:pStyle w:val="2f2"/>
      </w:pPr>
      <w:r>
        <w:rPr>
          <w:rFonts w:hint="eastAsia"/>
        </w:rPr>
        <w:t xml:space="preserve">        dec_outputs = self.pos_ffn(dec_outputs)</w:t>
      </w:r>
    </w:p>
    <w:p w14:paraId="4EA8CDA3" w14:textId="77777777" w:rsidR="00DA00A7" w:rsidRDefault="00DA00A7" w:rsidP="00643AD0">
      <w:pPr>
        <w:pStyle w:val="2f2"/>
      </w:pPr>
      <w:r>
        <w:rPr>
          <w:rFonts w:hint="eastAsia"/>
        </w:rPr>
        <w:t xml:space="preserve">        dec_outputs = self.add_norm3(dec_outputs, residual)</w:t>
      </w:r>
    </w:p>
    <w:p w14:paraId="3CE5C899" w14:textId="77777777" w:rsidR="00DA00A7" w:rsidRDefault="00DA00A7" w:rsidP="00643AD0">
      <w:pPr>
        <w:pStyle w:val="2f2"/>
      </w:pPr>
    </w:p>
    <w:p w14:paraId="564D5C03" w14:textId="77777777" w:rsidR="00DA00A7" w:rsidRDefault="00DA00A7" w:rsidP="00643AD0">
      <w:pPr>
        <w:pStyle w:val="2f2"/>
      </w:pPr>
      <w:r>
        <w:rPr>
          <w:rFonts w:hint="eastAsia"/>
        </w:rPr>
        <w:t xml:space="preserve">        return dec_outputs, dec_self_attn, dec_enc_attn</w:t>
      </w:r>
    </w:p>
    <w:p w14:paraId="70CFD566" w14:textId="77777777" w:rsidR="00DA00A7" w:rsidRDefault="00DA00A7" w:rsidP="00643AD0">
      <w:pPr>
        <w:pStyle w:val="2f2"/>
      </w:pPr>
    </w:p>
    <w:p w14:paraId="703AA2FD" w14:textId="77777777" w:rsidR="00DA00A7" w:rsidRDefault="00DA00A7" w:rsidP="00643AD0">
      <w:pPr>
        <w:pStyle w:val="2f2"/>
      </w:pPr>
      <w:r>
        <w:rPr>
          <w:rFonts w:hint="eastAsia"/>
        </w:rPr>
        <w:t xml:space="preserve">x = y = </w:t>
      </w:r>
      <w:proofErr w:type="gramStart"/>
      <w:r>
        <w:rPr>
          <w:rFonts w:hint="eastAsia"/>
        </w:rPr>
        <w:t>ops.ones</w:t>
      </w:r>
      <w:proofErr w:type="gramEnd"/>
      <w:r>
        <w:rPr>
          <w:rFonts w:hint="eastAsia"/>
        </w:rPr>
        <w:t>((128, 32, 512), mstype.float32)</w:t>
      </w:r>
    </w:p>
    <w:p w14:paraId="148BA459" w14:textId="77777777" w:rsidR="00DA00A7" w:rsidRDefault="00DA00A7" w:rsidP="00643AD0">
      <w:pPr>
        <w:pStyle w:val="2f2"/>
      </w:pPr>
      <w:r>
        <w:rPr>
          <w:rFonts w:hint="eastAsia"/>
        </w:rPr>
        <w:t>mask1 = mask2 = Tensor([False]</w:t>
      </w:r>
      <w:proofErr w:type="gramStart"/>
      <w:r>
        <w:rPr>
          <w:rFonts w:hint="eastAsia"/>
        </w:rPr>
        <w:t>).broadcast</w:t>
      </w:r>
      <w:proofErr w:type="gramEnd"/>
      <w:r>
        <w:rPr>
          <w:rFonts w:hint="eastAsia"/>
        </w:rPr>
        <w:t>_to((128, 32, 32))</w:t>
      </w:r>
    </w:p>
    <w:p w14:paraId="4C2C951E" w14:textId="77777777" w:rsidR="00DA00A7" w:rsidRDefault="00DA00A7" w:rsidP="00643AD0">
      <w:pPr>
        <w:pStyle w:val="2f2"/>
      </w:pPr>
      <w:r>
        <w:rPr>
          <w:rFonts w:hint="eastAsia"/>
        </w:rPr>
        <w:t xml:space="preserve">decoder_layer = </w:t>
      </w:r>
      <w:proofErr w:type="gramStart"/>
      <w:r>
        <w:rPr>
          <w:rFonts w:hint="eastAsia"/>
        </w:rPr>
        <w:t>DecoderLayer(</w:t>
      </w:r>
      <w:proofErr w:type="gramEnd"/>
      <w:r>
        <w:rPr>
          <w:rFonts w:hint="eastAsia"/>
        </w:rPr>
        <w:t>512, 8, 2048)</w:t>
      </w:r>
    </w:p>
    <w:p w14:paraId="65616EDF" w14:textId="77777777" w:rsidR="00DA00A7" w:rsidRDefault="00DA00A7" w:rsidP="00643AD0">
      <w:pPr>
        <w:pStyle w:val="2f2"/>
      </w:pPr>
      <w:r>
        <w:rPr>
          <w:rFonts w:hint="eastAsia"/>
        </w:rPr>
        <w:t>output, attn1, attn2 = decoder_</w:t>
      </w:r>
      <w:proofErr w:type="gramStart"/>
      <w:r>
        <w:rPr>
          <w:rFonts w:hint="eastAsia"/>
        </w:rPr>
        <w:t>layer(</w:t>
      </w:r>
      <w:proofErr w:type="gramEnd"/>
      <w:r>
        <w:rPr>
          <w:rFonts w:hint="eastAsia"/>
        </w:rPr>
        <w:t>x, y, mask1, mask2)</w:t>
      </w:r>
    </w:p>
    <w:p w14:paraId="3D745844" w14:textId="65E74C15" w:rsidR="00EE4469" w:rsidRDefault="00DA00A7" w:rsidP="00643AD0">
      <w:pPr>
        <w:pStyle w:val="2f2"/>
      </w:pPr>
      <w:proofErr w:type="gramStart"/>
      <w:r>
        <w:rPr>
          <w:rFonts w:hint="eastAsia"/>
        </w:rPr>
        <w:t>print(</w:t>
      </w:r>
      <w:proofErr w:type="gramEnd"/>
      <w:r>
        <w:rPr>
          <w:rFonts w:hint="eastAsia"/>
        </w:rPr>
        <w:t>output.shape, attn1.shape, attn2.shape)</w:t>
      </w:r>
    </w:p>
    <w:p w14:paraId="482CD834" w14:textId="5EC77AF8" w:rsidR="00DA00A7" w:rsidRDefault="00DA00A7" w:rsidP="00643AD0">
      <w:pPr>
        <w:pStyle w:val="1e"/>
      </w:pPr>
      <w:r>
        <w:rPr>
          <w:rFonts w:hint="eastAsia"/>
        </w:rPr>
        <w:t>输出：</w:t>
      </w:r>
    </w:p>
    <w:p w14:paraId="078D6F6B" w14:textId="77701C58" w:rsidR="00DA00A7" w:rsidRPr="00DA00A7" w:rsidRDefault="00DA00A7" w:rsidP="00711A0C">
      <w:pPr>
        <w:pStyle w:val="2f2"/>
        <w:rPr>
          <w:rFonts w:hint="eastAsia"/>
        </w:rPr>
      </w:pPr>
      <w:r w:rsidRPr="00DA00A7">
        <w:t>(128, 32, 512) (128, 8, 32, 32) (128, 8, 32, 32)</w:t>
      </w:r>
    </w:p>
    <w:p w14:paraId="7E37A88B" w14:textId="43F3B4E9" w:rsidR="00DA00A7" w:rsidRPr="00DA00A7" w:rsidRDefault="00082855" w:rsidP="00711A0C">
      <w:pPr>
        <w:pStyle w:val="5"/>
        <w:rPr>
          <w:rFonts w:hint="eastAsia"/>
        </w:rPr>
      </w:pPr>
      <w:r>
        <w:rPr>
          <w:rFonts w:hint="eastAsia"/>
        </w:rPr>
        <w:t>解码器</w:t>
      </w:r>
      <w:r>
        <w:rPr>
          <w:rFonts w:hint="eastAsia"/>
        </w:rPr>
        <w:t>De</w:t>
      </w:r>
      <w:r>
        <w:t>coder</w:t>
      </w:r>
    </w:p>
    <w:p w14:paraId="24A469DE" w14:textId="77777777" w:rsidR="00DA00A7" w:rsidRPr="00DA00A7" w:rsidRDefault="00DA00A7" w:rsidP="00643AD0">
      <w:pPr>
        <w:pStyle w:val="1e"/>
      </w:pPr>
      <w:r w:rsidRPr="00DA00A7">
        <w:t>将上面实现的</w:t>
      </w:r>
      <w:r w:rsidRPr="00DA00A7">
        <w:t>DecoderLayer</w:t>
      </w:r>
      <w:r w:rsidRPr="00DA00A7">
        <w:t>堆叠</w:t>
      </w:r>
      <w:r w:rsidRPr="00DA00A7">
        <w:t>n_layer</w:t>
      </w:r>
      <w:r w:rsidRPr="00DA00A7">
        <w:t>次，添加</w:t>
      </w:r>
      <w:r w:rsidRPr="00DA00A7">
        <w:t>word embedding</w:t>
      </w:r>
      <w:r w:rsidRPr="00DA00A7">
        <w:t>与</w:t>
      </w:r>
      <w:r w:rsidRPr="00DA00A7">
        <w:t>positional encoding</w:t>
      </w:r>
      <w:r w:rsidRPr="00DA00A7">
        <w:t>，以及最后的线性层。</w:t>
      </w:r>
    </w:p>
    <w:p w14:paraId="527E379C" w14:textId="77777777" w:rsidR="00DA00A7" w:rsidRPr="00DA00A7" w:rsidRDefault="00DA00A7" w:rsidP="00643AD0">
      <w:pPr>
        <w:pStyle w:val="1e"/>
      </w:pPr>
      <w:r w:rsidRPr="00DA00A7">
        <w:t>输出的</w:t>
      </w:r>
      <w:r w:rsidRPr="00DA00A7">
        <w:t>dec_outputs</w:t>
      </w:r>
      <w:r w:rsidRPr="00DA00A7">
        <w:t>为对目标序列的预测。</w:t>
      </w:r>
    </w:p>
    <w:p w14:paraId="67567AAE" w14:textId="77777777" w:rsidR="00C82FCA" w:rsidRDefault="00C82FCA" w:rsidP="00643AD0">
      <w:pPr>
        <w:pStyle w:val="2f2"/>
      </w:pPr>
      <w:r>
        <w:rPr>
          <w:rFonts w:hint="eastAsia"/>
        </w:rPr>
        <w:t>class Decoder(</w:t>
      </w:r>
      <w:proofErr w:type="gramStart"/>
      <w:r>
        <w:rPr>
          <w:rFonts w:hint="eastAsia"/>
        </w:rPr>
        <w:t>nn.Cell</w:t>
      </w:r>
      <w:proofErr w:type="gramEnd"/>
      <w:r>
        <w:rPr>
          <w:rFonts w:hint="eastAsia"/>
        </w:rPr>
        <w:t>):</w:t>
      </w:r>
    </w:p>
    <w:p w14:paraId="7BAD535A" w14:textId="77777777" w:rsidR="00C82FCA" w:rsidRDefault="00C82FCA" w:rsidP="00643AD0">
      <w:pPr>
        <w:pStyle w:val="2f2"/>
      </w:pPr>
      <w:r>
        <w:rPr>
          <w:rFonts w:hint="eastAsia"/>
        </w:rPr>
        <w:t xml:space="preserve">    def __init_</w:t>
      </w:r>
      <w:proofErr w:type="gramStart"/>
      <w:r>
        <w:rPr>
          <w:rFonts w:hint="eastAsia"/>
        </w:rPr>
        <w:t>_(</w:t>
      </w:r>
      <w:proofErr w:type="gramEnd"/>
      <w:r>
        <w:rPr>
          <w:rFonts w:hint="eastAsia"/>
        </w:rPr>
        <w:t>self, trg_vocab_size, d_model, n_heads, d_ff, n_layers, dropout_p=0.):</w:t>
      </w:r>
    </w:p>
    <w:p w14:paraId="4363A459" w14:textId="77777777" w:rsidR="00C82FCA" w:rsidRDefault="00C82FCA" w:rsidP="00643AD0">
      <w:pPr>
        <w:pStyle w:val="2f2"/>
      </w:pPr>
      <w:r>
        <w:rPr>
          <w:rFonts w:hint="eastAsia"/>
        </w:rPr>
        <w:t xml:space="preserve">        super(</w:t>
      </w:r>
      <w:proofErr w:type="gramStart"/>
      <w:r>
        <w:rPr>
          <w:rFonts w:hint="eastAsia"/>
        </w:rPr>
        <w:t>)._</w:t>
      </w:r>
      <w:proofErr w:type="gramEnd"/>
      <w:r>
        <w:rPr>
          <w:rFonts w:hint="eastAsia"/>
        </w:rPr>
        <w:t>_init__()</w:t>
      </w:r>
    </w:p>
    <w:p w14:paraId="60A4BF86" w14:textId="77777777" w:rsidR="00C82FCA" w:rsidRDefault="00C82FCA" w:rsidP="00643AD0">
      <w:pPr>
        <w:pStyle w:val="2f2"/>
      </w:pPr>
      <w:r>
        <w:rPr>
          <w:rFonts w:hint="eastAsia"/>
        </w:rPr>
        <w:t xml:space="preserve">        self.trg_emb = </w:t>
      </w:r>
      <w:proofErr w:type="gramStart"/>
      <w:r>
        <w:rPr>
          <w:rFonts w:hint="eastAsia"/>
        </w:rPr>
        <w:t>nn.Embedding</w:t>
      </w:r>
      <w:proofErr w:type="gramEnd"/>
      <w:r>
        <w:rPr>
          <w:rFonts w:hint="eastAsia"/>
        </w:rPr>
        <w:t>(trg_vocab_size, d_model)</w:t>
      </w:r>
    </w:p>
    <w:p w14:paraId="2B5465AD" w14:textId="77777777" w:rsidR="00C82FCA" w:rsidRDefault="00C82FCA" w:rsidP="00643AD0">
      <w:pPr>
        <w:pStyle w:val="2f2"/>
      </w:pPr>
      <w:r>
        <w:rPr>
          <w:rFonts w:hint="eastAsia"/>
        </w:rPr>
        <w:t xml:space="preserve">        self.pos_emb = </w:t>
      </w:r>
      <w:proofErr w:type="gramStart"/>
      <w:r>
        <w:rPr>
          <w:rFonts w:hint="eastAsia"/>
        </w:rPr>
        <w:t>PositionalEncoding(</w:t>
      </w:r>
      <w:proofErr w:type="gramEnd"/>
      <w:r>
        <w:rPr>
          <w:rFonts w:hint="eastAsia"/>
        </w:rPr>
        <w:t>d_model, dropout_p)</w:t>
      </w:r>
    </w:p>
    <w:p w14:paraId="5FCD6A33" w14:textId="77777777" w:rsidR="00C82FCA" w:rsidRDefault="00C82FCA" w:rsidP="00643AD0">
      <w:pPr>
        <w:pStyle w:val="2f2"/>
      </w:pPr>
      <w:r>
        <w:rPr>
          <w:rFonts w:hint="eastAsia"/>
        </w:rPr>
        <w:t xml:space="preserve">        </w:t>
      </w:r>
      <w:proofErr w:type="gramStart"/>
      <w:r>
        <w:rPr>
          <w:rFonts w:hint="eastAsia"/>
        </w:rPr>
        <w:t>self.layers</w:t>
      </w:r>
      <w:proofErr w:type="gramEnd"/>
      <w:r>
        <w:rPr>
          <w:rFonts w:hint="eastAsia"/>
        </w:rPr>
        <w:t xml:space="preserve"> = nn.CellList([DecoderLayer(d_model, n_heads, d_ff) for _ in range(n_layers)])</w:t>
      </w:r>
    </w:p>
    <w:p w14:paraId="667003E3" w14:textId="77777777" w:rsidR="00C82FCA" w:rsidRDefault="00C82FCA" w:rsidP="00643AD0">
      <w:pPr>
        <w:pStyle w:val="2f2"/>
      </w:pPr>
      <w:r>
        <w:rPr>
          <w:rFonts w:hint="eastAsia"/>
        </w:rPr>
        <w:t xml:space="preserve">        </w:t>
      </w:r>
      <w:proofErr w:type="gramStart"/>
      <w:r>
        <w:rPr>
          <w:rFonts w:hint="eastAsia"/>
        </w:rPr>
        <w:t>self.projection</w:t>
      </w:r>
      <w:proofErr w:type="gramEnd"/>
      <w:r>
        <w:rPr>
          <w:rFonts w:hint="eastAsia"/>
        </w:rPr>
        <w:t xml:space="preserve"> = nn.Dense(d_model, trg_vocab_size)</w:t>
      </w:r>
    </w:p>
    <w:p w14:paraId="725201BD" w14:textId="77777777" w:rsidR="00C82FCA" w:rsidRDefault="00C82FCA" w:rsidP="00643AD0">
      <w:pPr>
        <w:pStyle w:val="2f2"/>
      </w:pPr>
      <w:r>
        <w:rPr>
          <w:rFonts w:hint="eastAsia"/>
        </w:rPr>
        <w:t xml:space="preserve">        </w:t>
      </w:r>
      <w:proofErr w:type="gramStart"/>
      <w:r>
        <w:rPr>
          <w:rFonts w:hint="eastAsia"/>
        </w:rPr>
        <w:t>self.scaling</w:t>
      </w:r>
      <w:proofErr w:type="gramEnd"/>
      <w:r>
        <w:rPr>
          <w:rFonts w:hint="eastAsia"/>
        </w:rPr>
        <w:t xml:space="preserve">_factor = ops.Sqrt()(Tensor(d_model, mstype.float32))      </w:t>
      </w:r>
    </w:p>
    <w:p w14:paraId="4F19AD8A" w14:textId="77777777" w:rsidR="00C82FCA" w:rsidRDefault="00C82FCA" w:rsidP="00643AD0">
      <w:pPr>
        <w:pStyle w:val="2f2"/>
      </w:pPr>
      <w:r>
        <w:rPr>
          <w:rFonts w:hint="eastAsia"/>
        </w:rPr>
        <w:t xml:space="preserve">        </w:t>
      </w:r>
    </w:p>
    <w:p w14:paraId="272366F8" w14:textId="77777777" w:rsidR="00C82FCA" w:rsidRDefault="00C82FCA" w:rsidP="00643AD0">
      <w:pPr>
        <w:pStyle w:val="2f2"/>
      </w:pPr>
      <w:r>
        <w:rPr>
          <w:rFonts w:hint="eastAsia"/>
        </w:rPr>
        <w:t xml:space="preserve">    def </w:t>
      </w:r>
      <w:proofErr w:type="gramStart"/>
      <w:r>
        <w:rPr>
          <w:rFonts w:hint="eastAsia"/>
        </w:rPr>
        <w:t>construct(</w:t>
      </w:r>
      <w:proofErr w:type="gramEnd"/>
      <w:r>
        <w:rPr>
          <w:rFonts w:hint="eastAsia"/>
        </w:rPr>
        <w:t>self, dec_inputs, enc_inputs, enc_outputs, src_pad_idx, trg_pad_idx):</w:t>
      </w:r>
    </w:p>
    <w:p w14:paraId="1431F7C9" w14:textId="77777777" w:rsidR="00C82FCA" w:rsidRDefault="00C82FCA" w:rsidP="00643AD0">
      <w:pPr>
        <w:pStyle w:val="2f2"/>
      </w:pPr>
      <w:r>
        <w:rPr>
          <w:rFonts w:hint="eastAsia"/>
        </w:rPr>
        <w:t xml:space="preserve">        """</w:t>
      </w:r>
    </w:p>
    <w:p w14:paraId="5BFB9CA1" w14:textId="77777777" w:rsidR="00C82FCA" w:rsidRDefault="00C82FCA" w:rsidP="00643AD0">
      <w:pPr>
        <w:pStyle w:val="2f2"/>
      </w:pPr>
      <w:r>
        <w:rPr>
          <w:rFonts w:hint="eastAsia"/>
        </w:rPr>
        <w:t xml:space="preserve">        dec_inputs: [batch_size, trg_len]</w:t>
      </w:r>
    </w:p>
    <w:p w14:paraId="5EB4B8AF" w14:textId="77777777" w:rsidR="00C82FCA" w:rsidRDefault="00C82FCA" w:rsidP="00643AD0">
      <w:pPr>
        <w:pStyle w:val="2f2"/>
      </w:pPr>
      <w:r>
        <w:rPr>
          <w:rFonts w:hint="eastAsia"/>
        </w:rPr>
        <w:t xml:space="preserve">        enc_inputs: [batch_size, src_len]</w:t>
      </w:r>
    </w:p>
    <w:p w14:paraId="561DF680" w14:textId="77777777" w:rsidR="00C82FCA" w:rsidRDefault="00C82FCA" w:rsidP="00643AD0">
      <w:pPr>
        <w:pStyle w:val="2f2"/>
      </w:pPr>
      <w:r>
        <w:rPr>
          <w:rFonts w:hint="eastAsia"/>
        </w:rPr>
        <w:t xml:space="preserve">        enc_outputs: [batch_size, src_len, d_model]</w:t>
      </w:r>
    </w:p>
    <w:p w14:paraId="5686800A" w14:textId="77777777" w:rsidR="00C82FCA" w:rsidRDefault="00C82FCA" w:rsidP="00643AD0">
      <w:pPr>
        <w:pStyle w:val="2f2"/>
      </w:pPr>
      <w:r>
        <w:rPr>
          <w:rFonts w:hint="eastAsia"/>
        </w:rPr>
        <w:t xml:space="preserve">        """</w:t>
      </w:r>
    </w:p>
    <w:p w14:paraId="00EADCEC" w14:textId="77777777" w:rsidR="00C82FCA" w:rsidRDefault="00C82FCA" w:rsidP="00643AD0">
      <w:pPr>
        <w:pStyle w:val="2f2"/>
      </w:pPr>
      <w:r>
        <w:rPr>
          <w:rFonts w:hint="eastAsia"/>
        </w:rPr>
        <w:t xml:space="preserve">        dec_outputs = self.trg_emb(dec_</w:t>
      </w:r>
      <w:proofErr w:type="gramStart"/>
      <w:r>
        <w:rPr>
          <w:rFonts w:hint="eastAsia"/>
        </w:rPr>
        <w:t>inputs.astype</w:t>
      </w:r>
      <w:proofErr w:type="gramEnd"/>
      <w:r>
        <w:rPr>
          <w:rFonts w:hint="eastAsia"/>
        </w:rPr>
        <w:t>(mstype.int32))</w:t>
      </w:r>
    </w:p>
    <w:p w14:paraId="4D2A02AE" w14:textId="77777777" w:rsidR="00C82FCA" w:rsidRDefault="00C82FCA" w:rsidP="00643AD0">
      <w:pPr>
        <w:pStyle w:val="2f2"/>
      </w:pPr>
      <w:r>
        <w:rPr>
          <w:rFonts w:hint="eastAsia"/>
        </w:rPr>
        <w:t xml:space="preserve">        dec_outputs = self.pos_</w:t>
      </w:r>
      <w:proofErr w:type="gramStart"/>
      <w:r>
        <w:rPr>
          <w:rFonts w:hint="eastAsia"/>
        </w:rPr>
        <w:t>emb(</w:t>
      </w:r>
      <w:proofErr w:type="gramEnd"/>
      <w:r>
        <w:rPr>
          <w:rFonts w:hint="eastAsia"/>
        </w:rPr>
        <w:t>dec_outputs * self.scaling_factor)</w:t>
      </w:r>
    </w:p>
    <w:p w14:paraId="5FB5A8D9" w14:textId="77777777" w:rsidR="00C82FCA" w:rsidRDefault="00C82FCA" w:rsidP="00643AD0">
      <w:pPr>
        <w:pStyle w:val="2f2"/>
      </w:pPr>
    </w:p>
    <w:p w14:paraId="571B77C1" w14:textId="77777777" w:rsidR="00C82FCA" w:rsidRDefault="00C82FCA" w:rsidP="00643AD0">
      <w:pPr>
        <w:pStyle w:val="2f2"/>
      </w:pPr>
      <w:r>
        <w:rPr>
          <w:rFonts w:hint="eastAsia"/>
        </w:rPr>
        <w:t xml:space="preserve">        dec_self_attn_pad_mask = get_attn_pad_</w:t>
      </w:r>
      <w:proofErr w:type="gramStart"/>
      <w:r>
        <w:rPr>
          <w:rFonts w:hint="eastAsia"/>
        </w:rPr>
        <w:t>mask(</w:t>
      </w:r>
      <w:proofErr w:type="gramEnd"/>
      <w:r>
        <w:rPr>
          <w:rFonts w:hint="eastAsia"/>
        </w:rPr>
        <w:t>dec_inputs, dec_inputs, trg_pad_idx)</w:t>
      </w:r>
    </w:p>
    <w:p w14:paraId="53CE08AB" w14:textId="77777777" w:rsidR="00C82FCA" w:rsidRDefault="00C82FCA" w:rsidP="00643AD0">
      <w:pPr>
        <w:pStyle w:val="2f2"/>
      </w:pPr>
      <w:r>
        <w:rPr>
          <w:rFonts w:hint="eastAsia"/>
        </w:rPr>
        <w:t xml:space="preserve">        dec_self_attn_subsequent_mask = get_attn_subsequent_</w:t>
      </w:r>
      <w:proofErr w:type="gramStart"/>
      <w:r>
        <w:rPr>
          <w:rFonts w:hint="eastAsia"/>
        </w:rPr>
        <w:t>mask(</w:t>
      </w:r>
      <w:proofErr w:type="gramEnd"/>
      <w:r>
        <w:rPr>
          <w:rFonts w:hint="eastAsia"/>
        </w:rPr>
        <w:t>dec_inputs, dec_inputs)</w:t>
      </w:r>
    </w:p>
    <w:p w14:paraId="222F74FE" w14:textId="77777777" w:rsidR="00C82FCA" w:rsidRDefault="00C82FCA" w:rsidP="00643AD0">
      <w:pPr>
        <w:pStyle w:val="2f2"/>
      </w:pPr>
      <w:r>
        <w:rPr>
          <w:rFonts w:hint="eastAsia"/>
        </w:rPr>
        <w:t xml:space="preserve">        dec_self_attn_mask = </w:t>
      </w:r>
      <w:proofErr w:type="gramStart"/>
      <w:r>
        <w:rPr>
          <w:rFonts w:hint="eastAsia"/>
        </w:rPr>
        <w:t>ops.gt(</w:t>
      </w:r>
      <w:proofErr w:type="gramEnd"/>
      <w:r>
        <w:rPr>
          <w:rFonts w:hint="eastAsia"/>
        </w:rPr>
        <w:t>(dec_self_attn_pad_mask + dec_self_attn_subsequent_mask), 0)</w:t>
      </w:r>
    </w:p>
    <w:p w14:paraId="11A80B32" w14:textId="77777777" w:rsidR="00C82FCA" w:rsidRDefault="00C82FCA" w:rsidP="00643AD0">
      <w:pPr>
        <w:pStyle w:val="2f2"/>
      </w:pPr>
    </w:p>
    <w:p w14:paraId="76C2253F" w14:textId="77777777" w:rsidR="00C82FCA" w:rsidRDefault="00C82FCA" w:rsidP="00643AD0">
      <w:pPr>
        <w:pStyle w:val="2f2"/>
      </w:pPr>
      <w:r>
        <w:rPr>
          <w:rFonts w:hint="eastAsia"/>
        </w:rPr>
        <w:t xml:space="preserve">        dec_enc_attn_mask = get_attn_pad_</w:t>
      </w:r>
      <w:proofErr w:type="gramStart"/>
      <w:r>
        <w:rPr>
          <w:rFonts w:hint="eastAsia"/>
        </w:rPr>
        <w:t>mask(</w:t>
      </w:r>
      <w:proofErr w:type="gramEnd"/>
      <w:r>
        <w:rPr>
          <w:rFonts w:hint="eastAsia"/>
        </w:rPr>
        <w:t>dec_inputs, enc_inputs, src_pad_idx)</w:t>
      </w:r>
    </w:p>
    <w:p w14:paraId="111BE8E9" w14:textId="77777777" w:rsidR="00C82FCA" w:rsidRDefault="00C82FCA" w:rsidP="00643AD0">
      <w:pPr>
        <w:pStyle w:val="2f2"/>
      </w:pPr>
    </w:p>
    <w:p w14:paraId="76C2F268" w14:textId="77777777" w:rsidR="00C82FCA" w:rsidRDefault="00C82FCA" w:rsidP="00643AD0">
      <w:pPr>
        <w:pStyle w:val="2f2"/>
      </w:pPr>
      <w:r>
        <w:rPr>
          <w:rFonts w:hint="eastAsia"/>
        </w:rPr>
        <w:t xml:space="preserve">        dec_self_attns, dec_enc_attns = [], []</w:t>
      </w:r>
    </w:p>
    <w:p w14:paraId="2FDA6FBA" w14:textId="77777777" w:rsidR="00C82FCA" w:rsidRDefault="00C82FCA" w:rsidP="00643AD0">
      <w:pPr>
        <w:pStyle w:val="2f2"/>
      </w:pPr>
      <w:r>
        <w:rPr>
          <w:rFonts w:hint="eastAsia"/>
        </w:rPr>
        <w:t xml:space="preserve">        for layer in </w:t>
      </w:r>
      <w:proofErr w:type="gramStart"/>
      <w:r>
        <w:rPr>
          <w:rFonts w:hint="eastAsia"/>
        </w:rPr>
        <w:t>self.layers</w:t>
      </w:r>
      <w:proofErr w:type="gramEnd"/>
      <w:r>
        <w:rPr>
          <w:rFonts w:hint="eastAsia"/>
        </w:rPr>
        <w:t>:</w:t>
      </w:r>
    </w:p>
    <w:p w14:paraId="69FCF46E" w14:textId="77777777" w:rsidR="00C82FCA" w:rsidRDefault="00C82FCA" w:rsidP="00643AD0">
      <w:pPr>
        <w:pStyle w:val="2f2"/>
      </w:pPr>
      <w:r>
        <w:rPr>
          <w:rFonts w:hint="eastAsia"/>
        </w:rPr>
        <w:t xml:space="preserve">            dec_outputs, dec_self_attn, dec_enc_attn = </w:t>
      </w:r>
      <w:proofErr w:type="gramStart"/>
      <w:r>
        <w:rPr>
          <w:rFonts w:hint="eastAsia"/>
        </w:rPr>
        <w:t>layer(</w:t>
      </w:r>
      <w:proofErr w:type="gramEnd"/>
      <w:r>
        <w:rPr>
          <w:rFonts w:hint="eastAsia"/>
        </w:rPr>
        <w:t>dec_outputs, enc_outputs, dec_self_attn_mask, dec_enc_attn_mask)</w:t>
      </w:r>
    </w:p>
    <w:p w14:paraId="283A1334" w14:textId="77777777" w:rsidR="00C82FCA" w:rsidRDefault="00C82FCA" w:rsidP="00643AD0">
      <w:pPr>
        <w:pStyle w:val="2f2"/>
      </w:pPr>
      <w:r>
        <w:rPr>
          <w:rFonts w:hint="eastAsia"/>
        </w:rPr>
        <w:t xml:space="preserve">            dec_self_</w:t>
      </w:r>
      <w:proofErr w:type="gramStart"/>
      <w:r>
        <w:rPr>
          <w:rFonts w:hint="eastAsia"/>
        </w:rPr>
        <w:t>attns.append</w:t>
      </w:r>
      <w:proofErr w:type="gramEnd"/>
      <w:r>
        <w:rPr>
          <w:rFonts w:hint="eastAsia"/>
        </w:rPr>
        <w:t>(dec_self_attn)</w:t>
      </w:r>
    </w:p>
    <w:p w14:paraId="56FF734D" w14:textId="77777777" w:rsidR="00C82FCA" w:rsidRDefault="00C82FCA" w:rsidP="00643AD0">
      <w:pPr>
        <w:pStyle w:val="2f2"/>
      </w:pPr>
      <w:r>
        <w:rPr>
          <w:rFonts w:hint="eastAsia"/>
        </w:rPr>
        <w:t xml:space="preserve">            dec_enc_</w:t>
      </w:r>
      <w:proofErr w:type="gramStart"/>
      <w:r>
        <w:rPr>
          <w:rFonts w:hint="eastAsia"/>
        </w:rPr>
        <w:t>attns.append</w:t>
      </w:r>
      <w:proofErr w:type="gramEnd"/>
      <w:r>
        <w:rPr>
          <w:rFonts w:hint="eastAsia"/>
        </w:rPr>
        <w:t>(dec_enc_attn)</w:t>
      </w:r>
    </w:p>
    <w:p w14:paraId="20F740C5" w14:textId="77777777" w:rsidR="00C82FCA" w:rsidRDefault="00C82FCA" w:rsidP="00643AD0">
      <w:pPr>
        <w:pStyle w:val="2f2"/>
      </w:pPr>
    </w:p>
    <w:p w14:paraId="487C7957" w14:textId="77777777" w:rsidR="00C82FCA" w:rsidRDefault="00C82FCA" w:rsidP="00643AD0">
      <w:pPr>
        <w:pStyle w:val="2f2"/>
      </w:pPr>
      <w:r>
        <w:rPr>
          <w:rFonts w:hint="eastAsia"/>
        </w:rPr>
        <w:t xml:space="preserve">        dec_outputs = </w:t>
      </w:r>
      <w:proofErr w:type="gramStart"/>
      <w:r>
        <w:rPr>
          <w:rFonts w:hint="eastAsia"/>
        </w:rPr>
        <w:t>self.projection</w:t>
      </w:r>
      <w:proofErr w:type="gramEnd"/>
      <w:r>
        <w:rPr>
          <w:rFonts w:hint="eastAsia"/>
        </w:rPr>
        <w:t>(dec_outputs)</w:t>
      </w:r>
    </w:p>
    <w:p w14:paraId="513ED2FA" w14:textId="22FC43AC" w:rsidR="00DA00A7" w:rsidRPr="00DA00A7" w:rsidRDefault="00C82FCA" w:rsidP="00711A0C">
      <w:pPr>
        <w:pStyle w:val="2f2"/>
        <w:rPr>
          <w:rFonts w:hint="eastAsia"/>
        </w:rPr>
      </w:pPr>
      <w:r>
        <w:rPr>
          <w:rFonts w:hint="eastAsia"/>
        </w:rPr>
        <w:t xml:space="preserve">        return dec_outputs, dec_self_attns, dec_enc_attns</w:t>
      </w:r>
    </w:p>
    <w:p w14:paraId="59705029" w14:textId="1821BDF0" w:rsidR="00915672" w:rsidRPr="00915672" w:rsidRDefault="00915672" w:rsidP="00643AD0">
      <w:pPr>
        <w:pStyle w:val="4"/>
      </w:pPr>
      <w:r>
        <w:rPr>
          <w:rFonts w:hint="eastAsia"/>
        </w:rPr>
        <w:t>Tra</w:t>
      </w:r>
      <w:r>
        <w:t>nsformer</w:t>
      </w:r>
    </w:p>
    <w:p w14:paraId="38C47D36" w14:textId="14464056" w:rsidR="007859E1" w:rsidRPr="00397CFC" w:rsidRDefault="007859E1" w:rsidP="00643AD0">
      <w:pPr>
        <w:pStyle w:val="1e"/>
      </w:pPr>
      <w:r w:rsidRPr="007859E1">
        <w:t>将实现的</w:t>
      </w:r>
      <w:r w:rsidRPr="007859E1">
        <w:t>Encoder</w:t>
      </w:r>
      <w:r w:rsidRPr="007859E1">
        <w:t>与</w:t>
      </w:r>
      <w:r w:rsidRPr="007859E1">
        <w:t>Decoder</w:t>
      </w:r>
      <w:r w:rsidRPr="007859E1">
        <w:t>组合起来。</w:t>
      </w:r>
    </w:p>
    <w:p w14:paraId="5BD1A444" w14:textId="77777777" w:rsidR="002C08C5" w:rsidRPr="002C08C5" w:rsidRDefault="002C08C5" w:rsidP="00643AD0">
      <w:pPr>
        <w:pStyle w:val="2f2"/>
        <w:rPr>
          <w:rFonts w:cs="Huawei Sans"/>
        </w:rPr>
      </w:pPr>
      <w:r w:rsidRPr="002C08C5">
        <w:rPr>
          <w:rFonts w:cs="Huawei Sans" w:hint="eastAsia"/>
        </w:rPr>
        <w:t>class Transformer(</w:t>
      </w:r>
      <w:proofErr w:type="gramStart"/>
      <w:r w:rsidRPr="002C08C5">
        <w:rPr>
          <w:rFonts w:cs="Huawei Sans" w:hint="eastAsia"/>
        </w:rPr>
        <w:t>nn.Cell</w:t>
      </w:r>
      <w:proofErr w:type="gramEnd"/>
      <w:r w:rsidRPr="002C08C5">
        <w:rPr>
          <w:rFonts w:cs="Huawei Sans" w:hint="eastAsia"/>
        </w:rPr>
        <w:t>):</w:t>
      </w:r>
    </w:p>
    <w:p w14:paraId="1497A18B" w14:textId="77777777" w:rsidR="002C08C5" w:rsidRPr="002C08C5" w:rsidRDefault="002C08C5" w:rsidP="00643AD0">
      <w:pPr>
        <w:pStyle w:val="2f2"/>
        <w:rPr>
          <w:rFonts w:cs="Huawei Sans"/>
        </w:rPr>
      </w:pPr>
      <w:r w:rsidRPr="002C08C5">
        <w:rPr>
          <w:rFonts w:cs="Huawei Sans" w:hint="eastAsia"/>
        </w:rPr>
        <w:t xml:space="preserve">    def __init_</w:t>
      </w:r>
      <w:proofErr w:type="gramStart"/>
      <w:r w:rsidRPr="002C08C5">
        <w:rPr>
          <w:rFonts w:cs="Huawei Sans" w:hint="eastAsia"/>
        </w:rPr>
        <w:t>_(</w:t>
      </w:r>
      <w:proofErr w:type="gramEnd"/>
      <w:r w:rsidRPr="002C08C5">
        <w:rPr>
          <w:rFonts w:cs="Huawei Sans" w:hint="eastAsia"/>
        </w:rPr>
        <w:t>self, encoder, decoder):</w:t>
      </w:r>
    </w:p>
    <w:p w14:paraId="181D06FF" w14:textId="77777777" w:rsidR="002C08C5" w:rsidRPr="002C08C5" w:rsidRDefault="002C08C5" w:rsidP="00643AD0">
      <w:pPr>
        <w:pStyle w:val="2f2"/>
        <w:rPr>
          <w:rFonts w:cs="Huawei Sans"/>
        </w:rPr>
      </w:pPr>
      <w:r w:rsidRPr="002C08C5">
        <w:rPr>
          <w:rFonts w:cs="Huawei Sans" w:hint="eastAsia"/>
        </w:rPr>
        <w:t xml:space="preserve">        super(</w:t>
      </w:r>
      <w:proofErr w:type="gramStart"/>
      <w:r w:rsidRPr="002C08C5">
        <w:rPr>
          <w:rFonts w:cs="Huawei Sans" w:hint="eastAsia"/>
        </w:rPr>
        <w:t>)._</w:t>
      </w:r>
      <w:proofErr w:type="gramEnd"/>
      <w:r w:rsidRPr="002C08C5">
        <w:rPr>
          <w:rFonts w:cs="Huawei Sans" w:hint="eastAsia"/>
        </w:rPr>
        <w:t>_init__()</w:t>
      </w:r>
    </w:p>
    <w:p w14:paraId="2CA232A3" w14:textId="77777777" w:rsidR="002C08C5" w:rsidRPr="002C08C5" w:rsidRDefault="002C08C5" w:rsidP="00643AD0">
      <w:pPr>
        <w:pStyle w:val="2f2"/>
        <w:rPr>
          <w:rFonts w:cs="Huawei Sans"/>
        </w:rPr>
      </w:pPr>
      <w:r w:rsidRPr="002C08C5">
        <w:rPr>
          <w:rFonts w:cs="Huawei Sans" w:hint="eastAsia"/>
        </w:rPr>
        <w:t xml:space="preserve">        </w:t>
      </w:r>
      <w:proofErr w:type="gramStart"/>
      <w:r w:rsidRPr="002C08C5">
        <w:rPr>
          <w:rFonts w:cs="Huawei Sans" w:hint="eastAsia"/>
        </w:rPr>
        <w:t>self.encoder</w:t>
      </w:r>
      <w:proofErr w:type="gramEnd"/>
      <w:r w:rsidRPr="002C08C5">
        <w:rPr>
          <w:rFonts w:cs="Huawei Sans" w:hint="eastAsia"/>
        </w:rPr>
        <w:t xml:space="preserve"> = encoder</w:t>
      </w:r>
    </w:p>
    <w:p w14:paraId="657D746C" w14:textId="77777777" w:rsidR="002C08C5" w:rsidRPr="002C08C5" w:rsidRDefault="002C08C5" w:rsidP="00643AD0">
      <w:pPr>
        <w:pStyle w:val="2f2"/>
        <w:rPr>
          <w:rFonts w:cs="Huawei Sans"/>
        </w:rPr>
      </w:pPr>
      <w:r w:rsidRPr="002C08C5">
        <w:rPr>
          <w:rFonts w:cs="Huawei Sans" w:hint="eastAsia"/>
        </w:rPr>
        <w:t xml:space="preserve">        </w:t>
      </w:r>
      <w:proofErr w:type="gramStart"/>
      <w:r w:rsidRPr="002C08C5">
        <w:rPr>
          <w:rFonts w:cs="Huawei Sans" w:hint="eastAsia"/>
        </w:rPr>
        <w:t>self.decoder</w:t>
      </w:r>
      <w:proofErr w:type="gramEnd"/>
      <w:r w:rsidRPr="002C08C5">
        <w:rPr>
          <w:rFonts w:cs="Huawei Sans" w:hint="eastAsia"/>
        </w:rPr>
        <w:t xml:space="preserve"> = decoder</w:t>
      </w:r>
    </w:p>
    <w:p w14:paraId="18E851F1" w14:textId="77777777" w:rsidR="002C08C5" w:rsidRPr="002C08C5" w:rsidRDefault="002C08C5" w:rsidP="00643AD0">
      <w:pPr>
        <w:pStyle w:val="2f2"/>
        <w:rPr>
          <w:rFonts w:cs="Huawei Sans"/>
        </w:rPr>
      </w:pPr>
      <w:r w:rsidRPr="002C08C5">
        <w:rPr>
          <w:rFonts w:cs="Huawei Sans" w:hint="eastAsia"/>
        </w:rPr>
        <w:t xml:space="preserve">        self.encoder.to_float(</w:t>
      </w:r>
      <w:proofErr w:type="gramStart"/>
      <w:r w:rsidRPr="002C08C5">
        <w:rPr>
          <w:rFonts w:cs="Huawei Sans" w:hint="eastAsia"/>
        </w:rPr>
        <w:t>mindspore.float</w:t>
      </w:r>
      <w:proofErr w:type="gramEnd"/>
      <w:r w:rsidRPr="002C08C5">
        <w:rPr>
          <w:rFonts w:cs="Huawei Sans" w:hint="eastAsia"/>
        </w:rPr>
        <w:t>16)</w:t>
      </w:r>
    </w:p>
    <w:p w14:paraId="239C43F3" w14:textId="77777777" w:rsidR="002C08C5" w:rsidRPr="002C08C5" w:rsidRDefault="002C08C5" w:rsidP="00643AD0">
      <w:pPr>
        <w:pStyle w:val="2f2"/>
        <w:rPr>
          <w:rFonts w:cs="Huawei Sans"/>
        </w:rPr>
      </w:pPr>
      <w:r w:rsidRPr="002C08C5">
        <w:rPr>
          <w:rFonts w:cs="Huawei Sans" w:hint="eastAsia"/>
        </w:rPr>
        <w:t xml:space="preserve">        self.decoder.to_float(</w:t>
      </w:r>
      <w:proofErr w:type="gramStart"/>
      <w:r w:rsidRPr="002C08C5">
        <w:rPr>
          <w:rFonts w:cs="Huawei Sans" w:hint="eastAsia"/>
        </w:rPr>
        <w:t>mindspore.float</w:t>
      </w:r>
      <w:proofErr w:type="gramEnd"/>
      <w:r w:rsidRPr="002C08C5">
        <w:rPr>
          <w:rFonts w:cs="Huawei Sans" w:hint="eastAsia"/>
        </w:rPr>
        <w:t>16)</w:t>
      </w:r>
    </w:p>
    <w:p w14:paraId="3CE77A00" w14:textId="77777777" w:rsidR="002C08C5" w:rsidRPr="002C08C5" w:rsidRDefault="002C08C5" w:rsidP="00643AD0">
      <w:pPr>
        <w:pStyle w:val="2f2"/>
        <w:rPr>
          <w:rFonts w:cs="Huawei Sans"/>
        </w:rPr>
      </w:pPr>
      <w:r w:rsidRPr="002C08C5">
        <w:rPr>
          <w:rFonts w:cs="Huawei Sans" w:hint="eastAsia"/>
        </w:rPr>
        <w:t xml:space="preserve">        </w:t>
      </w:r>
    </w:p>
    <w:p w14:paraId="174018BC" w14:textId="77777777" w:rsidR="002C08C5" w:rsidRPr="002C08C5" w:rsidRDefault="002C08C5" w:rsidP="00643AD0">
      <w:pPr>
        <w:pStyle w:val="2f2"/>
        <w:rPr>
          <w:rFonts w:cs="Huawei Sans"/>
        </w:rPr>
      </w:pPr>
      <w:r w:rsidRPr="002C08C5">
        <w:rPr>
          <w:rFonts w:cs="Huawei Sans" w:hint="eastAsia"/>
        </w:rPr>
        <w:t xml:space="preserve">    def </w:t>
      </w:r>
      <w:proofErr w:type="gramStart"/>
      <w:r w:rsidRPr="002C08C5">
        <w:rPr>
          <w:rFonts w:cs="Huawei Sans" w:hint="eastAsia"/>
        </w:rPr>
        <w:t>construct(</w:t>
      </w:r>
      <w:proofErr w:type="gramEnd"/>
      <w:r w:rsidRPr="002C08C5">
        <w:rPr>
          <w:rFonts w:cs="Huawei Sans" w:hint="eastAsia"/>
        </w:rPr>
        <w:t>self, enc_inputs, dec_inputs, src_pad_idx, trg_pad_idx):</w:t>
      </w:r>
    </w:p>
    <w:p w14:paraId="1101A9C2" w14:textId="77777777" w:rsidR="002C08C5" w:rsidRPr="002C08C5" w:rsidRDefault="002C08C5" w:rsidP="00643AD0">
      <w:pPr>
        <w:pStyle w:val="2f2"/>
        <w:rPr>
          <w:rFonts w:cs="Huawei Sans"/>
        </w:rPr>
      </w:pPr>
      <w:r w:rsidRPr="002C08C5">
        <w:rPr>
          <w:rFonts w:cs="Huawei Sans" w:hint="eastAsia"/>
        </w:rPr>
        <w:t xml:space="preserve">        """</w:t>
      </w:r>
    </w:p>
    <w:p w14:paraId="07DA3991" w14:textId="77777777" w:rsidR="002C08C5" w:rsidRPr="002C08C5" w:rsidRDefault="002C08C5" w:rsidP="00643AD0">
      <w:pPr>
        <w:pStyle w:val="2f2"/>
        <w:rPr>
          <w:rFonts w:cs="Huawei Sans"/>
        </w:rPr>
      </w:pPr>
      <w:r w:rsidRPr="002C08C5">
        <w:rPr>
          <w:rFonts w:cs="Huawei Sans" w:hint="eastAsia"/>
        </w:rPr>
        <w:t xml:space="preserve">        enc_inputs: [batch_size, src_len]</w:t>
      </w:r>
    </w:p>
    <w:p w14:paraId="59DF2B18" w14:textId="77777777" w:rsidR="002C08C5" w:rsidRPr="002C08C5" w:rsidRDefault="002C08C5" w:rsidP="00643AD0">
      <w:pPr>
        <w:pStyle w:val="2f2"/>
        <w:rPr>
          <w:rFonts w:cs="Huawei Sans"/>
        </w:rPr>
      </w:pPr>
      <w:r w:rsidRPr="002C08C5">
        <w:rPr>
          <w:rFonts w:cs="Huawei Sans" w:hint="eastAsia"/>
        </w:rPr>
        <w:t xml:space="preserve">        dec_inputs: [batch_size, trg_len]</w:t>
      </w:r>
    </w:p>
    <w:p w14:paraId="61851321" w14:textId="77777777" w:rsidR="002C08C5" w:rsidRPr="002C08C5" w:rsidRDefault="002C08C5" w:rsidP="00643AD0">
      <w:pPr>
        <w:pStyle w:val="2f2"/>
        <w:rPr>
          <w:rFonts w:cs="Huawei Sans"/>
        </w:rPr>
      </w:pPr>
      <w:r w:rsidRPr="002C08C5">
        <w:rPr>
          <w:rFonts w:cs="Huawei Sans" w:hint="eastAsia"/>
        </w:rPr>
        <w:t xml:space="preserve">        """</w:t>
      </w:r>
    </w:p>
    <w:p w14:paraId="493BC9E8" w14:textId="77777777" w:rsidR="002C08C5" w:rsidRPr="002C08C5" w:rsidRDefault="002C08C5" w:rsidP="00643AD0">
      <w:pPr>
        <w:pStyle w:val="2f2"/>
        <w:rPr>
          <w:rFonts w:cs="Huawei Sans"/>
        </w:rPr>
      </w:pPr>
      <w:r w:rsidRPr="002C08C5">
        <w:rPr>
          <w:rFonts w:cs="Huawei Sans" w:hint="eastAsia"/>
        </w:rPr>
        <w:t xml:space="preserve">        enc_outputs, enc_self_attns = </w:t>
      </w:r>
      <w:proofErr w:type="gramStart"/>
      <w:r w:rsidRPr="002C08C5">
        <w:rPr>
          <w:rFonts w:cs="Huawei Sans" w:hint="eastAsia"/>
        </w:rPr>
        <w:t>self.encoder</w:t>
      </w:r>
      <w:proofErr w:type="gramEnd"/>
      <w:r w:rsidRPr="002C08C5">
        <w:rPr>
          <w:rFonts w:cs="Huawei Sans" w:hint="eastAsia"/>
        </w:rPr>
        <w:t>(enc_inputs, src_pad_idx)</w:t>
      </w:r>
    </w:p>
    <w:p w14:paraId="15BD98DC" w14:textId="77777777" w:rsidR="002C08C5" w:rsidRPr="002C08C5" w:rsidRDefault="002C08C5" w:rsidP="00643AD0">
      <w:pPr>
        <w:pStyle w:val="2f2"/>
        <w:rPr>
          <w:rFonts w:cs="Huawei Sans"/>
        </w:rPr>
      </w:pPr>
    </w:p>
    <w:p w14:paraId="259DDFA7" w14:textId="77777777" w:rsidR="002C08C5" w:rsidRPr="002C08C5" w:rsidRDefault="002C08C5" w:rsidP="00643AD0">
      <w:pPr>
        <w:pStyle w:val="2f2"/>
        <w:rPr>
          <w:rFonts w:cs="Huawei Sans"/>
        </w:rPr>
      </w:pPr>
      <w:r w:rsidRPr="002C08C5">
        <w:rPr>
          <w:rFonts w:cs="Huawei Sans" w:hint="eastAsia"/>
        </w:rPr>
        <w:t xml:space="preserve">        dec_outputs, dec_self_attns, dec_enc_attns = </w:t>
      </w:r>
      <w:proofErr w:type="gramStart"/>
      <w:r w:rsidRPr="002C08C5">
        <w:rPr>
          <w:rFonts w:cs="Huawei Sans" w:hint="eastAsia"/>
        </w:rPr>
        <w:t>self.decoder</w:t>
      </w:r>
      <w:proofErr w:type="gramEnd"/>
      <w:r w:rsidRPr="002C08C5">
        <w:rPr>
          <w:rFonts w:cs="Huawei Sans" w:hint="eastAsia"/>
        </w:rPr>
        <w:t>(dec_inputs, enc_inputs, enc_outputs, src_pad_idx, trg_pad_idx)</w:t>
      </w:r>
    </w:p>
    <w:p w14:paraId="3499D832" w14:textId="77777777" w:rsidR="002C08C5" w:rsidRPr="002C08C5" w:rsidRDefault="002C08C5" w:rsidP="00643AD0">
      <w:pPr>
        <w:pStyle w:val="2f2"/>
        <w:rPr>
          <w:rFonts w:cs="Huawei Sans"/>
        </w:rPr>
      </w:pPr>
    </w:p>
    <w:p w14:paraId="0D07B76E" w14:textId="77777777" w:rsidR="002C08C5" w:rsidRPr="002C08C5" w:rsidRDefault="002C08C5" w:rsidP="00643AD0">
      <w:pPr>
        <w:pStyle w:val="2f2"/>
        <w:rPr>
          <w:rFonts w:cs="Huawei Sans"/>
        </w:rPr>
      </w:pPr>
      <w:r w:rsidRPr="002C08C5">
        <w:rPr>
          <w:rFonts w:cs="Huawei Sans" w:hint="eastAsia"/>
        </w:rPr>
        <w:t xml:space="preserve">        dec_logits = dec_</w:t>
      </w:r>
      <w:proofErr w:type="gramStart"/>
      <w:r w:rsidRPr="002C08C5">
        <w:rPr>
          <w:rFonts w:cs="Huawei Sans" w:hint="eastAsia"/>
        </w:rPr>
        <w:t>outputs.view</w:t>
      </w:r>
      <w:proofErr w:type="gramEnd"/>
      <w:r w:rsidRPr="002C08C5">
        <w:rPr>
          <w:rFonts w:cs="Huawei Sans" w:hint="eastAsia"/>
        </w:rPr>
        <w:t>((-1, dec_outputs.shape[-1]))</w:t>
      </w:r>
    </w:p>
    <w:p w14:paraId="7C14B273" w14:textId="77777777" w:rsidR="002C08C5" w:rsidRPr="002C08C5" w:rsidRDefault="002C08C5" w:rsidP="00643AD0">
      <w:pPr>
        <w:pStyle w:val="2f2"/>
        <w:rPr>
          <w:rFonts w:cs="Huawei Sans"/>
        </w:rPr>
      </w:pPr>
    </w:p>
    <w:p w14:paraId="19664A6F" w14:textId="410EEE86" w:rsidR="002C08C5" w:rsidRPr="0013020F" w:rsidRDefault="002C08C5" w:rsidP="00643AD0">
      <w:pPr>
        <w:pStyle w:val="2f2"/>
        <w:rPr>
          <w:rFonts w:cs="Huawei Sans"/>
        </w:rPr>
      </w:pPr>
      <w:r w:rsidRPr="002C08C5">
        <w:rPr>
          <w:rFonts w:cs="Huawei Sans" w:hint="eastAsia"/>
        </w:rPr>
        <w:t xml:space="preserve">        return dec_logits, enc_self_attns, dec_self_attns, dec_enc_attns</w:t>
      </w:r>
    </w:p>
    <w:p w14:paraId="7C18C136" w14:textId="5CB93724" w:rsidR="00157D7C" w:rsidRPr="0013020F" w:rsidRDefault="00157D7C" w:rsidP="00643AD0">
      <w:pPr>
        <w:pStyle w:val="41"/>
        <w:numPr>
          <w:ilvl w:val="0"/>
          <w:numId w:val="0"/>
        </w:numPr>
        <w:ind w:left="1446"/>
        <w:rPr>
          <w:rFonts w:cs="Huawei Sans"/>
        </w:rPr>
      </w:pPr>
    </w:p>
    <w:p w14:paraId="48854A1A" w14:textId="3615D368" w:rsidR="00157D7C" w:rsidRDefault="00157D7C" w:rsidP="00643AD0">
      <w:pPr>
        <w:pStyle w:val="3"/>
      </w:pPr>
      <w:r w:rsidRPr="0013020F">
        <w:rPr>
          <w:rFonts w:hint="eastAsia"/>
        </w:rPr>
        <w:br w:type="page"/>
      </w:r>
      <w:bookmarkStart w:id="39" w:name="_Toc181888120"/>
      <w:r w:rsidR="00BB3E85">
        <w:rPr>
          <w:rFonts w:hint="eastAsia"/>
        </w:rPr>
        <w:lastRenderedPageBreak/>
        <w:t>模型训练</w:t>
      </w:r>
      <w:bookmarkEnd w:id="39"/>
    </w:p>
    <w:p w14:paraId="097920FF" w14:textId="460E5027" w:rsidR="00CA37C5" w:rsidRDefault="008F0DE7" w:rsidP="00643AD0">
      <w:pPr>
        <w:pStyle w:val="4"/>
      </w:pPr>
      <w:r w:rsidRPr="008F0DE7">
        <w:t>定义超参数</w:t>
      </w:r>
      <w:r w:rsidR="00294B96">
        <w:rPr>
          <w:rFonts w:hint="eastAsia"/>
        </w:rPr>
        <w:t>&amp;</w:t>
      </w:r>
      <w:r w:rsidRPr="008F0DE7">
        <w:t>实例化</w:t>
      </w:r>
      <w:r w:rsidRPr="008F0DE7">
        <w:t>Transformer</w:t>
      </w:r>
      <w:r w:rsidRPr="008F0DE7">
        <w:t>模型</w:t>
      </w:r>
    </w:p>
    <w:p w14:paraId="755C44D4" w14:textId="77777777" w:rsidR="007953A7" w:rsidRDefault="007953A7" w:rsidP="00643AD0">
      <w:pPr>
        <w:pStyle w:val="2f2"/>
      </w:pPr>
      <w:r>
        <w:rPr>
          <w:rFonts w:hint="eastAsia"/>
        </w:rPr>
        <w:t>src_vocab_size = len(de_vocab)</w:t>
      </w:r>
    </w:p>
    <w:p w14:paraId="6FC96429" w14:textId="77777777" w:rsidR="007953A7" w:rsidRDefault="007953A7" w:rsidP="00643AD0">
      <w:pPr>
        <w:pStyle w:val="2f2"/>
      </w:pPr>
      <w:r>
        <w:rPr>
          <w:rFonts w:hint="eastAsia"/>
        </w:rPr>
        <w:t>trg_vocab_size = len(en_vocab)</w:t>
      </w:r>
    </w:p>
    <w:p w14:paraId="1C146F82" w14:textId="77777777" w:rsidR="007953A7" w:rsidRDefault="007953A7" w:rsidP="00643AD0">
      <w:pPr>
        <w:pStyle w:val="2f2"/>
      </w:pPr>
      <w:r>
        <w:rPr>
          <w:rFonts w:hint="eastAsia"/>
        </w:rPr>
        <w:t>src_pad_idx = de_vocab.pad_idx</w:t>
      </w:r>
    </w:p>
    <w:p w14:paraId="57069662" w14:textId="77777777" w:rsidR="007953A7" w:rsidRDefault="007953A7" w:rsidP="00643AD0">
      <w:pPr>
        <w:pStyle w:val="2f2"/>
      </w:pPr>
      <w:r>
        <w:rPr>
          <w:rFonts w:hint="eastAsia"/>
        </w:rPr>
        <w:t>trg_pad_idx = en_vocab.pad_idx</w:t>
      </w:r>
    </w:p>
    <w:p w14:paraId="32C4045F" w14:textId="77777777" w:rsidR="007953A7" w:rsidRDefault="007953A7" w:rsidP="00643AD0">
      <w:pPr>
        <w:pStyle w:val="2f2"/>
      </w:pPr>
    </w:p>
    <w:p w14:paraId="24E87107" w14:textId="77777777" w:rsidR="007953A7" w:rsidRDefault="007953A7" w:rsidP="00643AD0">
      <w:pPr>
        <w:pStyle w:val="2f2"/>
      </w:pPr>
      <w:r>
        <w:rPr>
          <w:rFonts w:hint="eastAsia"/>
        </w:rPr>
        <w:t>d_model = 512</w:t>
      </w:r>
    </w:p>
    <w:p w14:paraId="0444DC15" w14:textId="77777777" w:rsidR="007953A7" w:rsidRDefault="007953A7" w:rsidP="00643AD0">
      <w:pPr>
        <w:pStyle w:val="2f2"/>
      </w:pPr>
      <w:r>
        <w:rPr>
          <w:rFonts w:hint="eastAsia"/>
        </w:rPr>
        <w:t>d_ff = 2048</w:t>
      </w:r>
    </w:p>
    <w:p w14:paraId="60BBD07E" w14:textId="77777777" w:rsidR="007953A7" w:rsidRDefault="007953A7" w:rsidP="00643AD0">
      <w:pPr>
        <w:pStyle w:val="2f2"/>
      </w:pPr>
      <w:r>
        <w:rPr>
          <w:rFonts w:hint="eastAsia"/>
        </w:rPr>
        <w:t>n_layers = 6</w:t>
      </w:r>
    </w:p>
    <w:p w14:paraId="203A5AD3" w14:textId="77777777" w:rsidR="007953A7" w:rsidRDefault="007953A7" w:rsidP="00643AD0">
      <w:pPr>
        <w:pStyle w:val="2f2"/>
      </w:pPr>
      <w:r>
        <w:rPr>
          <w:rFonts w:hint="eastAsia"/>
        </w:rPr>
        <w:t>n_heads = 8</w:t>
      </w:r>
    </w:p>
    <w:p w14:paraId="79BB1D73" w14:textId="77777777" w:rsidR="007953A7" w:rsidRDefault="007953A7" w:rsidP="00643AD0">
      <w:pPr>
        <w:pStyle w:val="2f2"/>
      </w:pPr>
    </w:p>
    <w:p w14:paraId="1A65CBF3" w14:textId="77777777" w:rsidR="007953A7" w:rsidRDefault="007953A7" w:rsidP="00643AD0">
      <w:pPr>
        <w:pStyle w:val="2f2"/>
      </w:pPr>
      <w:r>
        <w:rPr>
          <w:rFonts w:hint="eastAsia"/>
        </w:rPr>
        <w:t xml:space="preserve">encoder = </w:t>
      </w:r>
      <w:proofErr w:type="gramStart"/>
      <w:r>
        <w:rPr>
          <w:rFonts w:hint="eastAsia"/>
        </w:rPr>
        <w:t>Encoder(</w:t>
      </w:r>
      <w:proofErr w:type="gramEnd"/>
      <w:r>
        <w:rPr>
          <w:rFonts w:hint="eastAsia"/>
        </w:rPr>
        <w:t>src_vocab_size, d_model, n_heads, d_ff, n_layers, dropout_p=0.1)</w:t>
      </w:r>
    </w:p>
    <w:p w14:paraId="4E4DF6D4" w14:textId="77777777" w:rsidR="007953A7" w:rsidRDefault="007953A7" w:rsidP="00643AD0">
      <w:pPr>
        <w:pStyle w:val="2f2"/>
      </w:pPr>
      <w:r>
        <w:rPr>
          <w:rFonts w:hint="eastAsia"/>
        </w:rPr>
        <w:t xml:space="preserve">decoder = </w:t>
      </w:r>
      <w:proofErr w:type="gramStart"/>
      <w:r>
        <w:rPr>
          <w:rFonts w:hint="eastAsia"/>
        </w:rPr>
        <w:t>Decoder(</w:t>
      </w:r>
      <w:proofErr w:type="gramEnd"/>
      <w:r>
        <w:rPr>
          <w:rFonts w:hint="eastAsia"/>
        </w:rPr>
        <w:t>trg_vocab_size, d_model, n_heads, d_ff, n_layers, dropout_p=0.1)</w:t>
      </w:r>
    </w:p>
    <w:p w14:paraId="2E25B353" w14:textId="2002FCC8" w:rsidR="00F42B85" w:rsidRPr="00F42B85" w:rsidRDefault="007953A7" w:rsidP="00643AD0">
      <w:pPr>
        <w:pStyle w:val="2f2"/>
      </w:pPr>
      <w:r>
        <w:rPr>
          <w:rFonts w:hint="eastAsia"/>
        </w:rPr>
        <w:t xml:space="preserve">model = </w:t>
      </w:r>
      <w:proofErr w:type="gramStart"/>
      <w:r>
        <w:rPr>
          <w:rFonts w:hint="eastAsia"/>
        </w:rPr>
        <w:t>Transformer(</w:t>
      </w:r>
      <w:proofErr w:type="gramEnd"/>
      <w:r>
        <w:rPr>
          <w:rFonts w:hint="eastAsia"/>
        </w:rPr>
        <w:t>encoder, decoder)</w:t>
      </w:r>
    </w:p>
    <w:p w14:paraId="073451AE" w14:textId="48042C6C" w:rsidR="00CA37C5" w:rsidRDefault="004D7046" w:rsidP="00643AD0">
      <w:pPr>
        <w:pStyle w:val="4"/>
      </w:pPr>
      <w:r w:rsidRPr="004D7046">
        <w:t>定义损失函数与优化器</w:t>
      </w:r>
    </w:p>
    <w:p w14:paraId="1BBF869F" w14:textId="77777777" w:rsidR="00BB7B22" w:rsidRPr="00BB7B22" w:rsidRDefault="00BB7B22" w:rsidP="00643AD0">
      <w:pPr>
        <w:pStyle w:val="41"/>
      </w:pPr>
      <w:r w:rsidRPr="00BB7B22">
        <w:t>损失函数：定义如何计算模型输出</w:t>
      </w:r>
      <w:r w:rsidRPr="00BB7B22">
        <w:t>(logits)</w:t>
      </w:r>
      <w:r w:rsidRPr="00BB7B22">
        <w:t>与目标</w:t>
      </w:r>
      <w:r w:rsidRPr="00BB7B22">
        <w:t>(targets)</w:t>
      </w:r>
      <w:r w:rsidRPr="00BB7B22">
        <w:t>之间的误差，这里可以使用交叉</w:t>
      </w:r>
      <w:proofErr w:type="gramStart"/>
      <w:r w:rsidRPr="00BB7B22">
        <w:t>熵</w:t>
      </w:r>
      <w:proofErr w:type="gramEnd"/>
      <w:r w:rsidRPr="00BB7B22">
        <w:t>损失（</w:t>
      </w:r>
      <w:r w:rsidRPr="00BB7B22">
        <w:t>CrossEntropyLoss</w:t>
      </w:r>
      <w:r w:rsidRPr="00BB7B22">
        <w:t>）</w:t>
      </w:r>
    </w:p>
    <w:p w14:paraId="1D9C5070" w14:textId="7EC6D87D" w:rsidR="00BB7B22" w:rsidRDefault="00BB7B22" w:rsidP="00643AD0">
      <w:pPr>
        <w:pStyle w:val="41"/>
      </w:pPr>
      <w:r w:rsidRPr="00BB7B22">
        <w:t>优化器：</w:t>
      </w:r>
      <w:r w:rsidRPr="00BB7B22">
        <w:t>MindSpore</w:t>
      </w:r>
      <w:r w:rsidRPr="00BB7B22">
        <w:t>将模型优化算法的实现称为</w:t>
      </w:r>
      <w:r w:rsidRPr="00BB7B22">
        <w:rPr>
          <w:b/>
          <w:bCs/>
        </w:rPr>
        <w:t>优化器</w:t>
      </w:r>
      <w:r w:rsidRPr="00BB7B22">
        <w:t>。优化器内部定义了模型的参数优化过程（即梯度如何更新至模型参数），所有优化逻辑都封装在优化</w:t>
      </w:r>
      <w:proofErr w:type="gramStart"/>
      <w:r w:rsidRPr="00BB7B22">
        <w:t>器对象</w:t>
      </w:r>
      <w:proofErr w:type="gramEnd"/>
      <w:r w:rsidRPr="00BB7B22">
        <w:t>中。</w:t>
      </w:r>
    </w:p>
    <w:p w14:paraId="3DDE11FE" w14:textId="77777777" w:rsidR="00381670" w:rsidRDefault="00381670" w:rsidP="00643AD0">
      <w:pPr>
        <w:pStyle w:val="2f2"/>
      </w:pPr>
      <w:r>
        <w:rPr>
          <w:rFonts w:hint="eastAsia"/>
        </w:rPr>
        <w:t xml:space="preserve">loss_fn = </w:t>
      </w:r>
      <w:proofErr w:type="gramStart"/>
      <w:r>
        <w:rPr>
          <w:rFonts w:hint="eastAsia"/>
        </w:rPr>
        <w:t>nn.CrossEntropyLoss</w:t>
      </w:r>
      <w:proofErr w:type="gramEnd"/>
      <w:r>
        <w:rPr>
          <w:rFonts w:hint="eastAsia"/>
        </w:rPr>
        <w:t>(ignore_index=trg_pad_idx)</w:t>
      </w:r>
    </w:p>
    <w:p w14:paraId="2D6C3483" w14:textId="0B650582" w:rsidR="00381670" w:rsidRPr="00BB7B22" w:rsidRDefault="00381670" w:rsidP="00643AD0">
      <w:pPr>
        <w:pStyle w:val="2f2"/>
      </w:pPr>
      <w:r>
        <w:rPr>
          <w:rFonts w:hint="eastAsia"/>
        </w:rPr>
        <w:t xml:space="preserve">optimizer = </w:t>
      </w:r>
      <w:proofErr w:type="gramStart"/>
      <w:r>
        <w:rPr>
          <w:rFonts w:hint="eastAsia"/>
        </w:rPr>
        <w:t>nn.Adam</w:t>
      </w:r>
      <w:proofErr w:type="gramEnd"/>
      <w:r>
        <w:rPr>
          <w:rFonts w:hint="eastAsia"/>
        </w:rPr>
        <w:t>(model.trainable_params(), learning_rate=0.0001)</w:t>
      </w:r>
    </w:p>
    <w:p w14:paraId="63290E7A" w14:textId="77777777" w:rsidR="00320F36" w:rsidRPr="00BB7B22" w:rsidRDefault="00320F36" w:rsidP="00643AD0">
      <w:pPr>
        <w:pStyle w:val="1e"/>
      </w:pPr>
    </w:p>
    <w:p w14:paraId="3E914FF2" w14:textId="146F68D6" w:rsidR="004815C7" w:rsidRDefault="004815C7" w:rsidP="00643AD0">
      <w:pPr>
        <w:pStyle w:val="4"/>
      </w:pPr>
      <w:r>
        <w:t>模型训练逻辑</w:t>
      </w:r>
    </w:p>
    <w:p w14:paraId="5AEFFF35" w14:textId="4701016A" w:rsidR="00E57A2B" w:rsidRPr="00E57A2B" w:rsidRDefault="00E57A2B" w:rsidP="00643AD0">
      <w:pPr>
        <w:pStyle w:val="1e"/>
      </w:pPr>
      <w:r>
        <w:t>1</w:t>
      </w:r>
      <w:r>
        <w:rPr>
          <w:rFonts w:hint="eastAsia"/>
        </w:rPr>
        <w:t>、</w:t>
      </w:r>
      <w:r w:rsidRPr="00E57A2B">
        <w:t>Network+loss function</w:t>
      </w:r>
      <w:r w:rsidRPr="00E57A2B">
        <w:t>直接构造正向函数</w:t>
      </w:r>
    </w:p>
    <w:p w14:paraId="441E7776" w14:textId="77D91BE5" w:rsidR="00E57A2B" w:rsidRPr="00E57A2B" w:rsidRDefault="00E57A2B" w:rsidP="00643AD0">
      <w:pPr>
        <w:pStyle w:val="1e"/>
      </w:pPr>
      <w:r>
        <w:rPr>
          <w:rFonts w:hint="eastAsia"/>
        </w:rPr>
        <w:t>2</w:t>
      </w:r>
      <w:r>
        <w:rPr>
          <w:rFonts w:hint="eastAsia"/>
        </w:rPr>
        <w:t>、</w:t>
      </w:r>
      <w:r w:rsidRPr="00E57A2B">
        <w:t>函数变换，获得梯度计算（反向传播）函数</w:t>
      </w:r>
    </w:p>
    <w:p w14:paraId="5FD9B039" w14:textId="05C67653" w:rsidR="00E57A2B" w:rsidRPr="00E57A2B" w:rsidRDefault="00E57A2B" w:rsidP="00643AD0">
      <w:pPr>
        <w:pStyle w:val="1e"/>
      </w:pPr>
      <w:r>
        <w:rPr>
          <w:rFonts w:hint="eastAsia"/>
        </w:rPr>
        <w:t>3</w:t>
      </w:r>
      <w:r>
        <w:rPr>
          <w:rFonts w:hint="eastAsia"/>
        </w:rPr>
        <w:t>、</w:t>
      </w:r>
      <w:r w:rsidRPr="00E57A2B">
        <w:t>构造训练过程函数</w:t>
      </w:r>
    </w:p>
    <w:p w14:paraId="1115A87F" w14:textId="42BCDFF2" w:rsidR="00E57A2B" w:rsidRPr="00E57A2B" w:rsidRDefault="007E6F5B" w:rsidP="00711A0C">
      <w:pPr>
        <w:pStyle w:val="1e"/>
        <w:rPr>
          <w:rFonts w:hint="eastAsia"/>
        </w:rPr>
      </w:pPr>
      <w:r>
        <w:t>4</w:t>
      </w:r>
      <w:r>
        <w:rPr>
          <w:rFonts w:hint="eastAsia"/>
        </w:rPr>
        <w:t>、</w:t>
      </w:r>
      <w:r w:rsidR="00E57A2B" w:rsidRPr="00E57A2B">
        <w:t>调用函数进行训练</w:t>
      </w:r>
    </w:p>
    <w:p w14:paraId="4D6B7B00" w14:textId="5A124F1B" w:rsidR="00432F7B" w:rsidRPr="00432F7B" w:rsidRDefault="000C663A" w:rsidP="00711A0C">
      <w:pPr>
        <w:pStyle w:val="4"/>
        <w:rPr>
          <w:rFonts w:hint="eastAsia"/>
        </w:rPr>
      </w:pPr>
      <w:r w:rsidRPr="000C663A">
        <w:t>定义前向网络计算逻辑</w:t>
      </w:r>
    </w:p>
    <w:p w14:paraId="10EAD45B" w14:textId="2F5A8AA3" w:rsidR="008923DC" w:rsidRPr="00432F7B" w:rsidRDefault="00432F7B" w:rsidP="00643AD0">
      <w:pPr>
        <w:pStyle w:val="1e"/>
      </w:pPr>
      <w:r w:rsidRPr="00432F7B">
        <w:t>在训练过程中，表示句子结尾的</w:t>
      </w:r>
      <w:r w:rsidRPr="00432F7B">
        <w:t>&lt;eos&gt;</w:t>
      </w:r>
      <w:r w:rsidRPr="00432F7B">
        <w:t>占位符应是被模型预测出来，而不是作为模型的输入，所以在处理</w:t>
      </w:r>
      <w:r w:rsidRPr="00432F7B">
        <w:t>Decoder</w:t>
      </w:r>
      <w:r w:rsidRPr="00432F7B">
        <w:t>的输入时，我们需要移除目标序列最末的</w:t>
      </w:r>
      <w:r w:rsidRPr="00432F7B">
        <w:t>&lt;eos&gt;</w:t>
      </w:r>
      <w:r w:rsidRPr="00432F7B">
        <w:t>占位符。</w:t>
      </w:r>
    </w:p>
    <w:p w14:paraId="3F856EAD" w14:textId="35691B69" w:rsidR="00432F7B" w:rsidRPr="0095226C" w:rsidRDefault="002A32CF" w:rsidP="00643AD0">
      <w:pPr>
        <w:pStyle w:val="1e"/>
      </w:pPr>
      <m:oMathPara>
        <m:oMath>
          <m:r>
            <m:rPr>
              <m:sty m:val="p"/>
            </m:rPr>
            <m:t xml:space="preserve">trg=[&lt;bos&gt;, </m:t>
          </m:r>
          <m:sSub>
            <m:sSubPr>
              <m:ctrlPr/>
            </m:sSubPr>
            <m:e>
              <m:r>
                <m:t>x</m:t>
              </m:r>
            </m:e>
            <m:sub>
              <m:r>
                <m:t>1</m:t>
              </m:r>
            </m:sub>
          </m:sSub>
          <m:r>
            <m:rPr>
              <m:sty m:val="p"/>
            </m:rPr>
            <m:t>,</m:t>
          </m:r>
          <m:sSub>
            <m:sSubPr>
              <m:ctrlPr/>
            </m:sSubPr>
            <m:e>
              <m:r>
                <m:t>x</m:t>
              </m:r>
            </m:e>
            <m:sub>
              <m:r>
                <m:t>2</m:t>
              </m:r>
            </m:sub>
          </m:sSub>
          <m:r>
            <m:rPr>
              <m:sty m:val="p"/>
            </m:rPr>
            <m:t>,…,</m:t>
          </m:r>
          <m:sSub>
            <m:sSubPr>
              <m:ctrlPr/>
            </m:sSubPr>
            <m:e>
              <m:r>
                <m:t>x</m:t>
              </m:r>
            </m:e>
            <m:sub>
              <m:r>
                <m:t>n</m:t>
              </m:r>
            </m:sub>
          </m:sSub>
          <m:r>
            <m:rPr>
              <m:sty m:val="p"/>
            </m:rPr>
            <m:t>,&lt;eos&gt;]</m:t>
          </m:r>
        </m:oMath>
      </m:oMathPara>
    </w:p>
    <w:p w14:paraId="3DC513FF" w14:textId="0FDD27EE" w:rsidR="00271957" w:rsidRPr="00271957" w:rsidRDefault="0095226C" w:rsidP="00643AD0">
      <w:pPr>
        <w:pStyle w:val="1e"/>
      </w:pPr>
      <m:oMathPara>
        <m:oMath>
          <m:r>
            <m:rPr>
              <m:sty m:val="p"/>
            </m:rPr>
            <m:t>trg</m:t>
          </m:r>
          <m:d>
            <m:dPr>
              <m:begChr m:val="["/>
              <m:endChr m:val="]"/>
              <m:ctrlPr/>
            </m:dPr>
            <m:e>
              <m:r>
                <m:rPr>
                  <m:sty m:val="p"/>
                </m:rPr>
                <m:t>:-1</m:t>
              </m:r>
            </m:e>
          </m:d>
          <m:r>
            <m:rPr>
              <m:sty m:val="p"/>
            </m:rPr>
            <m:t>=[&lt;bos&gt;,</m:t>
          </m:r>
          <m:sSub>
            <m:sSubPr>
              <m:ctrlPr/>
            </m:sSubPr>
            <m:e>
              <m:r>
                <m:t>x</m:t>
              </m:r>
            </m:e>
            <m:sub>
              <m:r>
                <m:t>1</m:t>
              </m:r>
            </m:sub>
          </m:sSub>
          <m:r>
            <m:rPr>
              <m:sty m:val="p"/>
            </m:rPr>
            <m:t>,</m:t>
          </m:r>
          <m:sSub>
            <m:sSubPr>
              <m:ctrlPr/>
            </m:sSubPr>
            <m:e>
              <m:r>
                <m:t>x</m:t>
              </m:r>
            </m:e>
            <m:sub>
              <m:r>
                <m:t>2</m:t>
              </m:r>
            </m:sub>
          </m:sSub>
          <m:r>
            <m:rPr>
              <m:sty m:val="p"/>
            </m:rPr>
            <m:t>,…,</m:t>
          </m:r>
          <m:sSub>
            <m:sSubPr>
              <m:ctrlPr/>
            </m:sSubPr>
            <m:e>
              <m:r>
                <m:t>x</m:t>
              </m:r>
            </m:e>
            <m:sub>
              <m:r>
                <m:t>n</m:t>
              </m:r>
            </m:sub>
          </m:sSub>
          <m:r>
            <m:rPr>
              <m:sty m:val="p"/>
            </m:rPr>
            <m:t>]</m:t>
          </m:r>
        </m:oMath>
      </m:oMathPara>
    </w:p>
    <w:p w14:paraId="154C6235" w14:textId="5810997D" w:rsidR="00271957" w:rsidRPr="00271957" w:rsidRDefault="00271957" w:rsidP="00643AD0">
      <w:pPr>
        <w:pStyle w:val="1e"/>
      </w:pPr>
      <w:r w:rsidRPr="00271957">
        <w:t>其中，</w:t>
      </w:r>
      <w:r w:rsidRPr="00271957">
        <w:t>𝑥𝑖</w:t>
      </w:r>
      <w:r w:rsidRPr="00271957">
        <w:t>代表目标序列中第</w:t>
      </w:r>
      <w:r w:rsidRPr="00271957">
        <w:t>i</w:t>
      </w:r>
      <w:proofErr w:type="gramStart"/>
      <w:r w:rsidRPr="00271957">
        <w:t>个</w:t>
      </w:r>
      <w:proofErr w:type="gramEnd"/>
      <w:r w:rsidRPr="00271957">
        <w:t>表示实际内容的词元。</w:t>
      </w:r>
    </w:p>
    <w:p w14:paraId="2E603A16" w14:textId="32518EEF" w:rsidR="00271957" w:rsidRDefault="00271957" w:rsidP="00643AD0">
      <w:pPr>
        <w:pStyle w:val="1e"/>
      </w:pPr>
      <w:r w:rsidRPr="00271957">
        <w:t>我们期望最终的输出包含表示句末的</w:t>
      </w:r>
      <w:r w:rsidRPr="00271957">
        <w:t>&lt;eos&gt;</w:t>
      </w:r>
      <w:r w:rsidRPr="00271957">
        <w:t>，不包含表示句首的</w:t>
      </w:r>
      <w:r w:rsidRPr="00271957">
        <w:t>&lt;bos&gt;</w:t>
      </w:r>
      <w:r w:rsidRPr="00271957">
        <w:t>，所以在计算损失时，需要同样去除的目标序列的句首</w:t>
      </w:r>
      <w:r w:rsidRPr="00271957">
        <w:t>&lt;bos&gt;</w:t>
      </w:r>
      <w:r w:rsidRPr="00271957">
        <w:t>占位符，再进行比较。</w:t>
      </w:r>
    </w:p>
    <w:p w14:paraId="7DE52683" w14:textId="5051DCC9" w:rsidR="00271957" w:rsidRPr="00A600EA" w:rsidRDefault="00271957" w:rsidP="00643AD0">
      <w:pPr>
        <w:pStyle w:val="1e"/>
      </w:pPr>
      <m:oMathPara>
        <m:oMath>
          <m:r>
            <m:rPr>
              <m:sty m:val="p"/>
            </m:rPr>
            <m:t>output=[</m:t>
          </m:r>
          <m:sSub>
            <m:sSubPr>
              <m:ctrlPr/>
            </m:sSubPr>
            <m:e>
              <m:r>
                <m:t>y</m:t>
              </m:r>
            </m:e>
            <m:sub>
              <m:r>
                <m:t>1</m:t>
              </m:r>
            </m:sub>
          </m:sSub>
          <m:r>
            <m:rPr>
              <m:sty m:val="p"/>
            </m:rPr>
            <m:t>,</m:t>
          </m:r>
          <m:sSub>
            <m:sSubPr>
              <m:ctrlPr/>
            </m:sSubPr>
            <m:e>
              <m:r>
                <m:t>y</m:t>
              </m:r>
            </m:e>
            <m:sub>
              <m:r>
                <m:t>2</m:t>
              </m:r>
            </m:sub>
          </m:sSub>
          <m:r>
            <m:rPr>
              <m:sty m:val="p"/>
            </m:rPr>
            <m:t>,…,</m:t>
          </m:r>
          <m:sSub>
            <m:sSubPr>
              <m:ctrlPr/>
            </m:sSubPr>
            <m:e>
              <m:r>
                <m:t>y</m:t>
              </m:r>
            </m:e>
            <m:sub>
              <m:r>
                <m:t>n</m:t>
              </m:r>
            </m:sub>
          </m:sSub>
          <m:r>
            <m:rPr>
              <m:sty m:val="p"/>
            </m:rPr>
            <m:t>,&lt;eos&gt;]</m:t>
          </m:r>
        </m:oMath>
      </m:oMathPara>
    </w:p>
    <w:p w14:paraId="3E5B8325" w14:textId="4CFA7E0D" w:rsidR="00271957" w:rsidRPr="00DD4DDA" w:rsidRDefault="00A600EA" w:rsidP="00643AD0">
      <w:pPr>
        <w:pStyle w:val="1e"/>
      </w:pPr>
      <m:oMathPara>
        <m:oMath>
          <m:r>
            <m:rPr>
              <m:sty m:val="p"/>
            </m:rPr>
            <m:t>trg</m:t>
          </m:r>
          <m:d>
            <m:dPr>
              <m:begChr m:val="["/>
              <m:endChr m:val="]"/>
              <m:ctrlPr/>
            </m:dPr>
            <m:e>
              <m:r>
                <m:rPr>
                  <m:sty m:val="p"/>
                </m:rPr>
                <m:t>1:</m:t>
              </m:r>
            </m:e>
          </m:d>
          <m:r>
            <m:rPr>
              <m:sty m:val="p"/>
            </m:rPr>
            <m:t>=[</m:t>
          </m:r>
          <m:sSub>
            <m:sSubPr>
              <m:ctrlPr/>
            </m:sSubPr>
            <m:e>
              <m:r>
                <w:rPr>
                  <w:rFonts w:hint="eastAsia"/>
                </w:rPr>
                <m:t>x</m:t>
              </m:r>
            </m:e>
            <m:sub>
              <m:r>
                <m:t>1</m:t>
              </m:r>
            </m:sub>
          </m:sSub>
          <m:r>
            <m:rPr>
              <m:sty m:val="p"/>
            </m:rPr>
            <m:t>,</m:t>
          </m:r>
          <m:sSub>
            <m:sSubPr>
              <m:ctrlPr/>
            </m:sSubPr>
            <m:e>
              <m:r>
                <m:t>x</m:t>
              </m:r>
            </m:e>
            <m:sub>
              <m:r>
                <m:t>2</m:t>
              </m:r>
            </m:sub>
          </m:sSub>
          <m:r>
            <m:rPr>
              <m:sty m:val="p"/>
            </m:rPr>
            <m:t>,…,</m:t>
          </m:r>
          <m:sSub>
            <m:sSubPr>
              <m:ctrlPr/>
            </m:sSubPr>
            <m:e>
              <m:r>
                <m:t>x</m:t>
              </m:r>
            </m:e>
            <m:sub>
              <m:r>
                <m:t>n</m:t>
              </m:r>
            </m:sub>
          </m:sSub>
          <m:r>
            <m:rPr>
              <m:sty m:val="p"/>
            </m:rPr>
            <m:t>,&lt;bos&gt;]</m:t>
          </m:r>
        </m:oMath>
      </m:oMathPara>
    </w:p>
    <w:p w14:paraId="394FC439" w14:textId="78721E1F" w:rsidR="00DD4DDA" w:rsidRPr="00DD4DDA" w:rsidRDefault="00DD4DDA" w:rsidP="00643AD0">
      <w:pPr>
        <w:pStyle w:val="1e"/>
      </w:pPr>
      <w:r w:rsidRPr="00DD4DDA">
        <w:lastRenderedPageBreak/>
        <w:t>其中，</w:t>
      </w:r>
      <w:r w:rsidRPr="00DD4DDA">
        <w:rPr>
          <w:rStyle w:val="mi"/>
        </w:rPr>
        <w:t>𝑦𝑖</w:t>
      </w:r>
      <w:r w:rsidRPr="00DD4DDA">
        <w:t>表示预测的第</w:t>
      </w:r>
      <w:r w:rsidRPr="00DD4DDA">
        <w:t>i</w:t>
      </w:r>
      <w:proofErr w:type="gramStart"/>
      <w:r w:rsidRPr="00DD4DDA">
        <w:t>个</w:t>
      </w:r>
      <w:proofErr w:type="gramEnd"/>
      <w:r w:rsidRPr="00DD4DDA">
        <w:t>实际内容词元。</w:t>
      </w:r>
    </w:p>
    <w:p w14:paraId="137E97F3" w14:textId="77777777" w:rsidR="000C4A67" w:rsidRDefault="000C4A67" w:rsidP="00643AD0">
      <w:pPr>
        <w:pStyle w:val="2f2"/>
      </w:pPr>
      <w:r>
        <w:rPr>
          <w:rFonts w:hint="eastAsia"/>
        </w:rPr>
        <w:t xml:space="preserve">def </w:t>
      </w:r>
      <w:proofErr w:type="gramStart"/>
      <w:r>
        <w:rPr>
          <w:rFonts w:hint="eastAsia"/>
        </w:rPr>
        <w:t>forward(</w:t>
      </w:r>
      <w:proofErr w:type="gramEnd"/>
      <w:r>
        <w:rPr>
          <w:rFonts w:hint="eastAsia"/>
        </w:rPr>
        <w:t>enc_inputs, dec_inputs):</w:t>
      </w:r>
    </w:p>
    <w:p w14:paraId="7A98087C" w14:textId="77777777" w:rsidR="000C4A67" w:rsidRDefault="000C4A67" w:rsidP="00643AD0">
      <w:pPr>
        <w:pStyle w:val="2f2"/>
      </w:pPr>
      <w:r>
        <w:rPr>
          <w:rFonts w:hint="eastAsia"/>
        </w:rPr>
        <w:t xml:space="preserve">    """</w:t>
      </w:r>
      <w:r>
        <w:rPr>
          <w:rFonts w:hint="eastAsia"/>
        </w:rPr>
        <w:t>前向网络</w:t>
      </w:r>
    </w:p>
    <w:p w14:paraId="358A7AA1" w14:textId="77777777" w:rsidR="000C4A67" w:rsidRDefault="000C4A67" w:rsidP="00643AD0">
      <w:pPr>
        <w:pStyle w:val="2f2"/>
      </w:pPr>
      <w:r>
        <w:rPr>
          <w:rFonts w:hint="eastAsia"/>
        </w:rPr>
        <w:t xml:space="preserve">    enc_inputs: [batch_size, src_len]</w:t>
      </w:r>
    </w:p>
    <w:p w14:paraId="1C8F3673" w14:textId="77777777" w:rsidR="000C4A67" w:rsidRDefault="000C4A67" w:rsidP="00643AD0">
      <w:pPr>
        <w:pStyle w:val="2f2"/>
      </w:pPr>
      <w:r>
        <w:rPr>
          <w:rFonts w:hint="eastAsia"/>
        </w:rPr>
        <w:t xml:space="preserve">    dec_inputs: [batch_size, trg_len]</w:t>
      </w:r>
    </w:p>
    <w:p w14:paraId="3D28A9F3" w14:textId="77777777" w:rsidR="000C4A67" w:rsidRDefault="000C4A67" w:rsidP="00643AD0">
      <w:pPr>
        <w:pStyle w:val="2f2"/>
      </w:pPr>
      <w:r>
        <w:rPr>
          <w:rFonts w:hint="eastAsia"/>
        </w:rPr>
        <w:t xml:space="preserve">    """</w:t>
      </w:r>
    </w:p>
    <w:p w14:paraId="5C0CB6C0" w14:textId="77777777" w:rsidR="000C4A67" w:rsidRDefault="000C4A67" w:rsidP="00643AD0">
      <w:pPr>
        <w:pStyle w:val="2f2"/>
      </w:pPr>
      <w:r>
        <w:rPr>
          <w:rFonts w:hint="eastAsia"/>
        </w:rPr>
        <w:t xml:space="preserve">    logits, _, _, _ = </w:t>
      </w:r>
      <w:proofErr w:type="gramStart"/>
      <w:r>
        <w:rPr>
          <w:rFonts w:hint="eastAsia"/>
        </w:rPr>
        <w:t>model(</w:t>
      </w:r>
      <w:proofErr w:type="gramEnd"/>
      <w:r>
        <w:rPr>
          <w:rFonts w:hint="eastAsia"/>
        </w:rPr>
        <w:t>enc_inputs, dec_inputs[:, :-1], src_pad_idx, trg_pad_idx)</w:t>
      </w:r>
    </w:p>
    <w:p w14:paraId="6ECBDE08" w14:textId="77777777" w:rsidR="000C4A67" w:rsidRDefault="000C4A67" w:rsidP="00643AD0">
      <w:pPr>
        <w:pStyle w:val="2f2"/>
      </w:pPr>
    </w:p>
    <w:p w14:paraId="1E11C388" w14:textId="77777777" w:rsidR="000C4A67" w:rsidRDefault="000C4A67" w:rsidP="00643AD0">
      <w:pPr>
        <w:pStyle w:val="2f2"/>
      </w:pPr>
      <w:r>
        <w:rPr>
          <w:rFonts w:hint="eastAsia"/>
        </w:rPr>
        <w:t xml:space="preserve">    targets = dec_inputs</w:t>
      </w:r>
      <w:proofErr w:type="gramStart"/>
      <w:r>
        <w:rPr>
          <w:rFonts w:hint="eastAsia"/>
        </w:rPr>
        <w:t>[:,</w:t>
      </w:r>
      <w:proofErr w:type="gramEnd"/>
      <w:r>
        <w:rPr>
          <w:rFonts w:hint="eastAsia"/>
        </w:rPr>
        <w:t xml:space="preserve"> 1:].view(-1)</w:t>
      </w:r>
    </w:p>
    <w:p w14:paraId="2A86FE2B" w14:textId="77777777" w:rsidR="000C4A67" w:rsidRDefault="000C4A67" w:rsidP="00643AD0">
      <w:pPr>
        <w:pStyle w:val="2f2"/>
      </w:pPr>
      <w:r>
        <w:rPr>
          <w:rFonts w:hint="eastAsia"/>
        </w:rPr>
        <w:t xml:space="preserve">    loss = loss_</w:t>
      </w:r>
      <w:proofErr w:type="gramStart"/>
      <w:r>
        <w:rPr>
          <w:rFonts w:hint="eastAsia"/>
        </w:rPr>
        <w:t>fn(</w:t>
      </w:r>
      <w:proofErr w:type="gramEnd"/>
      <w:r>
        <w:rPr>
          <w:rFonts w:hint="eastAsia"/>
        </w:rPr>
        <w:t>logits, targets)</w:t>
      </w:r>
    </w:p>
    <w:p w14:paraId="17D16F38" w14:textId="77777777" w:rsidR="000C4A67" w:rsidRDefault="000C4A67" w:rsidP="00643AD0">
      <w:pPr>
        <w:pStyle w:val="2f2"/>
      </w:pPr>
    </w:p>
    <w:p w14:paraId="7CA0CCEF" w14:textId="0B719DF9" w:rsidR="00503A75" w:rsidRPr="000C4A67" w:rsidRDefault="000C4A67" w:rsidP="00711A0C">
      <w:pPr>
        <w:pStyle w:val="2f2"/>
        <w:ind w:firstLine="360"/>
        <w:rPr>
          <w:rFonts w:hint="eastAsia"/>
        </w:rPr>
      </w:pPr>
      <w:r>
        <w:rPr>
          <w:rFonts w:hint="eastAsia"/>
        </w:rPr>
        <w:t>return loss</w:t>
      </w:r>
    </w:p>
    <w:p w14:paraId="58B193AF" w14:textId="6A232C32" w:rsidR="004063A6" w:rsidRDefault="000C0EDF" w:rsidP="00643AD0">
      <w:pPr>
        <w:pStyle w:val="4"/>
      </w:pPr>
      <w:r w:rsidRPr="000C0EDF">
        <w:t>定义梯度计算函数</w:t>
      </w:r>
    </w:p>
    <w:p w14:paraId="56C02183" w14:textId="4178F73C" w:rsidR="004063A6" w:rsidRPr="004063A6" w:rsidRDefault="004063A6" w:rsidP="00643AD0">
      <w:pPr>
        <w:pStyle w:val="1e"/>
      </w:pPr>
      <w:r w:rsidRPr="004063A6">
        <w:t>为了优化模型参数，需要求参数对</w:t>
      </w:r>
      <w:r w:rsidRPr="004063A6">
        <w:t>loss</w:t>
      </w:r>
      <w:r w:rsidRPr="004063A6">
        <w:t>的导数。我们调用</w:t>
      </w:r>
      <w:r w:rsidRPr="004063A6">
        <w:rPr>
          <w:rFonts w:ascii="var(--jp-code-font-family)" w:hAnsi="var(--jp-code-font-family)" w:cs="宋体"/>
          <w:sz w:val="24"/>
          <w:szCs w:val="24"/>
          <w:bdr w:val="none" w:sz="0" w:space="0" w:color="auto" w:frame="1"/>
        </w:rPr>
        <w:t>mindspore.ops.value_and_grad</w:t>
      </w:r>
      <w:r w:rsidRPr="004063A6">
        <w:t>函数，来获得</w:t>
      </w:r>
      <w:r w:rsidRPr="004063A6">
        <w:t>function</w:t>
      </w:r>
      <w:r w:rsidRPr="004063A6">
        <w:t>的微分函数。</w:t>
      </w:r>
    </w:p>
    <w:p w14:paraId="23D28C23" w14:textId="77777777" w:rsidR="004063A6" w:rsidRPr="004063A6" w:rsidRDefault="004063A6" w:rsidP="00643AD0">
      <w:pPr>
        <w:pStyle w:val="1e"/>
      </w:pPr>
      <w:r w:rsidRPr="004063A6">
        <w:t>常用到的参数有三种：</w:t>
      </w:r>
    </w:p>
    <w:p w14:paraId="5F56E39E" w14:textId="77777777" w:rsidR="004063A6" w:rsidRPr="004063A6" w:rsidRDefault="004063A6" w:rsidP="00643AD0">
      <w:pPr>
        <w:pStyle w:val="41"/>
      </w:pPr>
      <w:r w:rsidRPr="004063A6">
        <w:t>fn</w:t>
      </w:r>
      <w:r w:rsidRPr="004063A6">
        <w:t>：待求导的函数；</w:t>
      </w:r>
    </w:p>
    <w:p w14:paraId="23671A7D" w14:textId="77777777" w:rsidR="004063A6" w:rsidRPr="004063A6" w:rsidRDefault="004063A6" w:rsidP="00643AD0">
      <w:pPr>
        <w:pStyle w:val="41"/>
      </w:pPr>
      <w:r w:rsidRPr="004063A6">
        <w:t>grad_position</w:t>
      </w:r>
      <w:r w:rsidRPr="004063A6">
        <w:t>：指定求导输入位置的索引；</w:t>
      </w:r>
    </w:p>
    <w:p w14:paraId="456FEB13" w14:textId="77777777" w:rsidR="004063A6" w:rsidRPr="004063A6" w:rsidRDefault="004063A6" w:rsidP="00643AD0">
      <w:pPr>
        <w:pStyle w:val="41"/>
      </w:pPr>
      <w:r w:rsidRPr="004063A6">
        <w:t>weights</w:t>
      </w:r>
      <w:r w:rsidRPr="004063A6">
        <w:t>：指定求导的参数；</w:t>
      </w:r>
    </w:p>
    <w:p w14:paraId="719A248C" w14:textId="77777777" w:rsidR="004063A6" w:rsidRPr="004063A6" w:rsidRDefault="004063A6" w:rsidP="00643AD0">
      <w:pPr>
        <w:pStyle w:val="1e"/>
      </w:pPr>
      <w:r w:rsidRPr="004063A6">
        <w:t>由于使用</w:t>
      </w:r>
      <w:r w:rsidRPr="004063A6">
        <w:t>Cell</w:t>
      </w:r>
      <w:r w:rsidRPr="004063A6">
        <w:t>封装神经网络模型，模型参数为</w:t>
      </w:r>
      <w:r w:rsidRPr="004063A6">
        <w:t>Cell</w:t>
      </w:r>
      <w:r w:rsidRPr="004063A6">
        <w:t>的内部属性，此时我们不需要使用</w:t>
      </w:r>
      <w:r w:rsidRPr="004063A6">
        <w:rPr>
          <w:rFonts w:ascii="var(--jp-code-font-family)" w:hAnsi="var(--jp-code-font-family)" w:cs="宋体"/>
          <w:sz w:val="24"/>
          <w:szCs w:val="24"/>
          <w:bdr w:val="none" w:sz="0" w:space="0" w:color="auto" w:frame="1"/>
        </w:rPr>
        <w:t>grad_position</w:t>
      </w:r>
      <w:r w:rsidRPr="004063A6">
        <w:t>指定对函数输入求导，因此将其配置为</w:t>
      </w:r>
      <w:r w:rsidRPr="004063A6">
        <w:t>None</w:t>
      </w:r>
      <w:r w:rsidRPr="004063A6">
        <w:t>。对模型参数求导时，我们使用</w:t>
      </w:r>
      <w:r w:rsidRPr="004063A6">
        <w:t>weights</w:t>
      </w:r>
      <w:r w:rsidRPr="004063A6">
        <w:t>参数，使用</w:t>
      </w:r>
      <w:r w:rsidRPr="004063A6">
        <w:rPr>
          <w:rFonts w:ascii="var(--jp-code-font-family)" w:hAnsi="var(--jp-code-font-family)" w:cs="宋体"/>
          <w:sz w:val="24"/>
          <w:szCs w:val="24"/>
          <w:bdr w:val="none" w:sz="0" w:space="0" w:color="auto" w:frame="1"/>
        </w:rPr>
        <w:t>model.trainable_params()</w:t>
      </w:r>
      <w:r w:rsidRPr="004063A6">
        <w:t>方法从</w:t>
      </w:r>
      <w:r w:rsidRPr="004063A6">
        <w:t>Cell</w:t>
      </w:r>
      <w:r w:rsidRPr="004063A6">
        <w:t>中取出可以求导的参数。</w:t>
      </w:r>
    </w:p>
    <w:p w14:paraId="74A71FD6" w14:textId="20C600CC" w:rsidR="001B1451" w:rsidRPr="00503A75" w:rsidRDefault="00ED4F9B" w:rsidP="00711A0C">
      <w:pPr>
        <w:pStyle w:val="2f2"/>
        <w:rPr>
          <w:rFonts w:hint="eastAsia"/>
        </w:rPr>
      </w:pPr>
      <w:r w:rsidRPr="00ED4F9B">
        <w:rPr>
          <w:rFonts w:hint="eastAsia"/>
        </w:rPr>
        <w:t>grad_fn = ops.value_and_</w:t>
      </w:r>
      <w:proofErr w:type="gramStart"/>
      <w:r w:rsidRPr="00ED4F9B">
        <w:rPr>
          <w:rFonts w:hint="eastAsia"/>
        </w:rPr>
        <w:t>grad(</w:t>
      </w:r>
      <w:proofErr w:type="gramEnd"/>
      <w:r w:rsidRPr="00ED4F9B">
        <w:rPr>
          <w:rFonts w:hint="eastAsia"/>
        </w:rPr>
        <w:t>forward, None, optimizer.parameters)</w:t>
      </w:r>
    </w:p>
    <w:p w14:paraId="68E44D44" w14:textId="66BA8E8E" w:rsidR="000C0EDF" w:rsidRDefault="000C0EDF" w:rsidP="00643AD0">
      <w:pPr>
        <w:pStyle w:val="4"/>
      </w:pPr>
      <w:r w:rsidRPr="008958BC">
        <w:t>定义模型</w:t>
      </w:r>
      <w:r w:rsidRPr="008958BC">
        <w:rPr>
          <w:rFonts w:hint="eastAsia"/>
        </w:rPr>
        <w:t>训练函数</w:t>
      </w:r>
    </w:p>
    <w:p w14:paraId="30D8F9F5" w14:textId="77777777" w:rsidR="00C31154" w:rsidRDefault="00C31154" w:rsidP="00643AD0">
      <w:pPr>
        <w:pStyle w:val="2f2"/>
      </w:pPr>
      <w:r>
        <w:rPr>
          <w:rFonts w:hint="eastAsia"/>
        </w:rPr>
        <w:t>from tqdm import tqdm</w:t>
      </w:r>
    </w:p>
    <w:p w14:paraId="0EFA0B17" w14:textId="77777777" w:rsidR="00C31154" w:rsidRDefault="00C31154" w:rsidP="00643AD0">
      <w:pPr>
        <w:pStyle w:val="2f2"/>
      </w:pPr>
    </w:p>
    <w:p w14:paraId="29883817" w14:textId="77777777" w:rsidR="00C31154" w:rsidRDefault="00C31154" w:rsidP="00643AD0">
      <w:pPr>
        <w:pStyle w:val="2f2"/>
      </w:pPr>
      <w:r>
        <w:rPr>
          <w:rFonts w:hint="eastAsia"/>
        </w:rPr>
        <w:t xml:space="preserve">def </w:t>
      </w:r>
      <w:proofErr w:type="gramStart"/>
      <w:r>
        <w:rPr>
          <w:rFonts w:hint="eastAsia"/>
        </w:rPr>
        <w:t>train(</w:t>
      </w:r>
      <w:proofErr w:type="gramEnd"/>
      <w:r>
        <w:rPr>
          <w:rFonts w:hint="eastAsia"/>
        </w:rPr>
        <w:t>iterator, epoch=0):</w:t>
      </w:r>
    </w:p>
    <w:p w14:paraId="69DC8FD0" w14:textId="77777777" w:rsidR="00C31154" w:rsidRDefault="00C31154" w:rsidP="00643AD0">
      <w:pPr>
        <w:pStyle w:val="2f2"/>
      </w:pPr>
      <w:r>
        <w:rPr>
          <w:rFonts w:hint="eastAsia"/>
        </w:rPr>
        <w:t xml:space="preserve">    model.set_</w:t>
      </w:r>
      <w:proofErr w:type="gramStart"/>
      <w:r>
        <w:rPr>
          <w:rFonts w:hint="eastAsia"/>
        </w:rPr>
        <w:t>train(</w:t>
      </w:r>
      <w:proofErr w:type="gramEnd"/>
      <w:r>
        <w:rPr>
          <w:rFonts w:hint="eastAsia"/>
        </w:rPr>
        <w:t>True)</w:t>
      </w:r>
    </w:p>
    <w:p w14:paraId="4D860703" w14:textId="77777777" w:rsidR="00C31154" w:rsidRDefault="00C31154" w:rsidP="00643AD0">
      <w:pPr>
        <w:pStyle w:val="2f2"/>
      </w:pPr>
      <w:r>
        <w:rPr>
          <w:rFonts w:hint="eastAsia"/>
        </w:rPr>
        <w:t xml:space="preserve">    num_batches = len(iterator)</w:t>
      </w:r>
    </w:p>
    <w:p w14:paraId="29C7DFDF" w14:textId="77777777" w:rsidR="00C31154" w:rsidRDefault="00C31154" w:rsidP="00643AD0">
      <w:pPr>
        <w:pStyle w:val="2f2"/>
      </w:pPr>
      <w:r>
        <w:rPr>
          <w:rFonts w:hint="eastAsia"/>
        </w:rPr>
        <w:t xml:space="preserve">    total_loss = 0</w:t>
      </w:r>
    </w:p>
    <w:p w14:paraId="73E4496C" w14:textId="77777777" w:rsidR="00C31154" w:rsidRDefault="00C31154" w:rsidP="00643AD0">
      <w:pPr>
        <w:pStyle w:val="2f2"/>
      </w:pPr>
      <w:r>
        <w:rPr>
          <w:rFonts w:hint="eastAsia"/>
        </w:rPr>
        <w:t xml:space="preserve">    total_steps = 0</w:t>
      </w:r>
    </w:p>
    <w:p w14:paraId="17E1A527" w14:textId="77777777" w:rsidR="00C31154" w:rsidRDefault="00C31154" w:rsidP="00643AD0">
      <w:pPr>
        <w:pStyle w:val="2f2"/>
      </w:pPr>
    </w:p>
    <w:p w14:paraId="468998D1" w14:textId="77777777" w:rsidR="00C31154" w:rsidRDefault="00C31154" w:rsidP="00643AD0">
      <w:pPr>
        <w:pStyle w:val="2f2"/>
      </w:pPr>
      <w:r>
        <w:rPr>
          <w:rFonts w:hint="eastAsia"/>
        </w:rPr>
        <w:t xml:space="preserve">    with </w:t>
      </w:r>
      <w:proofErr w:type="gramStart"/>
      <w:r>
        <w:rPr>
          <w:rFonts w:hint="eastAsia"/>
        </w:rPr>
        <w:t>tqdm(</w:t>
      </w:r>
      <w:proofErr w:type="gramEnd"/>
      <w:r>
        <w:rPr>
          <w:rFonts w:hint="eastAsia"/>
        </w:rPr>
        <w:t>total=num_batches, unit='step', desc='Train   ') as t:</w:t>
      </w:r>
    </w:p>
    <w:p w14:paraId="27B866FD" w14:textId="77777777" w:rsidR="00C31154" w:rsidRDefault="00C31154" w:rsidP="00643AD0">
      <w:pPr>
        <w:pStyle w:val="2f2"/>
      </w:pPr>
      <w:r>
        <w:rPr>
          <w:rFonts w:hint="eastAsia"/>
        </w:rPr>
        <w:t xml:space="preserve">        for src, src_len, trg in </w:t>
      </w:r>
      <w:proofErr w:type="gramStart"/>
      <w:r>
        <w:rPr>
          <w:rFonts w:hint="eastAsia"/>
        </w:rPr>
        <w:t>iterator(</w:t>
      </w:r>
      <w:proofErr w:type="gramEnd"/>
      <w:r>
        <w:rPr>
          <w:rFonts w:hint="eastAsia"/>
        </w:rPr>
        <w:t>):</w:t>
      </w:r>
    </w:p>
    <w:p w14:paraId="6853C250" w14:textId="77777777" w:rsidR="00C31154" w:rsidRDefault="00C31154" w:rsidP="00643AD0">
      <w:pPr>
        <w:pStyle w:val="2f2"/>
      </w:pPr>
      <w:r>
        <w:rPr>
          <w:rFonts w:hint="eastAsia"/>
        </w:rPr>
        <w:t xml:space="preserve">            loss, grads = grad_</w:t>
      </w:r>
      <w:proofErr w:type="gramStart"/>
      <w:r>
        <w:rPr>
          <w:rFonts w:hint="eastAsia"/>
        </w:rPr>
        <w:t>fn(</w:t>
      </w:r>
      <w:proofErr w:type="gramEnd"/>
      <w:r>
        <w:rPr>
          <w:rFonts w:hint="eastAsia"/>
        </w:rPr>
        <w:t>src, trg)</w:t>
      </w:r>
    </w:p>
    <w:p w14:paraId="70525F0F" w14:textId="77777777" w:rsidR="00C31154" w:rsidRDefault="00C31154" w:rsidP="00643AD0">
      <w:pPr>
        <w:pStyle w:val="2f2"/>
      </w:pPr>
      <w:r>
        <w:rPr>
          <w:rFonts w:hint="eastAsia"/>
        </w:rPr>
        <w:t xml:space="preserve">            optimizer(grads)</w:t>
      </w:r>
    </w:p>
    <w:p w14:paraId="2315C726" w14:textId="77777777" w:rsidR="00C31154" w:rsidRDefault="00C31154" w:rsidP="00643AD0">
      <w:pPr>
        <w:pStyle w:val="2f2"/>
      </w:pPr>
    </w:p>
    <w:p w14:paraId="1585CAA8" w14:textId="77777777" w:rsidR="00C31154" w:rsidRDefault="00C31154" w:rsidP="00643AD0">
      <w:pPr>
        <w:pStyle w:val="2f2"/>
      </w:pPr>
      <w:r>
        <w:rPr>
          <w:rFonts w:hint="eastAsia"/>
        </w:rPr>
        <w:t xml:space="preserve">            total_loss += </w:t>
      </w:r>
      <w:proofErr w:type="gramStart"/>
      <w:r>
        <w:rPr>
          <w:rFonts w:hint="eastAsia"/>
        </w:rPr>
        <w:t>loss.asnumpy</w:t>
      </w:r>
      <w:proofErr w:type="gramEnd"/>
      <w:r>
        <w:rPr>
          <w:rFonts w:hint="eastAsia"/>
        </w:rPr>
        <w:t>()</w:t>
      </w:r>
    </w:p>
    <w:p w14:paraId="48BC5E4E" w14:textId="77777777" w:rsidR="00C31154" w:rsidRDefault="00C31154" w:rsidP="00643AD0">
      <w:pPr>
        <w:pStyle w:val="2f2"/>
      </w:pPr>
      <w:r>
        <w:rPr>
          <w:rFonts w:hint="eastAsia"/>
        </w:rPr>
        <w:t xml:space="preserve">            total_steps += 1</w:t>
      </w:r>
    </w:p>
    <w:p w14:paraId="7D7AB6EA" w14:textId="77777777" w:rsidR="00C31154" w:rsidRDefault="00C31154" w:rsidP="00643AD0">
      <w:pPr>
        <w:pStyle w:val="2f2"/>
      </w:pPr>
      <w:r>
        <w:rPr>
          <w:rFonts w:hint="eastAsia"/>
        </w:rPr>
        <w:t xml:space="preserve">            curr_loss = total_loss / total_steps</w:t>
      </w:r>
    </w:p>
    <w:p w14:paraId="67C83461" w14:textId="77777777" w:rsidR="00C31154" w:rsidRDefault="00C31154" w:rsidP="00643AD0">
      <w:pPr>
        <w:pStyle w:val="2f2"/>
      </w:pPr>
      <w:r>
        <w:rPr>
          <w:rFonts w:hint="eastAsia"/>
        </w:rPr>
        <w:t xml:space="preserve">            t.set_</w:t>
      </w:r>
      <w:proofErr w:type="gramStart"/>
      <w:r>
        <w:rPr>
          <w:rFonts w:hint="eastAsia"/>
        </w:rPr>
        <w:t>postfix(</w:t>
      </w:r>
      <w:proofErr w:type="gramEnd"/>
      <w:r>
        <w:rPr>
          <w:rFonts w:hint="eastAsia"/>
        </w:rPr>
        <w:t>{'loss': f'{curr_loss:.2f}', 'epoch': f'{epoch:03}'})</w:t>
      </w:r>
    </w:p>
    <w:p w14:paraId="068E535F" w14:textId="77777777" w:rsidR="00C31154" w:rsidRDefault="00C31154" w:rsidP="00643AD0">
      <w:pPr>
        <w:pStyle w:val="2f2"/>
      </w:pPr>
      <w:r>
        <w:rPr>
          <w:rFonts w:hint="eastAsia"/>
        </w:rPr>
        <w:t xml:space="preserve">            </w:t>
      </w:r>
      <w:proofErr w:type="gramStart"/>
      <w:r>
        <w:rPr>
          <w:rFonts w:hint="eastAsia"/>
        </w:rPr>
        <w:t>t.update</w:t>
      </w:r>
      <w:proofErr w:type="gramEnd"/>
      <w:r>
        <w:rPr>
          <w:rFonts w:hint="eastAsia"/>
        </w:rPr>
        <w:t>(1)</w:t>
      </w:r>
    </w:p>
    <w:p w14:paraId="1D2106BB" w14:textId="77777777" w:rsidR="00C31154" w:rsidRDefault="00C31154" w:rsidP="00643AD0">
      <w:pPr>
        <w:pStyle w:val="2f2"/>
      </w:pPr>
    </w:p>
    <w:p w14:paraId="1DFBCC2F" w14:textId="170BF5A6" w:rsidR="00C31154" w:rsidRPr="00C31154" w:rsidRDefault="00C31154" w:rsidP="00643AD0">
      <w:pPr>
        <w:pStyle w:val="2f2"/>
      </w:pPr>
      <w:r>
        <w:rPr>
          <w:rFonts w:hint="eastAsia"/>
        </w:rPr>
        <w:t xml:space="preserve">    return total_loss / total_steps</w:t>
      </w:r>
    </w:p>
    <w:p w14:paraId="6DA419D3" w14:textId="7CD4ADC0" w:rsidR="000C0EDF" w:rsidRDefault="000C0EDF" w:rsidP="00643AD0">
      <w:pPr>
        <w:pStyle w:val="4"/>
      </w:pPr>
      <w:r w:rsidRPr="008958BC">
        <w:t>定义模型评估逻辑</w:t>
      </w:r>
    </w:p>
    <w:p w14:paraId="061A9417" w14:textId="77777777" w:rsidR="009315DC" w:rsidRPr="009315DC" w:rsidRDefault="009315DC" w:rsidP="00643AD0">
      <w:pPr>
        <w:pStyle w:val="1e"/>
      </w:pPr>
    </w:p>
    <w:p w14:paraId="4BF81F73" w14:textId="44AFFB37" w:rsidR="009315DC" w:rsidRPr="009315DC" w:rsidRDefault="009315DC" w:rsidP="00643AD0">
      <w:pPr>
        <w:pStyle w:val="1e"/>
      </w:pPr>
      <w:r w:rsidRPr="009315DC">
        <w:t>在评估中，仅需正向计算</w:t>
      </w:r>
      <w:r w:rsidRPr="009315DC">
        <w:t>loss</w:t>
      </w:r>
      <w:r w:rsidRPr="009315DC">
        <w:t>，无需更新模型参数</w:t>
      </w:r>
      <w:r w:rsidRPr="009315DC">
        <w:t>,</w:t>
      </w:r>
      <w:r w:rsidRPr="009315DC">
        <w:t>故模型状态需设置为训练</w:t>
      </w:r>
      <w:r w:rsidRPr="009315DC">
        <w:t>model.set_train(False)</w:t>
      </w:r>
      <w:r w:rsidRPr="009315DC">
        <w:t>。</w:t>
      </w:r>
    </w:p>
    <w:p w14:paraId="15D0E2C2" w14:textId="77777777" w:rsidR="009315DC" w:rsidRDefault="009315DC" w:rsidP="00643AD0">
      <w:pPr>
        <w:pStyle w:val="2f2"/>
      </w:pPr>
      <w:r>
        <w:rPr>
          <w:rFonts w:hint="eastAsia"/>
        </w:rPr>
        <w:t>def evaluate(iterator):</w:t>
      </w:r>
    </w:p>
    <w:p w14:paraId="0997FAEE" w14:textId="77777777" w:rsidR="009315DC" w:rsidRDefault="009315DC" w:rsidP="00643AD0">
      <w:pPr>
        <w:pStyle w:val="2f2"/>
      </w:pPr>
      <w:r>
        <w:rPr>
          <w:rFonts w:hint="eastAsia"/>
        </w:rPr>
        <w:t xml:space="preserve">    model.set_</w:t>
      </w:r>
      <w:proofErr w:type="gramStart"/>
      <w:r>
        <w:rPr>
          <w:rFonts w:hint="eastAsia"/>
        </w:rPr>
        <w:t>train(</w:t>
      </w:r>
      <w:proofErr w:type="gramEnd"/>
      <w:r>
        <w:rPr>
          <w:rFonts w:hint="eastAsia"/>
        </w:rPr>
        <w:t>False)</w:t>
      </w:r>
    </w:p>
    <w:p w14:paraId="268236C2" w14:textId="77777777" w:rsidR="009315DC" w:rsidRDefault="009315DC" w:rsidP="00643AD0">
      <w:pPr>
        <w:pStyle w:val="2f2"/>
      </w:pPr>
      <w:r>
        <w:rPr>
          <w:rFonts w:hint="eastAsia"/>
        </w:rPr>
        <w:t xml:space="preserve">    num_batches = len(iterator)</w:t>
      </w:r>
    </w:p>
    <w:p w14:paraId="6C7B7017" w14:textId="77777777" w:rsidR="009315DC" w:rsidRDefault="009315DC" w:rsidP="00643AD0">
      <w:pPr>
        <w:pStyle w:val="2f2"/>
      </w:pPr>
      <w:r>
        <w:rPr>
          <w:rFonts w:hint="eastAsia"/>
        </w:rPr>
        <w:t xml:space="preserve">    total_loss = 0</w:t>
      </w:r>
    </w:p>
    <w:p w14:paraId="5688045C" w14:textId="77777777" w:rsidR="009315DC" w:rsidRDefault="009315DC" w:rsidP="00643AD0">
      <w:pPr>
        <w:pStyle w:val="2f2"/>
      </w:pPr>
      <w:r>
        <w:rPr>
          <w:rFonts w:hint="eastAsia"/>
        </w:rPr>
        <w:t xml:space="preserve">    total_steps = 0</w:t>
      </w:r>
    </w:p>
    <w:p w14:paraId="3B1C2DBD" w14:textId="77777777" w:rsidR="009315DC" w:rsidRDefault="009315DC" w:rsidP="00643AD0">
      <w:pPr>
        <w:pStyle w:val="2f2"/>
      </w:pPr>
    </w:p>
    <w:p w14:paraId="43139037" w14:textId="77777777" w:rsidR="009315DC" w:rsidRDefault="009315DC" w:rsidP="00643AD0">
      <w:pPr>
        <w:pStyle w:val="2f2"/>
      </w:pPr>
      <w:r>
        <w:rPr>
          <w:rFonts w:hint="eastAsia"/>
        </w:rPr>
        <w:t xml:space="preserve">    with </w:t>
      </w:r>
      <w:proofErr w:type="gramStart"/>
      <w:r>
        <w:rPr>
          <w:rFonts w:hint="eastAsia"/>
        </w:rPr>
        <w:t>tqdm(</w:t>
      </w:r>
      <w:proofErr w:type="gramEnd"/>
      <w:r>
        <w:rPr>
          <w:rFonts w:hint="eastAsia"/>
        </w:rPr>
        <w:t>total=num_batches, unit='step', desc='Evaluate') as t:</w:t>
      </w:r>
    </w:p>
    <w:p w14:paraId="60905EAD" w14:textId="77777777" w:rsidR="009315DC" w:rsidRDefault="009315DC" w:rsidP="00643AD0">
      <w:pPr>
        <w:pStyle w:val="2f2"/>
      </w:pPr>
      <w:r>
        <w:rPr>
          <w:rFonts w:hint="eastAsia"/>
        </w:rPr>
        <w:t xml:space="preserve">        for src, _, trg in </w:t>
      </w:r>
      <w:proofErr w:type="gramStart"/>
      <w:r>
        <w:rPr>
          <w:rFonts w:hint="eastAsia"/>
        </w:rPr>
        <w:t>iterator(</w:t>
      </w:r>
      <w:proofErr w:type="gramEnd"/>
      <w:r>
        <w:rPr>
          <w:rFonts w:hint="eastAsia"/>
        </w:rPr>
        <w:t>):</w:t>
      </w:r>
    </w:p>
    <w:p w14:paraId="1D8D04BE" w14:textId="77777777" w:rsidR="009315DC" w:rsidRDefault="009315DC" w:rsidP="00643AD0">
      <w:pPr>
        <w:pStyle w:val="2f2"/>
      </w:pPr>
      <w:r>
        <w:rPr>
          <w:rFonts w:hint="eastAsia"/>
        </w:rPr>
        <w:t xml:space="preserve">            loss = </w:t>
      </w:r>
      <w:proofErr w:type="gramStart"/>
      <w:r>
        <w:rPr>
          <w:rFonts w:hint="eastAsia"/>
        </w:rPr>
        <w:t>forward(</w:t>
      </w:r>
      <w:proofErr w:type="gramEnd"/>
      <w:r>
        <w:rPr>
          <w:rFonts w:hint="eastAsia"/>
        </w:rPr>
        <w:t>src, trg)</w:t>
      </w:r>
    </w:p>
    <w:p w14:paraId="45FBA418" w14:textId="77777777" w:rsidR="009315DC" w:rsidRDefault="009315DC" w:rsidP="00643AD0">
      <w:pPr>
        <w:pStyle w:val="2f2"/>
      </w:pPr>
      <w:r>
        <w:rPr>
          <w:rFonts w:hint="eastAsia"/>
        </w:rPr>
        <w:t xml:space="preserve">            total_loss += </w:t>
      </w:r>
      <w:proofErr w:type="gramStart"/>
      <w:r>
        <w:rPr>
          <w:rFonts w:hint="eastAsia"/>
        </w:rPr>
        <w:t>loss.asnumpy</w:t>
      </w:r>
      <w:proofErr w:type="gramEnd"/>
      <w:r>
        <w:rPr>
          <w:rFonts w:hint="eastAsia"/>
        </w:rPr>
        <w:t>()</w:t>
      </w:r>
    </w:p>
    <w:p w14:paraId="61D319F6" w14:textId="77777777" w:rsidR="009315DC" w:rsidRDefault="009315DC" w:rsidP="00643AD0">
      <w:pPr>
        <w:pStyle w:val="2f2"/>
      </w:pPr>
      <w:r>
        <w:rPr>
          <w:rFonts w:hint="eastAsia"/>
        </w:rPr>
        <w:t xml:space="preserve">            total_steps += 1</w:t>
      </w:r>
    </w:p>
    <w:p w14:paraId="7A97EC1F" w14:textId="77777777" w:rsidR="009315DC" w:rsidRDefault="009315DC" w:rsidP="00643AD0">
      <w:pPr>
        <w:pStyle w:val="2f2"/>
      </w:pPr>
      <w:r>
        <w:rPr>
          <w:rFonts w:hint="eastAsia"/>
        </w:rPr>
        <w:t xml:space="preserve">            curr_loss = total_loss / total_steps</w:t>
      </w:r>
    </w:p>
    <w:p w14:paraId="314A67D6" w14:textId="77777777" w:rsidR="009315DC" w:rsidRDefault="009315DC" w:rsidP="00643AD0">
      <w:pPr>
        <w:pStyle w:val="2f2"/>
      </w:pPr>
      <w:r>
        <w:rPr>
          <w:rFonts w:hint="eastAsia"/>
        </w:rPr>
        <w:t xml:space="preserve">            t.set_</w:t>
      </w:r>
      <w:proofErr w:type="gramStart"/>
      <w:r>
        <w:rPr>
          <w:rFonts w:hint="eastAsia"/>
        </w:rPr>
        <w:t>postfix(</w:t>
      </w:r>
      <w:proofErr w:type="gramEnd"/>
      <w:r>
        <w:rPr>
          <w:rFonts w:hint="eastAsia"/>
        </w:rPr>
        <w:t>{'loss': f'{curr_loss:.2f}'})</w:t>
      </w:r>
    </w:p>
    <w:p w14:paraId="0E7E38EA" w14:textId="77777777" w:rsidR="009315DC" w:rsidRDefault="009315DC" w:rsidP="00643AD0">
      <w:pPr>
        <w:pStyle w:val="2f2"/>
      </w:pPr>
      <w:r>
        <w:rPr>
          <w:rFonts w:hint="eastAsia"/>
        </w:rPr>
        <w:t xml:space="preserve">            </w:t>
      </w:r>
      <w:proofErr w:type="gramStart"/>
      <w:r>
        <w:rPr>
          <w:rFonts w:hint="eastAsia"/>
        </w:rPr>
        <w:t>t.update</w:t>
      </w:r>
      <w:proofErr w:type="gramEnd"/>
      <w:r>
        <w:rPr>
          <w:rFonts w:hint="eastAsia"/>
        </w:rPr>
        <w:t>(1)</w:t>
      </w:r>
    </w:p>
    <w:p w14:paraId="1B5A1704" w14:textId="77777777" w:rsidR="009315DC" w:rsidRDefault="009315DC" w:rsidP="00643AD0">
      <w:pPr>
        <w:pStyle w:val="2f2"/>
      </w:pPr>
    </w:p>
    <w:p w14:paraId="2E45440C" w14:textId="6A31BC28" w:rsidR="009315DC" w:rsidRPr="009315DC" w:rsidRDefault="009315DC" w:rsidP="00643AD0">
      <w:pPr>
        <w:pStyle w:val="2f2"/>
      </w:pPr>
      <w:r>
        <w:rPr>
          <w:rFonts w:hint="eastAsia"/>
        </w:rPr>
        <w:t xml:space="preserve">    return total_loss / total_steps</w:t>
      </w:r>
    </w:p>
    <w:p w14:paraId="01D65A4B" w14:textId="12B8C270" w:rsidR="00DA1174" w:rsidRPr="00DA1174" w:rsidRDefault="000C0EDF" w:rsidP="00711A0C">
      <w:pPr>
        <w:pStyle w:val="4"/>
        <w:rPr>
          <w:rFonts w:hint="eastAsia"/>
        </w:rPr>
      </w:pPr>
      <w:r>
        <w:rPr>
          <w:rFonts w:hint="eastAsia"/>
        </w:rPr>
        <w:t>模型训练</w:t>
      </w:r>
    </w:p>
    <w:p w14:paraId="50379C84" w14:textId="5507FA5C" w:rsidR="00DA1174" w:rsidRDefault="00DA1174" w:rsidP="00711A0C">
      <w:pPr>
        <w:pStyle w:val="1e"/>
        <w:rPr>
          <w:rFonts w:hint="eastAsia"/>
        </w:rPr>
      </w:pPr>
      <w:r w:rsidRPr="00DA1174">
        <w:t>数据集遍历迭代，一次完整的数据集遍历成为一个</w:t>
      </w:r>
      <w:r w:rsidRPr="00DA1174">
        <w:t>epoch</w:t>
      </w:r>
      <w:r w:rsidRPr="00DA1174">
        <w:t>。我们逐个</w:t>
      </w:r>
      <w:r w:rsidRPr="00DA1174">
        <w:t>epoch</w:t>
      </w:r>
      <w:r w:rsidRPr="00DA1174">
        <w:t>打印训练的损失值和评估精度，并通过</w:t>
      </w:r>
      <w:r w:rsidRPr="00DA1174">
        <w:t>save_checkpoint</w:t>
      </w:r>
      <w:r w:rsidRPr="00DA1174">
        <w:t>保存评估精度最高的</w:t>
      </w:r>
      <w:r w:rsidRPr="00DA1174">
        <w:t>ckpt</w:t>
      </w:r>
      <w:r w:rsidRPr="00DA1174">
        <w:t>文件（</w:t>
      </w:r>
      <w:r w:rsidRPr="00DA1174">
        <w:t>transformer.ckpt</w:t>
      </w:r>
      <w:r w:rsidRPr="00DA1174">
        <w:t>）到</w:t>
      </w:r>
      <w:r w:rsidRPr="00DA1174">
        <w:t>home_path/.mindspore_examples/transformer.ckpt</w:t>
      </w:r>
      <w:r w:rsidRPr="00DA1174">
        <w:t>。</w:t>
      </w:r>
    </w:p>
    <w:p w14:paraId="35C666A9" w14:textId="77777777" w:rsidR="00DA1174" w:rsidRDefault="00DA1174" w:rsidP="00643AD0">
      <w:pPr>
        <w:pStyle w:val="2f2"/>
      </w:pPr>
      <w:r>
        <w:rPr>
          <w:rFonts w:hint="eastAsia"/>
        </w:rPr>
        <w:t>from mindspore import save_checkpoint</w:t>
      </w:r>
    </w:p>
    <w:p w14:paraId="175D2D73" w14:textId="77777777" w:rsidR="00DA1174" w:rsidRDefault="00DA1174" w:rsidP="00643AD0">
      <w:pPr>
        <w:pStyle w:val="2f2"/>
      </w:pPr>
    </w:p>
    <w:p w14:paraId="6CA55643" w14:textId="77777777" w:rsidR="00DA1174" w:rsidRDefault="00DA1174" w:rsidP="00643AD0">
      <w:pPr>
        <w:pStyle w:val="2f2"/>
      </w:pPr>
      <w:r>
        <w:rPr>
          <w:rFonts w:hint="eastAsia"/>
        </w:rPr>
        <w:t>num_epochs = 10</w:t>
      </w:r>
    </w:p>
    <w:p w14:paraId="1DEB3F1B" w14:textId="77777777" w:rsidR="00DA1174" w:rsidRDefault="00DA1174" w:rsidP="00643AD0">
      <w:pPr>
        <w:pStyle w:val="2f2"/>
      </w:pPr>
      <w:r>
        <w:rPr>
          <w:rFonts w:hint="eastAsia"/>
        </w:rPr>
        <w:t>best_valid_loss = float('inf')</w:t>
      </w:r>
    </w:p>
    <w:p w14:paraId="64E09E89" w14:textId="77777777" w:rsidR="00DA1174" w:rsidRDefault="00DA1174" w:rsidP="00643AD0">
      <w:pPr>
        <w:pStyle w:val="2f2"/>
      </w:pPr>
      <w:r>
        <w:rPr>
          <w:rFonts w:hint="eastAsia"/>
        </w:rPr>
        <w:t>ckpt_file_name = './transformer.ckpt'</w:t>
      </w:r>
    </w:p>
    <w:p w14:paraId="182EE2A9" w14:textId="77777777" w:rsidR="00DA1174" w:rsidRDefault="00DA1174" w:rsidP="00643AD0">
      <w:pPr>
        <w:pStyle w:val="2f2"/>
      </w:pPr>
    </w:p>
    <w:p w14:paraId="59BA2EA8" w14:textId="77777777" w:rsidR="00DA1174" w:rsidRDefault="00DA1174" w:rsidP="00643AD0">
      <w:pPr>
        <w:pStyle w:val="2f2"/>
      </w:pPr>
    </w:p>
    <w:p w14:paraId="569CC4E3" w14:textId="77777777" w:rsidR="00DA1174" w:rsidRDefault="00DA1174" w:rsidP="00643AD0">
      <w:pPr>
        <w:pStyle w:val="2f2"/>
      </w:pPr>
      <w:r>
        <w:rPr>
          <w:rFonts w:hint="eastAsia"/>
        </w:rPr>
        <w:t>for i in range(num_epochs):</w:t>
      </w:r>
    </w:p>
    <w:p w14:paraId="573A1AD8" w14:textId="77777777" w:rsidR="00DA1174" w:rsidRDefault="00DA1174" w:rsidP="00643AD0">
      <w:pPr>
        <w:pStyle w:val="2f2"/>
      </w:pPr>
      <w:r>
        <w:rPr>
          <w:rFonts w:hint="eastAsia"/>
        </w:rPr>
        <w:t xml:space="preserve">    train_loss = </w:t>
      </w:r>
      <w:proofErr w:type="gramStart"/>
      <w:r>
        <w:rPr>
          <w:rFonts w:hint="eastAsia"/>
        </w:rPr>
        <w:t>train(</w:t>
      </w:r>
      <w:proofErr w:type="gramEnd"/>
      <w:r>
        <w:rPr>
          <w:rFonts w:hint="eastAsia"/>
        </w:rPr>
        <w:t>train_iterator, i)</w:t>
      </w:r>
    </w:p>
    <w:p w14:paraId="6B24BD43" w14:textId="77777777" w:rsidR="00DA1174" w:rsidRDefault="00DA1174" w:rsidP="00643AD0">
      <w:pPr>
        <w:pStyle w:val="2f2"/>
      </w:pPr>
      <w:r>
        <w:rPr>
          <w:rFonts w:hint="eastAsia"/>
        </w:rPr>
        <w:t xml:space="preserve">    valid_loss = evaluate(valid_iterator)</w:t>
      </w:r>
    </w:p>
    <w:p w14:paraId="7B7DA9A6" w14:textId="77777777" w:rsidR="00DA1174" w:rsidRDefault="00DA1174" w:rsidP="00643AD0">
      <w:pPr>
        <w:pStyle w:val="2f2"/>
      </w:pPr>
    </w:p>
    <w:p w14:paraId="1EE23E51" w14:textId="77777777" w:rsidR="00DA1174" w:rsidRDefault="00DA1174" w:rsidP="00643AD0">
      <w:pPr>
        <w:pStyle w:val="2f2"/>
      </w:pPr>
      <w:r>
        <w:rPr>
          <w:rFonts w:hint="eastAsia"/>
        </w:rPr>
        <w:t xml:space="preserve">    if valid_loss &lt; best_valid_loss:</w:t>
      </w:r>
    </w:p>
    <w:p w14:paraId="687D6A63" w14:textId="77777777" w:rsidR="00DA1174" w:rsidRDefault="00DA1174" w:rsidP="00643AD0">
      <w:pPr>
        <w:pStyle w:val="2f2"/>
      </w:pPr>
      <w:r>
        <w:rPr>
          <w:rFonts w:hint="eastAsia"/>
        </w:rPr>
        <w:t xml:space="preserve">        best_valid_loss = valid_loss</w:t>
      </w:r>
    </w:p>
    <w:p w14:paraId="5AE76C6B" w14:textId="2E674450" w:rsidR="00DA1174" w:rsidRDefault="00DA1174" w:rsidP="00643AD0">
      <w:pPr>
        <w:pStyle w:val="2f2"/>
      </w:pPr>
      <w:r>
        <w:rPr>
          <w:rFonts w:hint="eastAsia"/>
        </w:rPr>
        <w:t xml:space="preserve">        save_</w:t>
      </w:r>
      <w:proofErr w:type="gramStart"/>
      <w:r>
        <w:rPr>
          <w:rFonts w:hint="eastAsia"/>
        </w:rPr>
        <w:t>checkpoint(</w:t>
      </w:r>
      <w:proofErr w:type="gramEnd"/>
      <w:r>
        <w:rPr>
          <w:rFonts w:hint="eastAsia"/>
        </w:rPr>
        <w:t>model, ckpt_file_name)</w:t>
      </w:r>
    </w:p>
    <w:p w14:paraId="10E64CA6" w14:textId="6107F6F8" w:rsidR="00DA1174" w:rsidRDefault="0034175E" w:rsidP="00643AD0">
      <w:pPr>
        <w:pStyle w:val="1e"/>
      </w:pPr>
      <w:r>
        <w:rPr>
          <w:rFonts w:hint="eastAsia"/>
        </w:rPr>
        <w:t>输出：</w:t>
      </w:r>
    </w:p>
    <w:p w14:paraId="25549F7D" w14:textId="1C8B2D7B" w:rsidR="0034175E" w:rsidRDefault="0034175E" w:rsidP="00643AD0">
      <w:pPr>
        <w:pStyle w:val="1e"/>
      </w:pPr>
      <w:r>
        <w:rPr>
          <w:noProof/>
        </w:rPr>
        <w:lastRenderedPageBreak/>
        <w:drawing>
          <wp:inline distT="0" distB="0" distL="0" distR="0" wp14:anchorId="79B180CF" wp14:editId="461B7134">
            <wp:extent cx="6120130" cy="21386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38680"/>
                    </a:xfrm>
                    <a:prstGeom prst="rect">
                      <a:avLst/>
                    </a:prstGeom>
                  </pic:spPr>
                </pic:pic>
              </a:graphicData>
            </a:graphic>
          </wp:inline>
        </w:drawing>
      </w:r>
    </w:p>
    <w:p w14:paraId="1EAB8819" w14:textId="3590FCA7" w:rsidR="0034175E" w:rsidRDefault="0034175E" w:rsidP="00643AD0">
      <w:pPr>
        <w:pStyle w:val="9"/>
      </w:pPr>
    </w:p>
    <w:p w14:paraId="163956C8" w14:textId="77777777" w:rsidR="0034175E" w:rsidRPr="0034175E" w:rsidRDefault="0034175E" w:rsidP="00643AD0">
      <w:pPr>
        <w:pStyle w:val="1e"/>
      </w:pPr>
    </w:p>
    <w:p w14:paraId="4DF7D885" w14:textId="39F83B26" w:rsidR="00914974" w:rsidRPr="00914974" w:rsidRDefault="00AD611D" w:rsidP="00643AD0">
      <w:pPr>
        <w:pStyle w:val="3"/>
        <w:rPr>
          <w:rFonts w:hint="eastAsia"/>
        </w:rPr>
      </w:pPr>
      <w:bookmarkStart w:id="40" w:name="_Toc181888121"/>
      <w:r>
        <w:rPr>
          <w:rFonts w:hint="eastAsia"/>
        </w:rPr>
        <w:t>模型推理</w:t>
      </w:r>
      <w:bookmarkEnd w:id="40"/>
    </w:p>
    <w:p w14:paraId="2FEF76DB" w14:textId="6A7DB872" w:rsidR="00914974" w:rsidRPr="00914974" w:rsidRDefault="00914974" w:rsidP="00643AD0">
      <w:pPr>
        <w:pStyle w:val="1e"/>
      </w:pPr>
      <w:r w:rsidRPr="00914974">
        <w:t>首先，通过</w:t>
      </w:r>
      <w:r w:rsidRPr="00914974">
        <w:t>load_checkpoint</w:t>
      </w:r>
      <w:r w:rsidRPr="00914974">
        <w:t>与</w:t>
      </w:r>
      <w:r w:rsidRPr="00914974">
        <w:t>load_param_into_net</w:t>
      </w:r>
      <w:r w:rsidRPr="00914974">
        <w:t>将训练好的模型参数加载入新实例化的模型中。</w:t>
      </w:r>
    </w:p>
    <w:p w14:paraId="57A59C6E" w14:textId="77777777" w:rsidR="00914974" w:rsidRDefault="00914974" w:rsidP="00643AD0">
      <w:pPr>
        <w:pStyle w:val="2f2"/>
      </w:pPr>
      <w:r>
        <w:rPr>
          <w:rFonts w:hint="eastAsia"/>
        </w:rPr>
        <w:t>from mindspore import load_checkpoint, load_param_into_net</w:t>
      </w:r>
    </w:p>
    <w:p w14:paraId="076F0A7F" w14:textId="77777777" w:rsidR="00914974" w:rsidRDefault="00914974" w:rsidP="00643AD0">
      <w:pPr>
        <w:pStyle w:val="2f2"/>
      </w:pPr>
    </w:p>
    <w:p w14:paraId="49F25824" w14:textId="77777777" w:rsidR="00914974" w:rsidRDefault="00914974" w:rsidP="00643AD0">
      <w:pPr>
        <w:pStyle w:val="2f2"/>
      </w:pPr>
      <w:r>
        <w:rPr>
          <w:rFonts w:hint="eastAsia"/>
        </w:rPr>
        <w:t xml:space="preserve">encoder = </w:t>
      </w:r>
      <w:proofErr w:type="gramStart"/>
      <w:r>
        <w:rPr>
          <w:rFonts w:hint="eastAsia"/>
        </w:rPr>
        <w:t>Encoder(</w:t>
      </w:r>
      <w:proofErr w:type="gramEnd"/>
      <w:r>
        <w:rPr>
          <w:rFonts w:hint="eastAsia"/>
        </w:rPr>
        <w:t>src_vocab_size, d_model, n_heads, d_ff, n_layers, dropout_p=0.1)</w:t>
      </w:r>
    </w:p>
    <w:p w14:paraId="712C4B25" w14:textId="77777777" w:rsidR="00914974" w:rsidRDefault="00914974" w:rsidP="00643AD0">
      <w:pPr>
        <w:pStyle w:val="2f2"/>
      </w:pPr>
      <w:r>
        <w:rPr>
          <w:rFonts w:hint="eastAsia"/>
        </w:rPr>
        <w:t xml:space="preserve">decoder = </w:t>
      </w:r>
      <w:proofErr w:type="gramStart"/>
      <w:r>
        <w:rPr>
          <w:rFonts w:hint="eastAsia"/>
        </w:rPr>
        <w:t>Decoder(</w:t>
      </w:r>
      <w:proofErr w:type="gramEnd"/>
      <w:r>
        <w:rPr>
          <w:rFonts w:hint="eastAsia"/>
        </w:rPr>
        <w:t>trg_vocab_size, d_model, n_heads, d_ff, n_layers, dropout_p=0.1)</w:t>
      </w:r>
    </w:p>
    <w:p w14:paraId="4B4BC420" w14:textId="77777777" w:rsidR="00914974" w:rsidRDefault="00914974" w:rsidP="00643AD0">
      <w:pPr>
        <w:pStyle w:val="2f2"/>
      </w:pPr>
      <w:r>
        <w:rPr>
          <w:rFonts w:hint="eastAsia"/>
        </w:rPr>
        <w:t xml:space="preserve">new_model = </w:t>
      </w:r>
      <w:proofErr w:type="gramStart"/>
      <w:r>
        <w:rPr>
          <w:rFonts w:hint="eastAsia"/>
        </w:rPr>
        <w:t>Transformer(</w:t>
      </w:r>
      <w:proofErr w:type="gramEnd"/>
      <w:r>
        <w:rPr>
          <w:rFonts w:hint="eastAsia"/>
        </w:rPr>
        <w:t>encoder, decoder)</w:t>
      </w:r>
    </w:p>
    <w:p w14:paraId="34AFD8DE" w14:textId="77777777" w:rsidR="00914974" w:rsidRDefault="00914974" w:rsidP="00643AD0">
      <w:pPr>
        <w:pStyle w:val="2f2"/>
      </w:pPr>
    </w:p>
    <w:p w14:paraId="591F7CF0" w14:textId="77777777" w:rsidR="00914974" w:rsidRDefault="00914974" w:rsidP="00643AD0">
      <w:pPr>
        <w:pStyle w:val="2f2"/>
      </w:pPr>
      <w:r>
        <w:rPr>
          <w:rFonts w:hint="eastAsia"/>
        </w:rPr>
        <w:t>param_dict = load_checkpoint(ckpt_file_name)</w:t>
      </w:r>
    </w:p>
    <w:p w14:paraId="3D71F77A" w14:textId="73582AF7" w:rsidR="00B2008B" w:rsidRPr="00B2008B" w:rsidRDefault="00914974" w:rsidP="00711A0C">
      <w:pPr>
        <w:pStyle w:val="2f2"/>
        <w:rPr>
          <w:rFonts w:hint="eastAsia"/>
        </w:rPr>
      </w:pPr>
      <w:r>
        <w:rPr>
          <w:rFonts w:hint="eastAsia"/>
        </w:rPr>
        <w:t>load_param_into_</w:t>
      </w:r>
      <w:proofErr w:type="gramStart"/>
      <w:r>
        <w:rPr>
          <w:rFonts w:hint="eastAsia"/>
        </w:rPr>
        <w:t>net(</w:t>
      </w:r>
      <w:proofErr w:type="gramEnd"/>
      <w:r>
        <w:rPr>
          <w:rFonts w:hint="eastAsia"/>
        </w:rPr>
        <w:t>new_model, param_dict)</w:t>
      </w:r>
    </w:p>
    <w:p w14:paraId="004F1414" w14:textId="77777777" w:rsidR="00B2008B" w:rsidRPr="00B2008B" w:rsidRDefault="00B2008B" w:rsidP="00643AD0">
      <w:pPr>
        <w:pStyle w:val="1e"/>
      </w:pPr>
      <w:r w:rsidRPr="00B2008B">
        <w:t>推理过程中无需对模型参数进行更新，所以这里</w:t>
      </w:r>
      <w:r w:rsidRPr="00B2008B">
        <w:t>model.set_train(False)</w:t>
      </w:r>
      <w:r w:rsidRPr="00B2008B">
        <w:t>。</w:t>
      </w:r>
    </w:p>
    <w:p w14:paraId="74C1E727" w14:textId="77777777" w:rsidR="00B2008B" w:rsidRPr="00B2008B" w:rsidRDefault="00B2008B" w:rsidP="00643AD0">
      <w:pPr>
        <w:pStyle w:val="1e"/>
      </w:pPr>
      <w:r w:rsidRPr="00B2008B">
        <w:t>我们输入一个德文语句，期望可以返回翻译好的英文语句。</w:t>
      </w:r>
    </w:p>
    <w:p w14:paraId="3C02A512" w14:textId="1875476F" w:rsidR="00B2008B" w:rsidRPr="00B2008B" w:rsidRDefault="00B2008B" w:rsidP="00711A0C">
      <w:pPr>
        <w:pStyle w:val="1e"/>
        <w:rPr>
          <w:rFonts w:hint="eastAsia"/>
        </w:rPr>
      </w:pPr>
      <w:r w:rsidRPr="00B2008B">
        <w:t>首先通过</w:t>
      </w:r>
      <w:r w:rsidRPr="00B2008B">
        <w:t>Encoder</w:t>
      </w:r>
      <w:r w:rsidRPr="00B2008B">
        <w:t>提取德文序列中的特征信息，并将其传输至</w:t>
      </w:r>
      <w:r w:rsidRPr="00B2008B">
        <w:t>Decoder</w:t>
      </w:r>
      <w:r w:rsidRPr="00B2008B">
        <w:t>。</w:t>
      </w:r>
      <w:r w:rsidRPr="00B2008B">
        <w:t>Decoder</w:t>
      </w:r>
      <w:r w:rsidRPr="00B2008B">
        <w:t>最开始的输入为</w:t>
      </w:r>
      <w:proofErr w:type="gramStart"/>
      <w:r w:rsidRPr="00B2008B">
        <w:t>起始占</w:t>
      </w:r>
      <w:proofErr w:type="gramEnd"/>
      <w:r w:rsidRPr="00B2008B">
        <w:t>位符</w:t>
      </w:r>
      <w:r w:rsidRPr="00B2008B">
        <w:t>&lt;bos&gt;</w:t>
      </w:r>
      <w:r w:rsidRPr="00B2008B">
        <w:t>，每次会根据输入预测下一个出现的单词，并对输入进行更新，直到预测出</w:t>
      </w:r>
      <w:proofErr w:type="gramStart"/>
      <w:r w:rsidRPr="00B2008B">
        <w:t>终止占</w:t>
      </w:r>
      <w:proofErr w:type="gramEnd"/>
      <w:r w:rsidRPr="00B2008B">
        <w:t>位符</w:t>
      </w:r>
      <w:r w:rsidRPr="00B2008B">
        <w:t>&lt;eos&gt;</w:t>
      </w:r>
      <w:r w:rsidRPr="00B2008B">
        <w:t>。</w:t>
      </w:r>
    </w:p>
    <w:p w14:paraId="38C55CB9" w14:textId="77777777" w:rsidR="00B2008B" w:rsidRDefault="00B2008B" w:rsidP="00643AD0">
      <w:pPr>
        <w:pStyle w:val="2f2"/>
      </w:pPr>
      <w:r>
        <w:rPr>
          <w:rFonts w:hint="eastAsia"/>
        </w:rPr>
        <w:t xml:space="preserve">def </w:t>
      </w:r>
      <w:proofErr w:type="gramStart"/>
      <w:r>
        <w:rPr>
          <w:rFonts w:hint="eastAsia"/>
        </w:rPr>
        <w:t>inference(</w:t>
      </w:r>
      <w:proofErr w:type="gramEnd"/>
      <w:r>
        <w:rPr>
          <w:rFonts w:hint="eastAsia"/>
        </w:rPr>
        <w:t>sentence, max_len=32):</w:t>
      </w:r>
    </w:p>
    <w:p w14:paraId="0682F802" w14:textId="77777777" w:rsidR="00B2008B" w:rsidRDefault="00B2008B" w:rsidP="00643AD0">
      <w:pPr>
        <w:pStyle w:val="2f2"/>
        <w:rPr>
          <w:lang w:eastAsia="zh-CN"/>
        </w:rPr>
      </w:pPr>
      <w:r>
        <w:rPr>
          <w:rFonts w:hint="eastAsia"/>
        </w:rPr>
        <w:t xml:space="preserve">    </w:t>
      </w:r>
      <w:r>
        <w:rPr>
          <w:rFonts w:hint="eastAsia"/>
          <w:lang w:eastAsia="zh-CN"/>
        </w:rPr>
        <w:t>"""</w:t>
      </w:r>
      <w:r>
        <w:rPr>
          <w:rFonts w:hint="eastAsia"/>
          <w:lang w:eastAsia="zh-CN"/>
        </w:rPr>
        <w:t>模型推理：输入一个德语句子，输出翻译后的英文句子</w:t>
      </w:r>
    </w:p>
    <w:p w14:paraId="69710D30" w14:textId="77777777" w:rsidR="00B2008B" w:rsidRDefault="00B2008B" w:rsidP="00643AD0">
      <w:pPr>
        <w:pStyle w:val="2f2"/>
      </w:pPr>
      <w:r>
        <w:rPr>
          <w:rFonts w:hint="eastAsia"/>
          <w:lang w:eastAsia="zh-CN"/>
        </w:rPr>
        <w:t xml:space="preserve">    </w:t>
      </w:r>
      <w:r>
        <w:rPr>
          <w:rFonts w:hint="eastAsia"/>
        </w:rPr>
        <w:t>enc_inputs: [batch_</w:t>
      </w:r>
      <w:proofErr w:type="gramStart"/>
      <w:r>
        <w:rPr>
          <w:rFonts w:hint="eastAsia"/>
        </w:rPr>
        <w:t>size(</w:t>
      </w:r>
      <w:proofErr w:type="gramEnd"/>
      <w:r>
        <w:rPr>
          <w:rFonts w:hint="eastAsia"/>
        </w:rPr>
        <w:t>1), src_len]</w:t>
      </w:r>
    </w:p>
    <w:p w14:paraId="3113C793" w14:textId="77777777" w:rsidR="00B2008B" w:rsidRDefault="00B2008B" w:rsidP="00643AD0">
      <w:pPr>
        <w:pStyle w:val="2f2"/>
      </w:pPr>
      <w:r>
        <w:rPr>
          <w:rFonts w:hint="eastAsia"/>
        </w:rPr>
        <w:t xml:space="preserve">    """</w:t>
      </w:r>
    </w:p>
    <w:p w14:paraId="5EDC23C6" w14:textId="77777777" w:rsidR="00B2008B" w:rsidRDefault="00B2008B" w:rsidP="00643AD0">
      <w:pPr>
        <w:pStyle w:val="2f2"/>
      </w:pPr>
      <w:r>
        <w:rPr>
          <w:rFonts w:hint="eastAsia"/>
        </w:rPr>
        <w:t xml:space="preserve">    new_model.set_</w:t>
      </w:r>
      <w:proofErr w:type="gramStart"/>
      <w:r>
        <w:rPr>
          <w:rFonts w:hint="eastAsia"/>
        </w:rPr>
        <w:t>train(</w:t>
      </w:r>
      <w:proofErr w:type="gramEnd"/>
      <w:r>
        <w:rPr>
          <w:rFonts w:hint="eastAsia"/>
        </w:rPr>
        <w:t>False)</w:t>
      </w:r>
    </w:p>
    <w:p w14:paraId="3E5546CF" w14:textId="77777777" w:rsidR="00B2008B" w:rsidRDefault="00B2008B" w:rsidP="00643AD0">
      <w:pPr>
        <w:pStyle w:val="2f2"/>
      </w:pPr>
    </w:p>
    <w:p w14:paraId="688A51E8" w14:textId="77777777" w:rsidR="00B2008B" w:rsidRDefault="00B2008B" w:rsidP="00643AD0">
      <w:pPr>
        <w:pStyle w:val="2f2"/>
      </w:pPr>
      <w:r>
        <w:rPr>
          <w:rFonts w:hint="eastAsia"/>
        </w:rPr>
        <w:t xml:space="preserve">    if </w:t>
      </w:r>
      <w:proofErr w:type="gramStart"/>
      <w:r>
        <w:rPr>
          <w:rFonts w:hint="eastAsia"/>
        </w:rPr>
        <w:t>isinstance(</w:t>
      </w:r>
      <w:proofErr w:type="gramEnd"/>
      <w:r>
        <w:rPr>
          <w:rFonts w:hint="eastAsia"/>
        </w:rPr>
        <w:t>sentence, str):</w:t>
      </w:r>
    </w:p>
    <w:p w14:paraId="1D7521E7" w14:textId="77777777" w:rsidR="00B2008B" w:rsidRDefault="00B2008B" w:rsidP="00643AD0">
      <w:pPr>
        <w:pStyle w:val="2f2"/>
      </w:pPr>
      <w:r>
        <w:rPr>
          <w:rFonts w:hint="eastAsia"/>
        </w:rPr>
        <w:t xml:space="preserve">        tokens = [</w:t>
      </w:r>
      <w:proofErr w:type="gramStart"/>
      <w:r>
        <w:rPr>
          <w:rFonts w:hint="eastAsia"/>
        </w:rPr>
        <w:t>tok.lower</w:t>
      </w:r>
      <w:proofErr w:type="gramEnd"/>
      <w:r>
        <w:rPr>
          <w:rFonts w:hint="eastAsia"/>
        </w:rPr>
        <w:t>() for tok in re.findall(r'\w+|[^\w\s]', sentence.rstrip())]</w:t>
      </w:r>
    </w:p>
    <w:p w14:paraId="31A24E9F" w14:textId="77777777" w:rsidR="00B2008B" w:rsidRDefault="00B2008B" w:rsidP="00643AD0">
      <w:pPr>
        <w:pStyle w:val="2f2"/>
      </w:pPr>
      <w:r>
        <w:rPr>
          <w:rFonts w:hint="eastAsia"/>
        </w:rPr>
        <w:t xml:space="preserve">    else:</w:t>
      </w:r>
    </w:p>
    <w:p w14:paraId="3AAEE9FA" w14:textId="77777777" w:rsidR="00B2008B" w:rsidRDefault="00B2008B" w:rsidP="00643AD0">
      <w:pPr>
        <w:pStyle w:val="2f2"/>
      </w:pPr>
      <w:r>
        <w:rPr>
          <w:rFonts w:hint="eastAsia"/>
        </w:rPr>
        <w:t xml:space="preserve">        tokens = [</w:t>
      </w:r>
      <w:proofErr w:type="gramStart"/>
      <w:r>
        <w:rPr>
          <w:rFonts w:hint="eastAsia"/>
        </w:rPr>
        <w:t>token.lower</w:t>
      </w:r>
      <w:proofErr w:type="gramEnd"/>
      <w:r>
        <w:rPr>
          <w:rFonts w:hint="eastAsia"/>
        </w:rPr>
        <w:t>() for token in sentence]</w:t>
      </w:r>
    </w:p>
    <w:p w14:paraId="6352E8D8" w14:textId="77777777" w:rsidR="00B2008B" w:rsidRDefault="00B2008B" w:rsidP="00643AD0">
      <w:pPr>
        <w:pStyle w:val="2f2"/>
      </w:pPr>
    </w:p>
    <w:p w14:paraId="7EBB9C2D" w14:textId="77777777" w:rsidR="00B2008B" w:rsidRDefault="00B2008B" w:rsidP="00643AD0">
      <w:pPr>
        <w:pStyle w:val="2f2"/>
      </w:pPr>
      <w:r>
        <w:rPr>
          <w:rFonts w:hint="eastAsia"/>
        </w:rPr>
        <w:t xml:space="preserve">    if len(tokens) &gt; max_len - 2:</w:t>
      </w:r>
    </w:p>
    <w:p w14:paraId="7E637842" w14:textId="77777777" w:rsidR="00B2008B" w:rsidRDefault="00B2008B" w:rsidP="00643AD0">
      <w:pPr>
        <w:pStyle w:val="2f2"/>
      </w:pPr>
      <w:r>
        <w:rPr>
          <w:rFonts w:hint="eastAsia"/>
        </w:rPr>
        <w:t xml:space="preserve">        src_len = max_len</w:t>
      </w:r>
    </w:p>
    <w:p w14:paraId="49097D61" w14:textId="77777777" w:rsidR="00B2008B" w:rsidRDefault="00B2008B" w:rsidP="00643AD0">
      <w:pPr>
        <w:pStyle w:val="2f2"/>
      </w:pPr>
      <w:r>
        <w:rPr>
          <w:rFonts w:hint="eastAsia"/>
        </w:rPr>
        <w:lastRenderedPageBreak/>
        <w:t xml:space="preserve">        tokens = ['&lt;bos&gt;'] + </w:t>
      </w:r>
      <w:proofErr w:type="gramStart"/>
      <w:r>
        <w:rPr>
          <w:rFonts w:hint="eastAsia"/>
        </w:rPr>
        <w:t>tokens[</w:t>
      </w:r>
      <w:proofErr w:type="gramEnd"/>
      <w:r>
        <w:rPr>
          <w:rFonts w:hint="eastAsia"/>
        </w:rPr>
        <w:t>:max_len - 2] + ['&lt;eos&gt;']</w:t>
      </w:r>
    </w:p>
    <w:p w14:paraId="0C1BC064" w14:textId="77777777" w:rsidR="00B2008B" w:rsidRDefault="00B2008B" w:rsidP="00643AD0">
      <w:pPr>
        <w:pStyle w:val="2f2"/>
      </w:pPr>
      <w:r>
        <w:rPr>
          <w:rFonts w:hint="eastAsia"/>
        </w:rPr>
        <w:t xml:space="preserve">    else:</w:t>
      </w:r>
    </w:p>
    <w:p w14:paraId="1FB0811D" w14:textId="77777777" w:rsidR="00B2008B" w:rsidRDefault="00B2008B" w:rsidP="00643AD0">
      <w:pPr>
        <w:pStyle w:val="2f2"/>
      </w:pPr>
      <w:r>
        <w:rPr>
          <w:rFonts w:hint="eastAsia"/>
        </w:rPr>
        <w:t xml:space="preserve">        src_len = len(tokens) + 2</w:t>
      </w:r>
    </w:p>
    <w:p w14:paraId="515605A2" w14:textId="77777777" w:rsidR="00B2008B" w:rsidRDefault="00B2008B" w:rsidP="00643AD0">
      <w:pPr>
        <w:pStyle w:val="2f2"/>
      </w:pPr>
      <w:r>
        <w:rPr>
          <w:rFonts w:hint="eastAsia"/>
        </w:rPr>
        <w:t xml:space="preserve">        tokens = ['&lt;bos&gt;'] + tokens + ['&lt;eos&gt;'] + ['&lt;pad&gt;'] * (max_len - src_len)</w:t>
      </w:r>
    </w:p>
    <w:p w14:paraId="6C22F85B" w14:textId="77777777" w:rsidR="00B2008B" w:rsidRDefault="00B2008B" w:rsidP="00643AD0">
      <w:pPr>
        <w:pStyle w:val="2f2"/>
      </w:pPr>
    </w:p>
    <w:p w14:paraId="149EB977" w14:textId="77777777" w:rsidR="00B2008B" w:rsidRDefault="00B2008B" w:rsidP="00643AD0">
      <w:pPr>
        <w:pStyle w:val="2f2"/>
      </w:pPr>
      <w:r>
        <w:rPr>
          <w:rFonts w:hint="eastAsia"/>
        </w:rPr>
        <w:t xml:space="preserve">    indexes = de_</w:t>
      </w:r>
      <w:proofErr w:type="gramStart"/>
      <w:r>
        <w:rPr>
          <w:rFonts w:hint="eastAsia"/>
        </w:rPr>
        <w:t>vocab.encode</w:t>
      </w:r>
      <w:proofErr w:type="gramEnd"/>
      <w:r>
        <w:rPr>
          <w:rFonts w:hint="eastAsia"/>
        </w:rPr>
        <w:t>(tokens)</w:t>
      </w:r>
    </w:p>
    <w:p w14:paraId="283DCE31" w14:textId="77777777" w:rsidR="00B2008B" w:rsidRDefault="00B2008B" w:rsidP="00643AD0">
      <w:pPr>
        <w:pStyle w:val="2f2"/>
      </w:pPr>
      <w:r>
        <w:rPr>
          <w:rFonts w:hint="eastAsia"/>
        </w:rPr>
        <w:t xml:space="preserve">    enc_inputs = </w:t>
      </w:r>
      <w:proofErr w:type="gramStart"/>
      <w:r>
        <w:rPr>
          <w:rFonts w:hint="eastAsia"/>
        </w:rPr>
        <w:t>Tensor(</w:t>
      </w:r>
      <w:proofErr w:type="gramEnd"/>
      <w:r>
        <w:rPr>
          <w:rFonts w:hint="eastAsia"/>
        </w:rPr>
        <w:t>indexes, mstype.float32).expand_dims(0)</w:t>
      </w:r>
    </w:p>
    <w:p w14:paraId="661BFDF9" w14:textId="77777777" w:rsidR="00B2008B" w:rsidRDefault="00B2008B" w:rsidP="00643AD0">
      <w:pPr>
        <w:pStyle w:val="2f2"/>
      </w:pPr>
    </w:p>
    <w:p w14:paraId="5AEB20EF" w14:textId="77777777" w:rsidR="00B2008B" w:rsidRDefault="00B2008B" w:rsidP="00643AD0">
      <w:pPr>
        <w:pStyle w:val="2f2"/>
      </w:pPr>
      <w:r>
        <w:rPr>
          <w:rFonts w:hint="eastAsia"/>
        </w:rPr>
        <w:t xml:space="preserve">    enc_outputs, _ = new_</w:t>
      </w:r>
      <w:proofErr w:type="gramStart"/>
      <w:r>
        <w:rPr>
          <w:rFonts w:hint="eastAsia"/>
        </w:rPr>
        <w:t>model.encoder</w:t>
      </w:r>
      <w:proofErr w:type="gramEnd"/>
      <w:r>
        <w:rPr>
          <w:rFonts w:hint="eastAsia"/>
        </w:rPr>
        <w:t>(enc_inputs, src_pad_idx)</w:t>
      </w:r>
    </w:p>
    <w:p w14:paraId="095B44BF" w14:textId="77777777" w:rsidR="00B2008B" w:rsidRDefault="00B2008B" w:rsidP="00643AD0">
      <w:pPr>
        <w:pStyle w:val="2f2"/>
      </w:pPr>
    </w:p>
    <w:p w14:paraId="0D6917A6" w14:textId="77777777" w:rsidR="00B2008B" w:rsidRDefault="00B2008B" w:rsidP="00643AD0">
      <w:pPr>
        <w:pStyle w:val="2f2"/>
      </w:pPr>
      <w:r>
        <w:rPr>
          <w:rFonts w:hint="eastAsia"/>
        </w:rPr>
        <w:t xml:space="preserve">    dec_inputs = Tensor([[en_vocab.bos_idx]], </w:t>
      </w:r>
      <w:proofErr w:type="gramStart"/>
      <w:r>
        <w:rPr>
          <w:rFonts w:hint="eastAsia"/>
        </w:rPr>
        <w:t>mstype.float</w:t>
      </w:r>
      <w:proofErr w:type="gramEnd"/>
      <w:r>
        <w:rPr>
          <w:rFonts w:hint="eastAsia"/>
        </w:rPr>
        <w:t>32)</w:t>
      </w:r>
    </w:p>
    <w:p w14:paraId="13BD00FE" w14:textId="77777777" w:rsidR="00B2008B" w:rsidRDefault="00B2008B" w:rsidP="00643AD0">
      <w:pPr>
        <w:pStyle w:val="2f2"/>
      </w:pPr>
    </w:p>
    <w:p w14:paraId="54DBC0E7" w14:textId="77777777" w:rsidR="00B2008B" w:rsidRDefault="00B2008B" w:rsidP="00643AD0">
      <w:pPr>
        <w:pStyle w:val="2f2"/>
      </w:pPr>
      <w:r>
        <w:rPr>
          <w:rFonts w:hint="eastAsia"/>
        </w:rPr>
        <w:t xml:space="preserve">    max_len = enc_</w:t>
      </w:r>
      <w:proofErr w:type="gramStart"/>
      <w:r>
        <w:rPr>
          <w:rFonts w:hint="eastAsia"/>
        </w:rPr>
        <w:t>inputs.shape</w:t>
      </w:r>
      <w:proofErr w:type="gramEnd"/>
      <w:r>
        <w:rPr>
          <w:rFonts w:hint="eastAsia"/>
        </w:rPr>
        <w:t>[1]</w:t>
      </w:r>
    </w:p>
    <w:p w14:paraId="0D843357" w14:textId="77777777" w:rsidR="00B2008B" w:rsidRDefault="00B2008B" w:rsidP="00643AD0">
      <w:pPr>
        <w:pStyle w:val="2f2"/>
      </w:pPr>
      <w:r>
        <w:rPr>
          <w:rFonts w:hint="eastAsia"/>
        </w:rPr>
        <w:t xml:space="preserve">    for _ in range(max_len):</w:t>
      </w:r>
    </w:p>
    <w:p w14:paraId="23B246C8" w14:textId="77777777" w:rsidR="00B2008B" w:rsidRDefault="00B2008B" w:rsidP="00643AD0">
      <w:pPr>
        <w:pStyle w:val="2f2"/>
      </w:pPr>
      <w:r>
        <w:rPr>
          <w:rFonts w:hint="eastAsia"/>
        </w:rPr>
        <w:t xml:space="preserve">        dec_outputs, _, _ = new_</w:t>
      </w:r>
      <w:proofErr w:type="gramStart"/>
      <w:r>
        <w:rPr>
          <w:rFonts w:hint="eastAsia"/>
        </w:rPr>
        <w:t>model.decoder</w:t>
      </w:r>
      <w:proofErr w:type="gramEnd"/>
      <w:r>
        <w:rPr>
          <w:rFonts w:hint="eastAsia"/>
        </w:rPr>
        <w:t>(dec_inputs, enc_inputs, enc_outputs, src_pad_idx, trg_pad_idx)</w:t>
      </w:r>
    </w:p>
    <w:p w14:paraId="095226A6" w14:textId="77777777" w:rsidR="00B2008B" w:rsidRDefault="00B2008B" w:rsidP="00643AD0">
      <w:pPr>
        <w:pStyle w:val="2f2"/>
      </w:pPr>
      <w:r>
        <w:rPr>
          <w:rFonts w:hint="eastAsia"/>
        </w:rPr>
        <w:t xml:space="preserve">        dec_logits = dec_</w:t>
      </w:r>
      <w:proofErr w:type="gramStart"/>
      <w:r>
        <w:rPr>
          <w:rFonts w:hint="eastAsia"/>
        </w:rPr>
        <w:t>outputs.view</w:t>
      </w:r>
      <w:proofErr w:type="gramEnd"/>
      <w:r>
        <w:rPr>
          <w:rFonts w:hint="eastAsia"/>
        </w:rPr>
        <w:t>((-1, dec_outputs.shape[-1]))</w:t>
      </w:r>
    </w:p>
    <w:p w14:paraId="2FA1666D" w14:textId="77777777" w:rsidR="00B2008B" w:rsidRDefault="00B2008B" w:rsidP="00643AD0">
      <w:pPr>
        <w:pStyle w:val="2f2"/>
      </w:pPr>
    </w:p>
    <w:p w14:paraId="5DE33F4F" w14:textId="77777777" w:rsidR="00B2008B" w:rsidRDefault="00B2008B" w:rsidP="00643AD0">
      <w:pPr>
        <w:pStyle w:val="2f2"/>
      </w:pPr>
      <w:r>
        <w:rPr>
          <w:rFonts w:hint="eastAsia"/>
        </w:rPr>
        <w:t xml:space="preserve">        dec_logits = dec_</w:t>
      </w:r>
      <w:proofErr w:type="gramStart"/>
      <w:r>
        <w:rPr>
          <w:rFonts w:hint="eastAsia"/>
        </w:rPr>
        <w:t>logits[</w:t>
      </w:r>
      <w:proofErr w:type="gramEnd"/>
      <w:r>
        <w:rPr>
          <w:rFonts w:hint="eastAsia"/>
        </w:rPr>
        <w:t>-1, :]</w:t>
      </w:r>
    </w:p>
    <w:p w14:paraId="7200A020" w14:textId="77777777" w:rsidR="00B2008B" w:rsidRDefault="00B2008B" w:rsidP="00643AD0">
      <w:pPr>
        <w:pStyle w:val="2f2"/>
      </w:pPr>
      <w:r>
        <w:rPr>
          <w:rFonts w:hint="eastAsia"/>
        </w:rPr>
        <w:t xml:space="preserve">        pred = dec_</w:t>
      </w:r>
      <w:proofErr w:type="gramStart"/>
      <w:r>
        <w:rPr>
          <w:rFonts w:hint="eastAsia"/>
        </w:rPr>
        <w:t>logits.argmax</w:t>
      </w:r>
      <w:proofErr w:type="gramEnd"/>
      <w:r>
        <w:rPr>
          <w:rFonts w:hint="eastAsia"/>
        </w:rPr>
        <w:t>(axis=0).expand_dims(0).expand_dims(0)</w:t>
      </w:r>
    </w:p>
    <w:p w14:paraId="1D0BD115" w14:textId="77777777" w:rsidR="00B2008B" w:rsidRDefault="00B2008B" w:rsidP="00643AD0">
      <w:pPr>
        <w:pStyle w:val="2f2"/>
      </w:pPr>
      <w:r>
        <w:rPr>
          <w:rFonts w:hint="eastAsia"/>
        </w:rPr>
        <w:t xml:space="preserve">        pred = </w:t>
      </w:r>
      <w:proofErr w:type="gramStart"/>
      <w:r>
        <w:rPr>
          <w:rFonts w:hint="eastAsia"/>
        </w:rPr>
        <w:t>pred.astype</w:t>
      </w:r>
      <w:proofErr w:type="gramEnd"/>
      <w:r>
        <w:rPr>
          <w:rFonts w:hint="eastAsia"/>
        </w:rPr>
        <w:t>(mstype.float32)</w:t>
      </w:r>
    </w:p>
    <w:p w14:paraId="6960C401" w14:textId="77777777" w:rsidR="00B2008B" w:rsidRDefault="00B2008B" w:rsidP="00643AD0">
      <w:pPr>
        <w:pStyle w:val="2f2"/>
      </w:pPr>
    </w:p>
    <w:p w14:paraId="404C4F1A" w14:textId="77777777" w:rsidR="00B2008B" w:rsidRDefault="00B2008B" w:rsidP="00643AD0">
      <w:pPr>
        <w:pStyle w:val="2f2"/>
      </w:pPr>
      <w:r>
        <w:rPr>
          <w:rFonts w:hint="eastAsia"/>
        </w:rPr>
        <w:t xml:space="preserve">        dec_inputs = </w:t>
      </w:r>
      <w:proofErr w:type="gramStart"/>
      <w:r>
        <w:rPr>
          <w:rFonts w:hint="eastAsia"/>
        </w:rPr>
        <w:t>ops.concat</w:t>
      </w:r>
      <w:proofErr w:type="gramEnd"/>
      <w:r>
        <w:rPr>
          <w:rFonts w:hint="eastAsia"/>
        </w:rPr>
        <w:t>((dec_inputs, pred), axis=1)</w:t>
      </w:r>
    </w:p>
    <w:p w14:paraId="4A837222" w14:textId="77777777" w:rsidR="00B2008B" w:rsidRDefault="00B2008B" w:rsidP="00643AD0">
      <w:pPr>
        <w:pStyle w:val="2f2"/>
      </w:pPr>
    </w:p>
    <w:p w14:paraId="2FBE6C74" w14:textId="77777777" w:rsidR="00B2008B" w:rsidRDefault="00B2008B" w:rsidP="00643AD0">
      <w:pPr>
        <w:pStyle w:val="2f2"/>
      </w:pPr>
      <w:r>
        <w:rPr>
          <w:rFonts w:hint="eastAsia"/>
        </w:rPr>
        <w:t xml:space="preserve">        if int(</w:t>
      </w:r>
      <w:proofErr w:type="gramStart"/>
      <w:r>
        <w:rPr>
          <w:rFonts w:hint="eastAsia"/>
        </w:rPr>
        <w:t>pred.asnumpy</w:t>
      </w:r>
      <w:proofErr w:type="gramEnd"/>
      <w:r>
        <w:rPr>
          <w:rFonts w:hint="eastAsia"/>
        </w:rPr>
        <w:t>()[0]) == en_vocab.eos_idx:</w:t>
      </w:r>
    </w:p>
    <w:p w14:paraId="37535969" w14:textId="77777777" w:rsidR="00B2008B" w:rsidRDefault="00B2008B" w:rsidP="00643AD0">
      <w:pPr>
        <w:pStyle w:val="2f2"/>
      </w:pPr>
      <w:r>
        <w:rPr>
          <w:rFonts w:hint="eastAsia"/>
        </w:rPr>
        <w:t xml:space="preserve">            break</w:t>
      </w:r>
    </w:p>
    <w:p w14:paraId="1399DEA0" w14:textId="77777777" w:rsidR="00B2008B" w:rsidRDefault="00B2008B" w:rsidP="00643AD0">
      <w:pPr>
        <w:pStyle w:val="2f2"/>
      </w:pPr>
    </w:p>
    <w:p w14:paraId="10FE4C90" w14:textId="77777777" w:rsidR="00B2008B" w:rsidRDefault="00B2008B" w:rsidP="00643AD0">
      <w:pPr>
        <w:pStyle w:val="2f2"/>
      </w:pPr>
      <w:r>
        <w:rPr>
          <w:rFonts w:hint="eastAsia"/>
        </w:rPr>
        <w:t xml:space="preserve">    trg_indexes = [int(i) for i in dec_</w:t>
      </w:r>
      <w:proofErr w:type="gramStart"/>
      <w:r>
        <w:rPr>
          <w:rFonts w:hint="eastAsia"/>
        </w:rPr>
        <w:t>inputs.view</w:t>
      </w:r>
      <w:proofErr w:type="gramEnd"/>
      <w:r>
        <w:rPr>
          <w:rFonts w:hint="eastAsia"/>
        </w:rPr>
        <w:t>(-1).asnumpy()]</w:t>
      </w:r>
    </w:p>
    <w:p w14:paraId="06CBD8C7" w14:textId="77777777" w:rsidR="00B2008B" w:rsidRDefault="00B2008B" w:rsidP="00643AD0">
      <w:pPr>
        <w:pStyle w:val="2f2"/>
      </w:pPr>
      <w:r>
        <w:rPr>
          <w:rFonts w:hint="eastAsia"/>
        </w:rPr>
        <w:t xml:space="preserve">    eos_idx = trg_</w:t>
      </w:r>
      <w:proofErr w:type="gramStart"/>
      <w:r>
        <w:rPr>
          <w:rFonts w:hint="eastAsia"/>
        </w:rPr>
        <w:t>indexes.index</w:t>
      </w:r>
      <w:proofErr w:type="gramEnd"/>
      <w:r>
        <w:rPr>
          <w:rFonts w:hint="eastAsia"/>
        </w:rPr>
        <w:t>(en_vocab.eos_idx) if en_vocab.eos_idx in trg_indexes else -1</w:t>
      </w:r>
    </w:p>
    <w:p w14:paraId="55480111" w14:textId="77777777" w:rsidR="00B2008B" w:rsidRDefault="00B2008B" w:rsidP="00643AD0">
      <w:pPr>
        <w:pStyle w:val="2f2"/>
      </w:pPr>
      <w:r>
        <w:rPr>
          <w:rFonts w:hint="eastAsia"/>
        </w:rPr>
        <w:t xml:space="preserve">    trg_tokens = en_</w:t>
      </w:r>
      <w:proofErr w:type="gramStart"/>
      <w:r>
        <w:rPr>
          <w:rFonts w:hint="eastAsia"/>
        </w:rPr>
        <w:t>vocab.decode</w:t>
      </w:r>
      <w:proofErr w:type="gramEnd"/>
      <w:r>
        <w:rPr>
          <w:rFonts w:hint="eastAsia"/>
        </w:rPr>
        <w:t>(trg_indexes[1:eos_idx])</w:t>
      </w:r>
    </w:p>
    <w:p w14:paraId="465DBA8C" w14:textId="77777777" w:rsidR="00B2008B" w:rsidRDefault="00B2008B" w:rsidP="00643AD0">
      <w:pPr>
        <w:pStyle w:val="2f2"/>
      </w:pPr>
    </w:p>
    <w:p w14:paraId="417C3A4E" w14:textId="664230FC" w:rsidR="00B2008B" w:rsidRPr="001D14A5" w:rsidRDefault="00B2008B" w:rsidP="00711A0C">
      <w:pPr>
        <w:pStyle w:val="2f2"/>
        <w:rPr>
          <w:rFonts w:hint="eastAsia"/>
        </w:rPr>
      </w:pPr>
      <w:r>
        <w:rPr>
          <w:rFonts w:hint="eastAsia"/>
        </w:rPr>
        <w:t xml:space="preserve">    return trg_tokens</w:t>
      </w:r>
    </w:p>
    <w:p w14:paraId="050F2F5B" w14:textId="145E0E37" w:rsidR="00A759B2" w:rsidRDefault="00A759B2" w:rsidP="00711A0C">
      <w:pPr>
        <w:pStyle w:val="1e"/>
        <w:rPr>
          <w:rFonts w:hint="eastAsia"/>
        </w:rPr>
      </w:pPr>
      <w:r w:rsidRPr="001D14A5">
        <w:t>以测试数据集中的第一组语句为例，进行测试。</w:t>
      </w:r>
    </w:p>
    <w:p w14:paraId="49B9CF8B" w14:textId="77777777" w:rsidR="001D14A5" w:rsidRDefault="001D14A5" w:rsidP="00643AD0">
      <w:pPr>
        <w:pStyle w:val="2f2"/>
      </w:pPr>
      <w:r>
        <w:rPr>
          <w:rFonts w:hint="eastAsia"/>
        </w:rPr>
        <w:t>example_idx = 0</w:t>
      </w:r>
    </w:p>
    <w:p w14:paraId="785BD292" w14:textId="77777777" w:rsidR="001D14A5" w:rsidRDefault="001D14A5" w:rsidP="00643AD0">
      <w:pPr>
        <w:pStyle w:val="2f2"/>
      </w:pPr>
    </w:p>
    <w:p w14:paraId="75AA2B63" w14:textId="77777777" w:rsidR="001D14A5" w:rsidRDefault="001D14A5" w:rsidP="00643AD0">
      <w:pPr>
        <w:pStyle w:val="2f2"/>
      </w:pPr>
      <w:r>
        <w:rPr>
          <w:rFonts w:hint="eastAsia"/>
        </w:rPr>
        <w:t>src = test_dataset[example_</w:t>
      </w:r>
      <w:proofErr w:type="gramStart"/>
      <w:r>
        <w:rPr>
          <w:rFonts w:hint="eastAsia"/>
        </w:rPr>
        <w:t>idx][</w:t>
      </w:r>
      <w:proofErr w:type="gramEnd"/>
      <w:r>
        <w:rPr>
          <w:rFonts w:hint="eastAsia"/>
        </w:rPr>
        <w:t>0]</w:t>
      </w:r>
    </w:p>
    <w:p w14:paraId="1C4F7B04" w14:textId="77777777" w:rsidR="001D14A5" w:rsidRDefault="001D14A5" w:rsidP="00643AD0">
      <w:pPr>
        <w:pStyle w:val="2f2"/>
      </w:pPr>
      <w:r>
        <w:rPr>
          <w:rFonts w:hint="eastAsia"/>
        </w:rPr>
        <w:t>trg = test_dataset[example_</w:t>
      </w:r>
      <w:proofErr w:type="gramStart"/>
      <w:r>
        <w:rPr>
          <w:rFonts w:hint="eastAsia"/>
        </w:rPr>
        <w:t>idx][</w:t>
      </w:r>
      <w:proofErr w:type="gramEnd"/>
      <w:r>
        <w:rPr>
          <w:rFonts w:hint="eastAsia"/>
        </w:rPr>
        <w:t>1]</w:t>
      </w:r>
    </w:p>
    <w:p w14:paraId="302EFA48" w14:textId="77777777" w:rsidR="001D14A5" w:rsidRDefault="001D14A5" w:rsidP="00643AD0">
      <w:pPr>
        <w:pStyle w:val="2f2"/>
      </w:pPr>
      <w:r>
        <w:rPr>
          <w:rFonts w:hint="eastAsia"/>
        </w:rPr>
        <w:t>pred_trg = inference(src)</w:t>
      </w:r>
    </w:p>
    <w:p w14:paraId="15446DFB" w14:textId="77777777" w:rsidR="001D14A5" w:rsidRDefault="001D14A5" w:rsidP="00643AD0">
      <w:pPr>
        <w:pStyle w:val="2f2"/>
      </w:pPr>
    </w:p>
    <w:p w14:paraId="7D3BF725" w14:textId="77777777" w:rsidR="001D14A5" w:rsidRDefault="001D14A5" w:rsidP="00643AD0">
      <w:pPr>
        <w:pStyle w:val="2f2"/>
      </w:pPr>
      <w:proofErr w:type="gramStart"/>
      <w:r>
        <w:rPr>
          <w:rFonts w:hint="eastAsia"/>
        </w:rPr>
        <w:t>print(</w:t>
      </w:r>
      <w:proofErr w:type="gramEnd"/>
      <w:r>
        <w:rPr>
          <w:rFonts w:hint="eastAsia"/>
        </w:rPr>
        <w:t>f'src = {src}')</w:t>
      </w:r>
    </w:p>
    <w:p w14:paraId="008532CB" w14:textId="77777777" w:rsidR="001D14A5" w:rsidRDefault="001D14A5" w:rsidP="00643AD0">
      <w:pPr>
        <w:pStyle w:val="2f2"/>
      </w:pPr>
      <w:proofErr w:type="gramStart"/>
      <w:r>
        <w:rPr>
          <w:rFonts w:hint="eastAsia"/>
        </w:rPr>
        <w:t>print(</w:t>
      </w:r>
      <w:proofErr w:type="gramEnd"/>
      <w:r>
        <w:rPr>
          <w:rFonts w:hint="eastAsia"/>
        </w:rPr>
        <w:t>f'trg = {trg}')</w:t>
      </w:r>
    </w:p>
    <w:p w14:paraId="21C0DEF5" w14:textId="7E4D565F" w:rsidR="001D14A5" w:rsidRDefault="001D14A5" w:rsidP="00643AD0">
      <w:pPr>
        <w:pStyle w:val="2f2"/>
      </w:pPr>
      <w:proofErr w:type="gramStart"/>
      <w:r>
        <w:rPr>
          <w:rFonts w:hint="eastAsia"/>
        </w:rPr>
        <w:t>print(</w:t>
      </w:r>
      <w:proofErr w:type="gramEnd"/>
      <w:r>
        <w:rPr>
          <w:rFonts w:hint="eastAsia"/>
        </w:rPr>
        <w:t>f"predicted trg = {pred_trg}")</w:t>
      </w:r>
    </w:p>
    <w:p w14:paraId="77F77F48" w14:textId="26858BB9" w:rsidR="00D8617B" w:rsidRDefault="000411B4" w:rsidP="00643AD0">
      <w:pPr>
        <w:pStyle w:val="1e"/>
      </w:pPr>
      <w:r>
        <w:rPr>
          <w:rFonts w:hint="eastAsia"/>
        </w:rPr>
        <w:t>输出：</w:t>
      </w:r>
    </w:p>
    <w:p w14:paraId="6C4DF978" w14:textId="1895CD0B" w:rsidR="000411B4" w:rsidRDefault="000411B4" w:rsidP="00643AD0">
      <w:pPr>
        <w:pStyle w:val="1e"/>
      </w:pPr>
      <w:r>
        <w:rPr>
          <w:noProof/>
        </w:rPr>
        <w:drawing>
          <wp:inline distT="0" distB="0" distL="0" distR="0" wp14:anchorId="1C0357CD" wp14:editId="41814DE3">
            <wp:extent cx="6120130" cy="4514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1485"/>
                    </a:xfrm>
                    <a:prstGeom prst="rect">
                      <a:avLst/>
                    </a:prstGeom>
                  </pic:spPr>
                </pic:pic>
              </a:graphicData>
            </a:graphic>
          </wp:inline>
        </w:drawing>
      </w:r>
    </w:p>
    <w:p w14:paraId="0556FB55" w14:textId="075948C5" w:rsidR="00A759B2" w:rsidRPr="00711A0C" w:rsidRDefault="00A759B2" w:rsidP="00711A0C">
      <w:pPr>
        <w:pStyle w:val="9"/>
        <w:rPr>
          <w:rFonts w:hint="eastAsia"/>
        </w:rPr>
      </w:pPr>
    </w:p>
    <w:p w14:paraId="18A43677" w14:textId="410E9216" w:rsidR="00524111" w:rsidRDefault="00242283" w:rsidP="00643AD0">
      <w:pPr>
        <w:pStyle w:val="3"/>
      </w:pPr>
      <w:bookmarkStart w:id="41" w:name="_Toc181888122"/>
      <w:r>
        <w:rPr>
          <w:rFonts w:hint="eastAsia"/>
        </w:rPr>
        <w:t>B</w:t>
      </w:r>
      <w:r>
        <w:t>LEU</w:t>
      </w:r>
      <w:r>
        <w:rPr>
          <w:rFonts w:hint="eastAsia"/>
        </w:rPr>
        <w:t>得分</w:t>
      </w:r>
      <w:bookmarkEnd w:id="41"/>
    </w:p>
    <w:p w14:paraId="67073FA4" w14:textId="7E0D553A" w:rsidR="00524111" w:rsidRPr="00C048EA" w:rsidRDefault="00524111" w:rsidP="00C048EA">
      <w:pPr>
        <w:pStyle w:val="1e"/>
      </w:pPr>
    </w:p>
    <w:p w14:paraId="1EFCDFBC" w14:textId="77777777" w:rsidR="0064137A" w:rsidRPr="00C048EA" w:rsidRDefault="0064137A" w:rsidP="00C048EA">
      <w:pPr>
        <w:pStyle w:val="1e"/>
      </w:pPr>
      <w:r w:rsidRPr="00C048EA">
        <w:t>双语替换评测得分（</w:t>
      </w:r>
      <w:r w:rsidRPr="00C048EA">
        <w:t>bilingual evaluation understudy</w:t>
      </w:r>
      <w:r w:rsidRPr="00C048EA">
        <w:t>，</w:t>
      </w:r>
      <w:r w:rsidRPr="00C048EA">
        <w:t>BLEU</w:t>
      </w:r>
      <w:r w:rsidRPr="00C048EA">
        <w:t>）为衡量文本翻译模型生成出来的语句好坏的一种算法，它的核心在于评估机器翻译的译文</w:t>
      </w:r>
      <w:r w:rsidRPr="00C048EA">
        <w:t> predpred </w:t>
      </w:r>
      <w:r w:rsidRPr="00C048EA">
        <w:t>与人工翻译的参考译文</w:t>
      </w:r>
      <w:r w:rsidRPr="00C048EA">
        <w:t> labellabel </w:t>
      </w:r>
      <w:r w:rsidRPr="00C048EA">
        <w:t>的相似度。通过对机器译文的片段与参考译文进行比较，计算出各个片段的</w:t>
      </w:r>
      <w:proofErr w:type="gramStart"/>
      <w:r w:rsidRPr="00C048EA">
        <w:t>的</w:t>
      </w:r>
      <w:proofErr w:type="gramEnd"/>
      <w:r w:rsidRPr="00C048EA">
        <w:t>分数，并配以权重进行加和，基本规则为：</w:t>
      </w:r>
    </w:p>
    <w:p w14:paraId="661FEE29" w14:textId="2C41D6F1" w:rsidR="0064137A" w:rsidRPr="00C048EA" w:rsidRDefault="002B2BC5" w:rsidP="00C048EA">
      <w:pPr>
        <w:pStyle w:val="1e"/>
      </w:pPr>
      <w:r w:rsidRPr="00C048EA">
        <w:rPr>
          <w:rFonts w:hint="eastAsia"/>
        </w:rPr>
        <w:t>1</w:t>
      </w:r>
      <w:r w:rsidRPr="00C048EA">
        <w:t>、</w:t>
      </w:r>
      <w:r w:rsidR="0064137A" w:rsidRPr="00C048EA">
        <w:t>惩罚过短的预测，即如果机器翻译出来的译文相对于人工翻译的参考译文过于短小，则命中率越高，需要施加更多的惩罚；</w:t>
      </w:r>
    </w:p>
    <w:p w14:paraId="720083F1" w14:textId="4333668A" w:rsidR="0064137A" w:rsidRPr="00C048EA" w:rsidRDefault="002B2BC5" w:rsidP="00C048EA">
      <w:pPr>
        <w:pStyle w:val="1e"/>
      </w:pPr>
      <w:r w:rsidRPr="00C048EA">
        <w:rPr>
          <w:rFonts w:hint="eastAsia"/>
        </w:rPr>
        <w:t>2</w:t>
      </w:r>
      <w:r w:rsidRPr="00C048EA">
        <w:t>、</w:t>
      </w:r>
      <w:r w:rsidR="0064137A" w:rsidRPr="00C048EA">
        <w:t>对长段落匹配更高的权重，即如果出现长段落的完全命中，说明机器翻译的译文更贴近人工翻译的参考译文；</w:t>
      </w:r>
    </w:p>
    <w:p w14:paraId="18D2A7B8" w14:textId="77777777" w:rsidR="0064137A" w:rsidRPr="00C048EA" w:rsidRDefault="0064137A" w:rsidP="00C048EA">
      <w:pPr>
        <w:pStyle w:val="1e"/>
      </w:pPr>
      <w:r w:rsidRPr="00C048EA">
        <w:t>BLEU</w:t>
      </w:r>
      <w:r w:rsidRPr="00C048EA">
        <w:t>的公式如下：</w:t>
      </w:r>
    </w:p>
    <w:p w14:paraId="608B89E1" w14:textId="5333C7FE" w:rsidR="0064137A" w:rsidRDefault="00575A66" w:rsidP="00524111">
      <w:pPr>
        <w:pStyle w:val="1e"/>
      </w:pPr>
      <m:oMathPara>
        <m:oMath>
          <m:r>
            <m:rPr>
              <m:sty m:val="p"/>
            </m:rPr>
            <m:t>exp⁡(min⁡(0, 1-</m:t>
          </m:r>
          <m:f>
            <m:fPr>
              <m:ctrlPr/>
            </m:fPr>
            <m:num>
              <m:r>
                <m:t>len(label)</m:t>
              </m:r>
            </m:num>
            <m:den>
              <m:r>
                <m:t>len(pred)</m:t>
              </m:r>
            </m:den>
          </m:f>
          <m:r>
            <m:rPr>
              <m:sty m:val="p"/>
            </m:rPr>
            <m:t>)</m:t>
          </m:r>
          <m:sSubSup>
            <m:sSubSupPr>
              <m:ctrlPr/>
            </m:sSubSupPr>
            <m:e>
              <m:r>
                <m:t>∏</m:t>
              </m:r>
            </m:e>
            <m:sub>
              <m:r>
                <m:t>n=1</m:t>
              </m:r>
            </m:sub>
            <m:sup>
              <m:r>
                <m:t>k</m:t>
              </m:r>
            </m:sup>
          </m:sSubSup>
          <m:sSup>
            <m:sSupPr>
              <m:ctrlPr/>
            </m:sSupPr>
            <m:e>
              <m:sSub>
                <m:sSubPr>
                  <m:ctrlPr>
                    <w:rPr>
                      <w:i/>
                    </w:rPr>
                  </m:ctrlPr>
                </m:sSubPr>
                <m:e>
                  <m:r>
                    <m:t>p</m:t>
                  </m:r>
                </m:e>
                <m:sub>
                  <m:r>
                    <m:t>n</m:t>
                  </m:r>
                </m:sub>
              </m:sSub>
            </m:e>
            <m:sup>
              <m:r>
                <m:t>1/</m:t>
              </m:r>
              <m:sSup>
                <m:sSupPr>
                  <m:ctrlPr>
                    <w:rPr>
                      <w:i/>
                    </w:rPr>
                  </m:ctrlPr>
                </m:sSupPr>
                <m:e>
                  <m:r>
                    <m:t>2</m:t>
                  </m:r>
                </m:e>
                <m:sup>
                  <m:r>
                    <m:t>n</m:t>
                  </m:r>
                </m:sup>
              </m:sSup>
            </m:sup>
          </m:sSup>
          <m:r>
            <m:rPr>
              <m:sty m:val="p"/>
            </m:rPr>
            <m:t>)</m:t>
          </m:r>
        </m:oMath>
      </m:oMathPara>
    </w:p>
    <w:p w14:paraId="6FD69FF3" w14:textId="71208DDB" w:rsidR="0064137A" w:rsidRDefault="0064137A" w:rsidP="008842F8">
      <w:pPr>
        <w:pStyle w:val="1e"/>
      </w:pPr>
    </w:p>
    <w:p w14:paraId="3BB89E5A" w14:textId="77777777" w:rsidR="008842F8" w:rsidRPr="008842F8" w:rsidRDefault="008842F8" w:rsidP="008842F8">
      <w:pPr>
        <w:pStyle w:val="41"/>
      </w:pPr>
      <w:r w:rsidRPr="008842F8">
        <w:rPr>
          <w:rFonts w:ascii="var(--jp-code-font-family)" w:hAnsi="var(--jp-code-font-family)" w:cs="宋体"/>
          <w:sz w:val="24"/>
          <w:szCs w:val="24"/>
          <w:bdr w:val="none" w:sz="0" w:space="0" w:color="auto" w:frame="1"/>
        </w:rPr>
        <w:t>len(label)</w:t>
      </w:r>
      <w:r w:rsidRPr="008842F8">
        <w:t>：人工翻译的译文长度</w:t>
      </w:r>
    </w:p>
    <w:p w14:paraId="349FC65A" w14:textId="77777777" w:rsidR="008842F8" w:rsidRPr="008842F8" w:rsidRDefault="008842F8" w:rsidP="008842F8">
      <w:pPr>
        <w:pStyle w:val="41"/>
      </w:pPr>
      <w:r w:rsidRPr="008842F8">
        <w:rPr>
          <w:rFonts w:ascii="var(--jp-code-font-family)" w:hAnsi="var(--jp-code-font-family)" w:cs="宋体"/>
          <w:sz w:val="24"/>
          <w:szCs w:val="24"/>
          <w:bdr w:val="none" w:sz="0" w:space="0" w:color="auto" w:frame="1"/>
        </w:rPr>
        <w:t>len(pred)</w:t>
      </w:r>
      <w:r w:rsidRPr="008842F8">
        <w:t>：机器翻译的译文长度</w:t>
      </w:r>
    </w:p>
    <w:p w14:paraId="7089347F" w14:textId="298EFCD7" w:rsidR="008842F8" w:rsidRDefault="008842F8" w:rsidP="008842F8">
      <w:pPr>
        <w:pStyle w:val="41"/>
      </w:pPr>
      <w:r w:rsidRPr="008842F8">
        <w:rPr>
          <w:rFonts w:ascii="var(--jp-code-font-family)" w:hAnsi="var(--jp-code-font-family)" w:cs="宋体"/>
          <w:sz w:val="24"/>
          <w:szCs w:val="24"/>
          <w:bdr w:val="none" w:sz="0" w:space="0" w:color="auto" w:frame="1"/>
        </w:rPr>
        <w:t>p_n</w:t>
      </w:r>
      <w:r w:rsidRPr="008842F8">
        <w:t>：</w:t>
      </w:r>
      <w:r w:rsidRPr="008842F8">
        <w:t>n-gram</w:t>
      </w:r>
      <w:r w:rsidRPr="008842F8">
        <w:t>的精度</w:t>
      </w:r>
    </w:p>
    <w:p w14:paraId="6D868EE2" w14:textId="77777777" w:rsidR="008842F8" w:rsidRPr="008842F8" w:rsidRDefault="008842F8" w:rsidP="008842F8">
      <w:pPr>
        <w:pStyle w:val="1e"/>
      </w:pPr>
    </w:p>
    <w:p w14:paraId="5AAFE91E" w14:textId="77777777" w:rsidR="008842F8" w:rsidRPr="008842F8" w:rsidRDefault="008842F8" w:rsidP="008842F8">
      <w:pPr>
        <w:pStyle w:val="1e"/>
      </w:pPr>
      <w:r w:rsidRPr="008842F8">
        <w:t>我们可以调用</w:t>
      </w:r>
      <w:r w:rsidRPr="008842F8">
        <w:t>nltk</w:t>
      </w:r>
      <w:r w:rsidRPr="008842F8">
        <w:t>中的</w:t>
      </w:r>
      <w:r w:rsidRPr="008842F8">
        <w:t>corpus_bleu</w:t>
      </w:r>
      <w:r w:rsidRPr="008842F8">
        <w:t>函数来计算</w:t>
      </w:r>
      <w:r w:rsidRPr="008842F8">
        <w:t>BLEU</w:t>
      </w:r>
      <w:r w:rsidRPr="008842F8">
        <w:t>。</w:t>
      </w:r>
    </w:p>
    <w:p w14:paraId="08EF0BE3" w14:textId="55A7CAB8" w:rsidR="008842F8" w:rsidRPr="008842F8" w:rsidRDefault="008842F8" w:rsidP="00B32C6B">
      <w:pPr>
        <w:pStyle w:val="2f2"/>
      </w:pPr>
    </w:p>
    <w:p w14:paraId="4FEA13CC" w14:textId="77777777" w:rsidR="00B32C6B" w:rsidRDefault="00B32C6B" w:rsidP="00B32C6B">
      <w:pPr>
        <w:pStyle w:val="2f2"/>
      </w:pPr>
      <w:r>
        <w:rPr>
          <w:rFonts w:hint="eastAsia"/>
        </w:rPr>
        <w:t xml:space="preserve">from </w:t>
      </w:r>
      <w:proofErr w:type="gramStart"/>
      <w:r>
        <w:rPr>
          <w:rFonts w:hint="eastAsia"/>
        </w:rPr>
        <w:t>nltk.translate</w:t>
      </w:r>
      <w:proofErr w:type="gramEnd"/>
      <w:r>
        <w:rPr>
          <w:rFonts w:hint="eastAsia"/>
        </w:rPr>
        <w:t>.bleu_score import corpus_bleu</w:t>
      </w:r>
    </w:p>
    <w:p w14:paraId="62065079" w14:textId="77777777" w:rsidR="00B32C6B" w:rsidRDefault="00B32C6B" w:rsidP="00B32C6B">
      <w:pPr>
        <w:pStyle w:val="2f2"/>
      </w:pPr>
    </w:p>
    <w:p w14:paraId="274A2A38" w14:textId="77777777" w:rsidR="00B32C6B" w:rsidRDefault="00B32C6B" w:rsidP="00B32C6B">
      <w:pPr>
        <w:pStyle w:val="2f2"/>
      </w:pPr>
      <w:r>
        <w:rPr>
          <w:rFonts w:hint="eastAsia"/>
        </w:rPr>
        <w:t>def calculate_</w:t>
      </w:r>
      <w:proofErr w:type="gramStart"/>
      <w:r>
        <w:rPr>
          <w:rFonts w:hint="eastAsia"/>
        </w:rPr>
        <w:t>bleu(</w:t>
      </w:r>
      <w:proofErr w:type="gramEnd"/>
      <w:r>
        <w:rPr>
          <w:rFonts w:hint="eastAsia"/>
        </w:rPr>
        <w:t>dataset, max_len=50):</w:t>
      </w:r>
    </w:p>
    <w:p w14:paraId="63426E46" w14:textId="77777777" w:rsidR="00B32C6B" w:rsidRDefault="00B32C6B" w:rsidP="00B32C6B">
      <w:pPr>
        <w:pStyle w:val="2f2"/>
      </w:pPr>
      <w:r>
        <w:rPr>
          <w:rFonts w:hint="eastAsia"/>
        </w:rPr>
        <w:t xml:space="preserve">    trgs = []</w:t>
      </w:r>
    </w:p>
    <w:p w14:paraId="068D5BA9" w14:textId="77777777" w:rsidR="00B32C6B" w:rsidRDefault="00B32C6B" w:rsidP="00B32C6B">
      <w:pPr>
        <w:pStyle w:val="2f2"/>
      </w:pPr>
      <w:r>
        <w:rPr>
          <w:rFonts w:hint="eastAsia"/>
        </w:rPr>
        <w:t xml:space="preserve">    pred_trgs = []</w:t>
      </w:r>
    </w:p>
    <w:p w14:paraId="780208E8" w14:textId="77777777" w:rsidR="00B32C6B" w:rsidRDefault="00B32C6B" w:rsidP="00B32C6B">
      <w:pPr>
        <w:pStyle w:val="2f2"/>
      </w:pPr>
      <w:r>
        <w:rPr>
          <w:rFonts w:hint="eastAsia"/>
        </w:rPr>
        <w:t xml:space="preserve">    </w:t>
      </w:r>
    </w:p>
    <w:p w14:paraId="011C9410" w14:textId="77777777" w:rsidR="00B32C6B" w:rsidRDefault="00B32C6B" w:rsidP="00B32C6B">
      <w:pPr>
        <w:pStyle w:val="2f2"/>
      </w:pPr>
      <w:r>
        <w:rPr>
          <w:rFonts w:hint="eastAsia"/>
        </w:rPr>
        <w:t xml:space="preserve">    for data in </w:t>
      </w:r>
      <w:proofErr w:type="gramStart"/>
      <w:r>
        <w:rPr>
          <w:rFonts w:hint="eastAsia"/>
        </w:rPr>
        <w:t>dataset[</w:t>
      </w:r>
      <w:proofErr w:type="gramEnd"/>
      <w:r>
        <w:rPr>
          <w:rFonts w:hint="eastAsia"/>
        </w:rPr>
        <w:t>:10]:</w:t>
      </w:r>
    </w:p>
    <w:p w14:paraId="4068CCF4" w14:textId="77777777" w:rsidR="00B32C6B" w:rsidRDefault="00B32C6B" w:rsidP="00B32C6B">
      <w:pPr>
        <w:pStyle w:val="2f2"/>
      </w:pPr>
      <w:r>
        <w:rPr>
          <w:rFonts w:hint="eastAsia"/>
        </w:rPr>
        <w:t xml:space="preserve">        </w:t>
      </w:r>
    </w:p>
    <w:p w14:paraId="0F8B8DC1" w14:textId="77777777" w:rsidR="00B32C6B" w:rsidRDefault="00B32C6B" w:rsidP="00B32C6B">
      <w:pPr>
        <w:pStyle w:val="2f2"/>
      </w:pPr>
      <w:r>
        <w:rPr>
          <w:rFonts w:hint="eastAsia"/>
        </w:rPr>
        <w:t xml:space="preserve">        src = </w:t>
      </w:r>
      <w:proofErr w:type="gramStart"/>
      <w:r>
        <w:rPr>
          <w:rFonts w:hint="eastAsia"/>
        </w:rPr>
        <w:t>data[</w:t>
      </w:r>
      <w:proofErr w:type="gramEnd"/>
      <w:r>
        <w:rPr>
          <w:rFonts w:hint="eastAsia"/>
        </w:rPr>
        <w:t>0]</w:t>
      </w:r>
    </w:p>
    <w:p w14:paraId="77C9CD46" w14:textId="77777777" w:rsidR="00B32C6B" w:rsidRDefault="00B32C6B" w:rsidP="00B32C6B">
      <w:pPr>
        <w:pStyle w:val="2f2"/>
      </w:pPr>
      <w:r>
        <w:rPr>
          <w:rFonts w:hint="eastAsia"/>
        </w:rPr>
        <w:t xml:space="preserve">        trg = </w:t>
      </w:r>
      <w:proofErr w:type="gramStart"/>
      <w:r>
        <w:rPr>
          <w:rFonts w:hint="eastAsia"/>
        </w:rPr>
        <w:t>data[</w:t>
      </w:r>
      <w:proofErr w:type="gramEnd"/>
      <w:r>
        <w:rPr>
          <w:rFonts w:hint="eastAsia"/>
        </w:rPr>
        <w:t>1]</w:t>
      </w:r>
    </w:p>
    <w:p w14:paraId="13D4DE0F" w14:textId="77777777" w:rsidR="00B32C6B" w:rsidRDefault="00B32C6B" w:rsidP="00B32C6B">
      <w:pPr>
        <w:pStyle w:val="2f2"/>
      </w:pPr>
    </w:p>
    <w:p w14:paraId="6857A104" w14:textId="77777777" w:rsidR="00B32C6B" w:rsidRDefault="00B32C6B" w:rsidP="00B32C6B">
      <w:pPr>
        <w:pStyle w:val="2f2"/>
      </w:pPr>
      <w:r>
        <w:rPr>
          <w:rFonts w:hint="eastAsia"/>
        </w:rPr>
        <w:t xml:space="preserve">        pred_trg = </w:t>
      </w:r>
      <w:proofErr w:type="gramStart"/>
      <w:r>
        <w:rPr>
          <w:rFonts w:hint="eastAsia"/>
        </w:rPr>
        <w:t>inference(</w:t>
      </w:r>
      <w:proofErr w:type="gramEnd"/>
      <w:r>
        <w:rPr>
          <w:rFonts w:hint="eastAsia"/>
        </w:rPr>
        <w:t>src, max_len)</w:t>
      </w:r>
    </w:p>
    <w:p w14:paraId="04C8FFCE" w14:textId="77777777" w:rsidR="00B32C6B" w:rsidRDefault="00B32C6B" w:rsidP="00B32C6B">
      <w:pPr>
        <w:pStyle w:val="2f2"/>
      </w:pPr>
      <w:r>
        <w:rPr>
          <w:rFonts w:hint="eastAsia"/>
        </w:rPr>
        <w:t xml:space="preserve">        pred_</w:t>
      </w:r>
      <w:proofErr w:type="gramStart"/>
      <w:r>
        <w:rPr>
          <w:rFonts w:hint="eastAsia"/>
        </w:rPr>
        <w:t>trgs.append</w:t>
      </w:r>
      <w:proofErr w:type="gramEnd"/>
      <w:r>
        <w:rPr>
          <w:rFonts w:hint="eastAsia"/>
        </w:rPr>
        <w:t>(pred_trg)</w:t>
      </w:r>
    </w:p>
    <w:p w14:paraId="2E0A4426" w14:textId="77777777" w:rsidR="00B32C6B" w:rsidRDefault="00B32C6B" w:rsidP="00B32C6B">
      <w:pPr>
        <w:pStyle w:val="2f2"/>
      </w:pPr>
      <w:r>
        <w:rPr>
          <w:rFonts w:hint="eastAsia"/>
        </w:rPr>
        <w:t xml:space="preserve">        </w:t>
      </w:r>
      <w:proofErr w:type="gramStart"/>
      <w:r>
        <w:rPr>
          <w:rFonts w:hint="eastAsia"/>
        </w:rPr>
        <w:t>trgs.append</w:t>
      </w:r>
      <w:proofErr w:type="gramEnd"/>
      <w:r>
        <w:rPr>
          <w:rFonts w:hint="eastAsia"/>
        </w:rPr>
        <w:t>([trg])</w:t>
      </w:r>
    </w:p>
    <w:p w14:paraId="5AE53620" w14:textId="77777777" w:rsidR="00B32C6B" w:rsidRDefault="00B32C6B" w:rsidP="00B32C6B">
      <w:pPr>
        <w:pStyle w:val="2f2"/>
      </w:pPr>
      <w:r>
        <w:rPr>
          <w:rFonts w:hint="eastAsia"/>
        </w:rPr>
        <w:t xml:space="preserve">        </w:t>
      </w:r>
    </w:p>
    <w:p w14:paraId="265A5F0A" w14:textId="77777777" w:rsidR="00B32C6B" w:rsidRDefault="00B32C6B" w:rsidP="00B32C6B">
      <w:pPr>
        <w:pStyle w:val="2f2"/>
      </w:pPr>
      <w:r>
        <w:rPr>
          <w:rFonts w:hint="eastAsia"/>
        </w:rPr>
        <w:t xml:space="preserve">    return corpus_</w:t>
      </w:r>
      <w:proofErr w:type="gramStart"/>
      <w:r>
        <w:rPr>
          <w:rFonts w:hint="eastAsia"/>
        </w:rPr>
        <w:t>bleu(</w:t>
      </w:r>
      <w:proofErr w:type="gramEnd"/>
      <w:r>
        <w:rPr>
          <w:rFonts w:hint="eastAsia"/>
        </w:rPr>
        <w:t>trgs, pred_trgs)</w:t>
      </w:r>
    </w:p>
    <w:p w14:paraId="73FCCE4F" w14:textId="77777777" w:rsidR="00B32C6B" w:rsidRDefault="00B32C6B" w:rsidP="00B32C6B">
      <w:pPr>
        <w:pStyle w:val="2f2"/>
      </w:pPr>
    </w:p>
    <w:p w14:paraId="44839812" w14:textId="77777777" w:rsidR="00B32C6B" w:rsidRDefault="00B32C6B" w:rsidP="00B32C6B">
      <w:pPr>
        <w:pStyle w:val="2f2"/>
      </w:pPr>
      <w:r>
        <w:rPr>
          <w:rFonts w:hint="eastAsia"/>
        </w:rPr>
        <w:t>bleu_score = calculate_bleu(test_dataset)</w:t>
      </w:r>
    </w:p>
    <w:p w14:paraId="076DCF9F" w14:textId="77777777" w:rsidR="00B32C6B" w:rsidRDefault="00B32C6B" w:rsidP="00B32C6B">
      <w:pPr>
        <w:pStyle w:val="2f2"/>
      </w:pPr>
    </w:p>
    <w:p w14:paraId="2118EB15" w14:textId="260DEAD0" w:rsidR="008842F8" w:rsidRDefault="00B32C6B" w:rsidP="00B32C6B">
      <w:pPr>
        <w:pStyle w:val="2f2"/>
      </w:pPr>
      <w:proofErr w:type="gramStart"/>
      <w:r>
        <w:rPr>
          <w:rFonts w:hint="eastAsia"/>
        </w:rPr>
        <w:t>print(</w:t>
      </w:r>
      <w:proofErr w:type="gramEnd"/>
      <w:r>
        <w:rPr>
          <w:rFonts w:hint="eastAsia"/>
        </w:rPr>
        <w:t>f'BLEU score = {bleu_score*100:.2f}')</w:t>
      </w:r>
    </w:p>
    <w:p w14:paraId="7EF5FC4F" w14:textId="4689A2AD" w:rsidR="00CF3E21" w:rsidRDefault="00CF3E21" w:rsidP="00CF3E21">
      <w:pPr>
        <w:pStyle w:val="1e"/>
      </w:pPr>
      <w:r>
        <w:rPr>
          <w:rFonts w:hint="eastAsia"/>
        </w:rPr>
        <w:lastRenderedPageBreak/>
        <w:t>输出：</w:t>
      </w:r>
    </w:p>
    <w:p w14:paraId="10815C54" w14:textId="14A5D726" w:rsidR="00242283" w:rsidRPr="00711A0C" w:rsidRDefault="00CF3E21" w:rsidP="00711A0C">
      <w:pPr>
        <w:pStyle w:val="2f2"/>
        <w:rPr>
          <w:rFonts w:hint="eastAsia"/>
        </w:rPr>
      </w:pPr>
      <w:r w:rsidRPr="00CF3E21">
        <w:t>BLEU score = 39.71</w:t>
      </w:r>
    </w:p>
    <w:p w14:paraId="7AEFDDC4" w14:textId="38CBB77D" w:rsidR="00157D7C" w:rsidRPr="006A7646" w:rsidRDefault="00157D7C" w:rsidP="00157D7C">
      <w:pPr>
        <w:pStyle w:val="1"/>
      </w:pPr>
      <w:bookmarkStart w:id="42" w:name="_Toc181888123"/>
      <w:r w:rsidRPr="006A7646">
        <w:rPr>
          <w:rFonts w:hint="eastAsia"/>
        </w:rPr>
        <w:t>课后思考题</w:t>
      </w:r>
      <w:bookmarkEnd w:id="42"/>
    </w:p>
    <w:p w14:paraId="66EF5376" w14:textId="77777777" w:rsidR="001D674E" w:rsidRPr="0013020F" w:rsidRDefault="00736962" w:rsidP="001D674E">
      <w:pPr>
        <w:pStyle w:val="2"/>
        <w:rPr>
          <w:rFonts w:cs="Huawei Sans"/>
          <w:lang w:eastAsia="zh-CN"/>
        </w:rPr>
      </w:pPr>
      <w:bookmarkStart w:id="43" w:name="_Toc181888124"/>
      <w:r w:rsidRPr="0013020F">
        <w:rPr>
          <w:rFonts w:cs="Huawei Sans" w:hint="eastAsia"/>
          <w:lang w:eastAsia="zh-CN"/>
        </w:rPr>
        <w:t>思考题一</w:t>
      </w:r>
      <w:bookmarkEnd w:id="43"/>
    </w:p>
    <w:p w14:paraId="0586D87C" w14:textId="1ECF52FD" w:rsidR="001D674E" w:rsidRPr="0013020F" w:rsidRDefault="00885C30" w:rsidP="00725D9D">
      <w:pPr>
        <w:pStyle w:val="1e"/>
      </w:pPr>
      <w:r>
        <w:rPr>
          <w:rFonts w:hint="eastAsia"/>
        </w:rPr>
        <w:t>基于</w:t>
      </w:r>
      <w:r>
        <w:rPr>
          <w:rFonts w:hint="eastAsia"/>
        </w:rPr>
        <w:t>Mindspore</w:t>
      </w:r>
      <w:r>
        <w:t>-</w:t>
      </w:r>
      <w:r>
        <w:rPr>
          <w:rFonts w:hint="eastAsia"/>
        </w:rPr>
        <w:t>Ascend</w:t>
      </w:r>
      <w:r>
        <w:rPr>
          <w:rFonts w:hint="eastAsia"/>
        </w:rPr>
        <w:t>的</w:t>
      </w:r>
      <w:r>
        <w:rPr>
          <w:rFonts w:hint="eastAsia"/>
        </w:rPr>
        <w:t>Trans</w:t>
      </w:r>
      <w:r>
        <w:t>former</w:t>
      </w:r>
      <w:r>
        <w:rPr>
          <w:rFonts w:hint="eastAsia"/>
        </w:rPr>
        <w:t>实现“中译英”。</w:t>
      </w:r>
    </w:p>
    <w:p w14:paraId="41EF9958" w14:textId="6536D8E1" w:rsidR="003A6B02" w:rsidRPr="0013020F" w:rsidRDefault="00040AC6" w:rsidP="003A6B02">
      <w:pPr>
        <w:pStyle w:val="2"/>
        <w:rPr>
          <w:rFonts w:cs="Huawei Sans"/>
          <w:lang w:eastAsia="zh-CN"/>
        </w:rPr>
      </w:pPr>
      <w:bookmarkStart w:id="44" w:name="_Toc181888125"/>
      <w:r w:rsidRPr="0013020F">
        <w:rPr>
          <w:rFonts w:cs="Huawei Sans" w:hint="eastAsia"/>
          <w:lang w:eastAsia="zh-CN"/>
        </w:rPr>
        <w:t>思考题二</w:t>
      </w:r>
      <w:bookmarkEnd w:id="44"/>
    </w:p>
    <w:p w14:paraId="787FF33A" w14:textId="12AF6644" w:rsidR="00D4250D" w:rsidRDefault="00386E30" w:rsidP="00725D9D">
      <w:pPr>
        <w:pStyle w:val="1e"/>
      </w:pPr>
      <w:r>
        <w:rPr>
          <w:rFonts w:hint="eastAsia"/>
        </w:rPr>
        <w:t>调整实验代码，实现基于</w:t>
      </w:r>
      <w:r>
        <w:rPr>
          <w:rFonts w:hint="eastAsia"/>
        </w:rPr>
        <w:t>Mindspore</w:t>
      </w:r>
      <w:r>
        <w:t>-</w:t>
      </w:r>
      <w:r>
        <w:rPr>
          <w:rFonts w:hint="eastAsia"/>
        </w:rPr>
        <w:t>Ascend</w:t>
      </w:r>
      <w:r>
        <w:rPr>
          <w:rFonts w:hint="eastAsia"/>
        </w:rPr>
        <w:t>的</w:t>
      </w:r>
      <w:r>
        <w:rPr>
          <w:rFonts w:hint="eastAsia"/>
        </w:rPr>
        <w:t>Trans</w:t>
      </w:r>
      <w:r>
        <w:t>former</w:t>
      </w:r>
      <w:r>
        <w:rPr>
          <w:rFonts w:hint="eastAsia"/>
        </w:rPr>
        <w:t>“英译德”翻译</w:t>
      </w:r>
      <w:r w:rsidR="009D70A0" w:rsidRPr="0013020F">
        <w:rPr>
          <w:rFonts w:hint="eastAsia"/>
        </w:rPr>
        <w:t>。</w:t>
      </w:r>
    </w:p>
    <w:sectPr w:rsidR="00D4250D" w:rsidSect="0020153C">
      <w:headerReference w:type="default" r:id="rId38"/>
      <w:footerReference w:type="default" r:id="rId39"/>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7"/>
    </wne:keymap>
    <wne:keymap wne:kcmPrimary="0437">
      <wne:acd wne:acdName="acd30"/>
    </wne:keymap>
    <wne:keymap wne:kcmPrimary="0458">
      <wne:acd wne:acdName="acd6"/>
    </wne:keymap>
    <wne:keymap wne:kcmPrimary="045A">
      <wne:acd wne:acdName="acd3"/>
    </wne:keymap>
    <wne:keymap wne:kcmPrimary="0470">
      <wne:acd wne:acdName="acd13"/>
    </wne:keymap>
    <wne:keymap wne:kcmPrimary="0471">
      <wne:acd wne:acdName="acd14"/>
    </wne:keymap>
    <wne:keymap wne:kcmPrimary="0472">
      <wne:acd wne:acdName="acd22"/>
    </wne:keymap>
    <wne:keymap wne:kcmPrimary="0473">
      <wne:acd wne:acdName="acd23"/>
    </wne:keymap>
    <wne:keymap wne:kcmPrimary="0474">
      <wne:acd wne:acdName="acd24"/>
    </wne:keymap>
    <wne:keymap wne:kcmPrimary="0475">
      <wne:acd wne:acdName="acd25"/>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rgValue="AgA1AC4AaIg8aAdomJg="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rgValue="AgAxAC4AY2uHZQ==" wne:acdName="acd13" wne:fciIndexBasedOn="0065"/>
    <wne:acd wne:argValue="AgAyAC4AfVTkTg=="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zAC4AZWukmg==" wne:acdName="acd22" wne:fciIndexBasedOn="0065"/>
    <wne:acd wne:argValue="AgA0AC4A+06hUg==" wne:acdName="acd23" wne:fciIndexBasedOn="0065"/>
    <wne:acd wne:argValue="AgA1AC4AaIg8aIdlV1s=" wne:acdName="acd24" wne:fciIndexBasedOn="0065"/>
    <wne:acd wne:argValue="AgA2AC4ATVIAig==" wne:acdName="acd25" wne:fciIndexBasedOn="0065"/>
    <wne:acd wne:acdName="acd26" wne:fciIndexBasedOn="0065"/>
    <wne:acd wne:acdName="acd27" wne:fciIndexBasedOn="0065"/>
    <wne:acd wne:argValue="AgA3AC4AgHvLTgdomJg=" wne:acdName="acd28" wne:fciIndexBasedOn="0065"/>
    <wne:acd wne:argValue="AgA4AC4ATVIAigdomJg=" wne:acdName="acd29" wne:fciIndexBasedOn="0065"/>
    <wne:acd wne:argValue="AgA5AC4A/lZHcgdomJg=" wne:acdName="acd3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FABD0" w14:textId="77777777" w:rsidR="00857F00" w:rsidRDefault="00857F00" w:rsidP="00940D2A">
      <w:pPr>
        <w:spacing w:before="0" w:after="0" w:line="240" w:lineRule="auto"/>
        <w:rPr>
          <w:rFonts w:hint="eastAsia"/>
        </w:rPr>
      </w:pPr>
      <w:r>
        <w:separator/>
      </w:r>
    </w:p>
  </w:endnote>
  <w:endnote w:type="continuationSeparator" w:id="0">
    <w:p w14:paraId="478BFBF2" w14:textId="77777777" w:rsidR="00857F00" w:rsidRDefault="00857F00"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alibri"/>
    <w:panose1 w:val="020C0503030203020204"/>
    <w:charset w:val="00"/>
    <w:family w:val="swiss"/>
    <w:pitch w:val="variable"/>
    <w:sig w:usb0="A00002FF" w:usb1="500078FB" w:usb2="00000008" w:usb3="00000000" w:csb0="0000009F" w:csb1="00000000"/>
  </w:font>
  <w:font w:name="方正兰亭黑简体">
    <w:altName w:val="微软雅黑"/>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Aria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altName w:val="Microsoft Ya 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STIXMathJax_Normal-italic">
    <w:altName w:val="Cambria"/>
    <w:panose1 w:val="00000000000000000000"/>
    <w:charset w:val="00"/>
    <w:family w:val="roman"/>
    <w:notTrueType/>
    <w:pitch w:val="default"/>
  </w:font>
  <w:font w:name="STIXMathJax_Mai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0562C7" w:rsidRPr="00404D2E" w14:paraId="43759C22" w14:textId="77777777">
      <w:trPr>
        <w:trHeight w:val="468"/>
      </w:trPr>
      <w:tc>
        <w:tcPr>
          <w:tcW w:w="3224" w:type="dxa"/>
        </w:tcPr>
        <w:p w14:paraId="718ECA14" w14:textId="77777777" w:rsidR="000562C7" w:rsidRPr="00404D2E" w:rsidRDefault="000562C7" w:rsidP="00790CE5">
          <w:pPr>
            <w:pStyle w:val="HeadingLeft"/>
            <w:jc w:val="both"/>
            <w:rPr>
              <w:rFonts w:hint="eastAsia"/>
            </w:rPr>
          </w:pPr>
          <w:r>
            <w:fldChar w:fldCharType="begin"/>
          </w:r>
          <w:r>
            <w:instrText xml:space="preserve">PAGE  </w:instrText>
          </w:r>
          <w:r>
            <w:fldChar w:fldCharType="separate"/>
          </w:r>
          <w:r>
            <w:rPr>
              <w:noProof/>
            </w:rPr>
            <w:t>i</w:t>
          </w:r>
          <w:r>
            <w:rPr>
              <w:noProof/>
            </w:rPr>
            <w:fldChar w:fldCharType="end"/>
          </w:r>
        </w:p>
      </w:tc>
      <w:tc>
        <w:tcPr>
          <w:tcW w:w="3224" w:type="dxa"/>
        </w:tcPr>
        <w:p w14:paraId="012F80A4" w14:textId="77777777" w:rsidR="000562C7" w:rsidRDefault="000562C7" w:rsidP="00790CE5">
          <w:pPr>
            <w:pStyle w:val="HeadingMiddle"/>
            <w:rPr>
              <w:rFonts w:hint="eastAsia"/>
            </w:rPr>
          </w:pPr>
          <w:r>
            <w:fldChar w:fldCharType="begin"/>
          </w:r>
          <w:r>
            <w:instrText xml:space="preserve"> DOCPROPERTY  ProprietaryDeclaration  \* MERGEFORMAT </w:instrText>
          </w:r>
          <w:r>
            <w:fldChar w:fldCharType="separate"/>
          </w:r>
          <w:r w:rsidRPr="00107072">
            <w:rPr>
              <w:rFonts w:hint="eastAsia"/>
              <w:bCs/>
            </w:rPr>
            <w:t>华为专有和保密信息</w:t>
          </w:r>
        </w:p>
        <w:p w14:paraId="158EFDD1" w14:textId="77777777" w:rsidR="000562C7" w:rsidRPr="00404D2E" w:rsidRDefault="000562C7" w:rsidP="00790CE5">
          <w:pPr>
            <w:pStyle w:val="HeadingMiddle"/>
            <w:rPr>
              <w:rFonts w:hint="eastAsia"/>
            </w:rPr>
          </w:pPr>
          <w:r>
            <w:rPr>
              <w:rFonts w:hint="eastAsia"/>
            </w:rPr>
            <w:t>版权所有</w:t>
          </w:r>
          <w:r>
            <w:rPr>
              <w:rFonts w:hint="eastAsia"/>
            </w:rPr>
            <w:t xml:space="preserve"> © </w:t>
          </w:r>
          <w:r>
            <w:rPr>
              <w:rFonts w:hint="eastAsia"/>
            </w:rPr>
            <w:t>华为技术有限公司</w:t>
          </w:r>
          <w:r>
            <w:fldChar w:fldCharType="end"/>
          </w:r>
        </w:p>
      </w:tc>
      <w:tc>
        <w:tcPr>
          <w:tcW w:w="3225" w:type="dxa"/>
        </w:tcPr>
        <w:p w14:paraId="29ABEB7B" w14:textId="77777777" w:rsidR="000562C7" w:rsidRPr="00404D2E" w:rsidRDefault="000562C7" w:rsidP="00790CE5">
          <w:pPr>
            <w:pStyle w:val="HeadingRight"/>
            <w:wordWrap w:val="0"/>
            <w:rPr>
              <w:rFonts w:hint="eastAsia"/>
            </w:rPr>
          </w:pPr>
          <w:r>
            <w:rPr>
              <w:rFonts w:hint="eastAsia"/>
            </w:rPr>
            <w:t>文档版本</w:t>
          </w:r>
          <w:r>
            <w:rPr>
              <w:rFonts w:hint="eastAsia"/>
            </w:rPr>
            <w:t xml:space="preserve"> </w:t>
          </w:r>
          <w:fldSimple w:instr=" DOCPROPERTY  DocumentVersion ">
            <w:r>
              <w:t>01</w:t>
            </w:r>
          </w:fldSimple>
          <w:r>
            <w:t xml:space="preserve"> </w:t>
          </w:r>
          <w:r>
            <w:rPr>
              <w:rFonts w:hint="eastAsia"/>
            </w:rPr>
            <w:t>(</w:t>
          </w:r>
          <w:fldSimple w:instr=" DOCPROPERTY  ReleaseDate ">
            <w:r>
              <w:t>2015-12</w:t>
            </w:r>
          </w:fldSimple>
          <w:r>
            <w:rPr>
              <w:rFonts w:hint="eastAsia"/>
            </w:rPr>
            <w:t>)</w:t>
          </w:r>
        </w:p>
      </w:tc>
    </w:tr>
  </w:tbl>
  <w:p w14:paraId="11F3A503" w14:textId="77777777" w:rsidR="000562C7" w:rsidRDefault="000562C7" w:rsidP="00790CE5">
    <w:pPr>
      <w:pStyle w:val="HeadingRight"/>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4965507"/>
      <w:docPartObj>
        <w:docPartGallery w:val="Page Numbers (Bottom of Page)"/>
        <w:docPartUnique/>
      </w:docPartObj>
    </w:sdtPr>
    <w:sdtEndPr/>
    <w:sdtContent>
      <w:p w14:paraId="787C9265" w14:textId="19A1AFC8" w:rsidR="000562C7" w:rsidRDefault="000562C7">
        <w:pPr>
          <w:pStyle w:val="ae"/>
          <w:rPr>
            <w:rFonts w:hint="eastAsia"/>
          </w:rPr>
        </w:pPr>
        <w:r>
          <w:fldChar w:fldCharType="begin"/>
        </w:r>
        <w:r>
          <w:instrText>PAGE   \* MERGEFORMAT</w:instrText>
        </w:r>
        <w:r>
          <w:fldChar w:fldCharType="separate"/>
        </w:r>
        <w:r w:rsidRPr="003C2A1E">
          <w:rPr>
            <w:rFonts w:hint="eastAsia"/>
            <w:noProof/>
            <w:lang w:val="zh-CN"/>
          </w:rPr>
          <w:t>1</w:t>
        </w:r>
        <w:r>
          <w:fldChar w:fldCharType="end"/>
        </w:r>
      </w:p>
    </w:sdtContent>
  </w:sdt>
  <w:p w14:paraId="5E091D02" w14:textId="77777777" w:rsidR="000562C7" w:rsidRDefault="000562C7">
    <w:pPr>
      <w:pStyle w:val="ae"/>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3F3D7" w14:textId="71F94226" w:rsidR="000562C7" w:rsidRDefault="000562C7">
    <w:pPr>
      <w:pStyle w:val="ae"/>
      <w:rPr>
        <w:rFonts w:hint="eastAsia"/>
      </w:rPr>
    </w:pPr>
  </w:p>
  <w:p w14:paraId="2AF475E3" w14:textId="77777777" w:rsidR="000562C7" w:rsidRDefault="000562C7">
    <w:pPr>
      <w:pStyle w:val="ae"/>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A35B2" w14:textId="77777777" w:rsidR="00857F00" w:rsidRDefault="00857F00" w:rsidP="00940D2A">
      <w:pPr>
        <w:spacing w:before="0" w:after="0" w:line="240" w:lineRule="auto"/>
        <w:rPr>
          <w:rFonts w:hint="eastAsia"/>
        </w:rPr>
      </w:pPr>
      <w:r>
        <w:rPr>
          <w:rFonts w:hint="eastAsia"/>
        </w:rPr>
        <w:separator/>
      </w:r>
    </w:p>
  </w:footnote>
  <w:footnote w:type="continuationSeparator" w:id="0">
    <w:p w14:paraId="39413C8C" w14:textId="77777777" w:rsidR="00857F00" w:rsidRDefault="00857F00"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20"/>
      <w:gridCol w:w="4840"/>
    </w:tblGrid>
    <w:tr w:rsidR="000562C7" w:rsidRPr="00B75E83" w14:paraId="6BC568E8" w14:textId="77777777">
      <w:trPr>
        <w:trHeight w:val="851"/>
      </w:trPr>
      <w:tc>
        <w:tcPr>
          <w:tcW w:w="4820" w:type="dxa"/>
          <w:vAlign w:val="bottom"/>
        </w:tcPr>
        <w:p w14:paraId="07B63D85" w14:textId="77777777" w:rsidR="000562C7" w:rsidRPr="00E031EC" w:rsidRDefault="000562C7" w:rsidP="00790CE5">
          <w:pPr>
            <w:pStyle w:val="HeadingLeft"/>
            <w:rPr>
              <w:rFonts w:cs="Times New Roman" w:hint="eastAsia"/>
            </w:rPr>
          </w:pPr>
        </w:p>
      </w:tc>
      <w:tc>
        <w:tcPr>
          <w:tcW w:w="4840" w:type="dxa"/>
          <w:vAlign w:val="bottom"/>
        </w:tcPr>
        <w:p w14:paraId="7562C864" w14:textId="77777777" w:rsidR="000562C7" w:rsidRDefault="000562C7" w:rsidP="00790CE5">
          <w:pPr>
            <w:pStyle w:val="HeadingRight"/>
            <w:rPr>
              <w:rFonts w:hint="eastAsia"/>
            </w:rPr>
          </w:pPr>
          <w:r>
            <w:fldChar w:fldCharType="begin"/>
          </w:r>
          <w:r>
            <w:instrText xml:space="preserve"> DOCPROPERTY  "Product&amp;Project Name" </w:instrText>
          </w:r>
          <w:r>
            <w:fldChar w:fldCharType="end"/>
          </w:r>
        </w:p>
        <w:p w14:paraId="69AEA38E" w14:textId="77777777" w:rsidR="000562C7" w:rsidRPr="00B75E83" w:rsidRDefault="000562C7" w:rsidP="00790CE5">
          <w:pPr>
            <w:pStyle w:val="HeadingRight"/>
            <w:rPr>
              <w:rFonts w:cs="Times New Roman" w:hint="eastAsia"/>
            </w:rPr>
          </w:pPr>
          <w:r>
            <w:fldChar w:fldCharType="begin"/>
          </w:r>
          <w:r>
            <w:instrText xml:space="preserve"> DOCPROPERTY  DocumentName </w:instrText>
          </w:r>
          <w:r>
            <w:fldChar w:fldCharType="end"/>
          </w:r>
        </w:p>
      </w:tc>
    </w:tr>
  </w:tbl>
  <w:p w14:paraId="0F5682D2" w14:textId="77777777" w:rsidR="000562C7" w:rsidRDefault="000562C7" w:rsidP="00790CE5">
    <w:pPr>
      <w:pStyle w:val="HeadingRight"/>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0562C7" w:rsidRPr="00B75E83" w14:paraId="241C0EA2" w14:textId="77777777">
      <w:trPr>
        <w:trHeight w:val="851"/>
      </w:trPr>
      <w:tc>
        <w:tcPr>
          <w:tcW w:w="5460" w:type="dxa"/>
          <w:vAlign w:val="bottom"/>
        </w:tcPr>
        <w:p w14:paraId="16BC0CBA" w14:textId="77777777" w:rsidR="000562C7" w:rsidRPr="00E031EC" w:rsidRDefault="000562C7" w:rsidP="00790CE5">
          <w:pPr>
            <w:pStyle w:val="HeadingLeft"/>
            <w:rPr>
              <w:rFonts w:cs="Times New Roman" w:hint="eastAsia"/>
            </w:rPr>
          </w:pPr>
        </w:p>
      </w:tc>
      <w:tc>
        <w:tcPr>
          <w:tcW w:w="4200" w:type="dxa"/>
          <w:vAlign w:val="bottom"/>
        </w:tcPr>
        <w:p w14:paraId="474102FA" w14:textId="77777777" w:rsidR="000562C7" w:rsidRPr="00B75E83" w:rsidRDefault="000562C7" w:rsidP="00790CE5">
          <w:pPr>
            <w:pStyle w:val="HeadingRight"/>
            <w:rPr>
              <w:rFonts w:cs="Times New Roman" w:hint="eastAsia"/>
            </w:rPr>
          </w:pPr>
        </w:p>
      </w:tc>
    </w:tr>
  </w:tbl>
  <w:p w14:paraId="636A2036" w14:textId="77777777" w:rsidR="000562C7" w:rsidRPr="00204734" w:rsidRDefault="000562C7" w:rsidP="00790CE5">
    <w:pPr>
      <w:pStyle w:val="HeadingRigh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55" w:type="dxa"/>
      <w:tblInd w:w="-15" w:type="dxa"/>
      <w:tblBorders>
        <w:bottom w:val="single" w:sz="4" w:space="0" w:color="auto"/>
      </w:tblBorders>
      <w:tblCellMar>
        <w:left w:w="57" w:type="dxa"/>
        <w:right w:w="57" w:type="dxa"/>
      </w:tblCellMar>
      <w:tblLook w:val="04A0" w:firstRow="1" w:lastRow="0" w:firstColumn="1" w:lastColumn="0" w:noHBand="0" w:noVBand="1"/>
    </w:tblPr>
    <w:tblGrid>
      <w:gridCol w:w="1127"/>
      <w:gridCol w:w="7394"/>
      <w:gridCol w:w="1134"/>
    </w:tblGrid>
    <w:tr w:rsidR="000562C7" w:rsidRPr="00C25BE6" w14:paraId="646D441F" w14:textId="77777777" w:rsidTr="00CC7052">
      <w:trPr>
        <w:cantSplit/>
        <w:trHeight w:hRule="exact" w:val="738"/>
      </w:trPr>
      <w:tc>
        <w:tcPr>
          <w:tcW w:w="1127" w:type="dxa"/>
        </w:tcPr>
        <w:p w14:paraId="2A890887" w14:textId="2A3A1C86" w:rsidR="000562C7" w:rsidRPr="00C25BE6" w:rsidRDefault="000562C7" w:rsidP="00CC7052">
          <w:pPr>
            <w:pStyle w:val="afffd"/>
            <w:jc w:val="left"/>
            <w:rPr>
              <w:rFonts w:ascii="Huawei Sans" w:hAnsi="Huawei Sans"/>
            </w:rPr>
          </w:pPr>
          <w:r w:rsidRPr="00C25BE6">
            <w:rPr>
              <w:rFonts w:ascii="Huawei Sans" w:hAnsi="Huawei Sans"/>
              <w:noProof/>
            </w:rPr>
            <w:drawing>
              <wp:inline distT="0" distB="0" distL="0" distR="0" wp14:anchorId="12650AC9" wp14:editId="495B8D25">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6618FFE1" w14:textId="77777777" w:rsidR="000562C7" w:rsidRPr="00C25BE6" w:rsidRDefault="000562C7" w:rsidP="00DD12E4">
          <w:pPr>
            <w:spacing w:before="120"/>
            <w:rPr>
              <w:rFonts w:ascii="Huawei Sans" w:hAnsi="Huawei Sans"/>
            </w:rPr>
          </w:pPr>
        </w:p>
      </w:tc>
      <w:tc>
        <w:tcPr>
          <w:tcW w:w="7394" w:type="dxa"/>
          <w:vAlign w:val="bottom"/>
        </w:tcPr>
        <w:p w14:paraId="681D3699" w14:textId="4986C1D9" w:rsidR="000562C7" w:rsidRPr="00C25BE6" w:rsidRDefault="000562C7" w:rsidP="00DF7033">
          <w:pPr>
            <w:pStyle w:val="TableNote"/>
            <w:ind w:left="0"/>
            <w:jc w:val="center"/>
            <w:rPr>
              <w:rFonts w:ascii="Huawei Sans" w:hAnsi="Huawei Sans"/>
              <w:noProof/>
            </w:rPr>
          </w:pPr>
          <w:r>
            <w:rPr>
              <w:rFonts w:ascii="Huawei Sans" w:hAnsi="Huawei Sans" w:hint="eastAsia"/>
              <w:noProof/>
            </w:rPr>
            <w:t>基于</w:t>
          </w:r>
          <w:r>
            <w:rPr>
              <w:rFonts w:ascii="Huawei Sans" w:hAnsi="Huawei Sans" w:hint="eastAsia"/>
              <w:noProof/>
            </w:rPr>
            <w:t>Mind</w:t>
          </w:r>
          <w:r>
            <w:rPr>
              <w:rFonts w:ascii="Huawei Sans" w:hAnsi="Huawei Sans"/>
              <w:noProof/>
            </w:rPr>
            <w:t>Spore</w:t>
          </w:r>
          <w:r>
            <w:rPr>
              <w:rFonts w:ascii="Huawei Sans" w:hAnsi="Huawei Sans" w:hint="eastAsia"/>
              <w:noProof/>
            </w:rPr>
            <w:t>的</w:t>
          </w:r>
          <w:r>
            <w:rPr>
              <w:rFonts w:ascii="Huawei Sans" w:hAnsi="Huawei Sans" w:hint="eastAsia"/>
              <w:noProof/>
            </w:rPr>
            <w:t>Trans</w:t>
          </w:r>
          <w:r>
            <w:rPr>
              <w:rFonts w:ascii="Huawei Sans" w:hAnsi="Huawei Sans"/>
              <w:noProof/>
            </w:rPr>
            <w:t>former</w:t>
          </w:r>
          <w:r>
            <w:rPr>
              <w:rFonts w:ascii="Huawei Sans" w:hAnsi="Huawei Sans" w:hint="eastAsia"/>
              <w:noProof/>
            </w:rPr>
            <w:t>实验</w:t>
          </w:r>
          <w:r>
            <w:rPr>
              <w:rFonts w:ascii="Huawei Sans" w:hAnsi="Huawei Sans"/>
              <w:noProof/>
            </w:rPr>
            <w:t>”</w:t>
          </w:r>
          <w:r>
            <w:rPr>
              <w:rFonts w:ascii="Huawei Sans" w:hAnsi="Huawei Sans" w:hint="eastAsia"/>
              <w:noProof/>
            </w:rPr>
            <w:t>德译英</w:t>
          </w:r>
          <w:r>
            <w:rPr>
              <w:rFonts w:ascii="Huawei Sans" w:hAnsi="Huawei Sans"/>
              <w:noProof/>
            </w:rPr>
            <w:t>”</w:t>
          </w:r>
          <w:r>
            <w:rPr>
              <w:rFonts w:ascii="Huawei Sans" w:hAnsi="Huawei Sans" w:hint="eastAsia"/>
              <w:noProof/>
            </w:rPr>
            <w:t>翻译实验</w:t>
          </w:r>
        </w:p>
      </w:tc>
      <w:tc>
        <w:tcPr>
          <w:tcW w:w="1134" w:type="dxa"/>
          <w:vAlign w:val="bottom"/>
        </w:tcPr>
        <w:p w14:paraId="43C47FF2" w14:textId="1B5CB03C" w:rsidR="000562C7" w:rsidRPr="00C25BE6" w:rsidRDefault="000562C7" w:rsidP="009540D2">
          <w:pPr>
            <w:pStyle w:val="TableNote"/>
            <w:ind w:left="0"/>
            <w:jc w:val="right"/>
            <w:rPr>
              <w:rFonts w:ascii="Huawei Sans" w:hAnsi="Huawei Sans"/>
              <w:noProof/>
            </w:rPr>
          </w:pPr>
          <w:r w:rsidRPr="00C25BE6">
            <w:rPr>
              <w:rFonts w:ascii="Huawei Sans" w:hAnsi="Huawei Sans" w:hint="eastAsia"/>
            </w:rPr>
            <w:t>第</w:t>
          </w:r>
          <w:r w:rsidRPr="00C25BE6">
            <w:rPr>
              <w:rFonts w:ascii="Huawei Sans" w:hAnsi="Huawei Sans"/>
            </w:rPr>
            <w:fldChar w:fldCharType="begin"/>
          </w:r>
          <w:r w:rsidRPr="00C25BE6">
            <w:rPr>
              <w:rFonts w:ascii="Huawei Sans" w:hAnsi="Huawei Sans"/>
            </w:rPr>
            <w:instrText xml:space="preserve"> PAGE </w:instrText>
          </w:r>
          <w:r w:rsidRPr="00C25BE6">
            <w:rPr>
              <w:rFonts w:ascii="Huawei Sans" w:hAnsi="Huawei Sans"/>
            </w:rPr>
            <w:fldChar w:fldCharType="separate"/>
          </w:r>
          <w:r>
            <w:rPr>
              <w:rFonts w:ascii="Huawei Sans" w:hAnsi="Huawei Sans"/>
              <w:noProof/>
            </w:rPr>
            <w:t>14</w:t>
          </w:r>
          <w:r w:rsidRPr="00C25BE6">
            <w:rPr>
              <w:rFonts w:ascii="Huawei Sans" w:hAnsi="Huawei Sans"/>
              <w:noProof/>
            </w:rPr>
            <w:fldChar w:fldCharType="end"/>
          </w:r>
          <w:r w:rsidRPr="00C25BE6">
            <w:rPr>
              <w:rFonts w:ascii="Huawei Sans" w:hAnsi="Huawei Sans" w:hint="eastAsia"/>
              <w:noProof/>
            </w:rPr>
            <w:t>页</w:t>
          </w:r>
        </w:p>
      </w:tc>
    </w:tr>
  </w:tbl>
  <w:p w14:paraId="4EDB57F7" w14:textId="77777777" w:rsidR="000562C7" w:rsidRPr="00C25BE6" w:rsidRDefault="000562C7" w:rsidP="00DD12E4">
    <w:pPr>
      <w:pStyle w:val="a8"/>
      <w:rPr>
        <w:rFonts w:ascii="Huawei Sans"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8AAC5E0A"/>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pPr>
        <w:ind w:left="1701" w:firstLine="0"/>
      </w:pPr>
      <w:rPr>
        <w:bCs w:val="0"/>
        <w:i w:val="0"/>
        <w:iCs w:val="0"/>
        <w:caps w:val="0"/>
        <w:smallCaps w:val="0"/>
        <w:strike w:val="0"/>
        <w:dstrike w:val="0"/>
        <w:outline w:val="0"/>
        <w:shadow w:val="0"/>
        <w:emboss w:val="0"/>
        <w:imprint w:val="0"/>
        <w:noProof w:val="0"/>
        <w:vanish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55A339E"/>
    <w:lvl w:ilvl="0" w:tplc="BF3281E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DE93B5A"/>
    <w:multiLevelType w:val="hybridMultilevel"/>
    <w:tmpl w:val="0A524500"/>
    <w:lvl w:ilvl="0" w:tplc="7284D28C">
      <w:start w:val="1"/>
      <w:numFmt w:val="bullet"/>
      <w:pStyle w:val="a"/>
      <w:lvlText w:val=""/>
      <w:lvlJc w:val="left"/>
      <w:pPr>
        <w:ind w:left="1574" w:hanging="440"/>
      </w:pPr>
      <w:rPr>
        <w:rFonts w:ascii="Wingdings" w:hAnsi="Wingdings" w:hint="default"/>
      </w:rPr>
    </w:lvl>
    <w:lvl w:ilvl="1" w:tplc="04090003" w:tentative="1">
      <w:start w:val="1"/>
      <w:numFmt w:val="bullet"/>
      <w:lvlText w:val=""/>
      <w:lvlJc w:val="left"/>
      <w:pPr>
        <w:ind w:left="2014" w:hanging="440"/>
      </w:pPr>
      <w:rPr>
        <w:rFonts w:ascii="Wingdings" w:hAnsi="Wingdings" w:hint="default"/>
      </w:rPr>
    </w:lvl>
    <w:lvl w:ilvl="2" w:tplc="04090005" w:tentative="1">
      <w:start w:val="1"/>
      <w:numFmt w:val="bullet"/>
      <w:lvlText w:val=""/>
      <w:lvlJc w:val="left"/>
      <w:pPr>
        <w:ind w:left="2454" w:hanging="440"/>
      </w:pPr>
      <w:rPr>
        <w:rFonts w:ascii="Wingdings" w:hAnsi="Wingdings" w:hint="default"/>
      </w:rPr>
    </w:lvl>
    <w:lvl w:ilvl="3" w:tplc="04090001" w:tentative="1">
      <w:start w:val="1"/>
      <w:numFmt w:val="bullet"/>
      <w:lvlText w:val=""/>
      <w:lvlJc w:val="left"/>
      <w:pPr>
        <w:ind w:left="2894" w:hanging="440"/>
      </w:pPr>
      <w:rPr>
        <w:rFonts w:ascii="Wingdings" w:hAnsi="Wingdings" w:hint="default"/>
      </w:rPr>
    </w:lvl>
    <w:lvl w:ilvl="4" w:tplc="04090003" w:tentative="1">
      <w:start w:val="1"/>
      <w:numFmt w:val="bullet"/>
      <w:lvlText w:val=""/>
      <w:lvlJc w:val="left"/>
      <w:pPr>
        <w:ind w:left="3334" w:hanging="440"/>
      </w:pPr>
      <w:rPr>
        <w:rFonts w:ascii="Wingdings" w:hAnsi="Wingdings" w:hint="default"/>
      </w:rPr>
    </w:lvl>
    <w:lvl w:ilvl="5" w:tplc="04090005" w:tentative="1">
      <w:start w:val="1"/>
      <w:numFmt w:val="bullet"/>
      <w:lvlText w:val=""/>
      <w:lvlJc w:val="left"/>
      <w:pPr>
        <w:ind w:left="3774" w:hanging="440"/>
      </w:pPr>
      <w:rPr>
        <w:rFonts w:ascii="Wingdings" w:hAnsi="Wingdings" w:hint="default"/>
      </w:rPr>
    </w:lvl>
    <w:lvl w:ilvl="6" w:tplc="04090001" w:tentative="1">
      <w:start w:val="1"/>
      <w:numFmt w:val="bullet"/>
      <w:lvlText w:val=""/>
      <w:lvlJc w:val="left"/>
      <w:pPr>
        <w:ind w:left="4214" w:hanging="440"/>
      </w:pPr>
      <w:rPr>
        <w:rFonts w:ascii="Wingdings" w:hAnsi="Wingdings" w:hint="default"/>
      </w:rPr>
    </w:lvl>
    <w:lvl w:ilvl="7" w:tplc="04090003" w:tentative="1">
      <w:start w:val="1"/>
      <w:numFmt w:val="bullet"/>
      <w:lvlText w:val=""/>
      <w:lvlJc w:val="left"/>
      <w:pPr>
        <w:ind w:left="4654" w:hanging="440"/>
      </w:pPr>
      <w:rPr>
        <w:rFonts w:ascii="Wingdings" w:hAnsi="Wingdings" w:hint="default"/>
      </w:rPr>
    </w:lvl>
    <w:lvl w:ilvl="8" w:tplc="04090005" w:tentative="1">
      <w:start w:val="1"/>
      <w:numFmt w:val="bullet"/>
      <w:lvlText w:val=""/>
      <w:lvlJc w:val="left"/>
      <w:pPr>
        <w:ind w:left="5094" w:hanging="44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2A046D5"/>
    <w:multiLevelType w:val="multilevel"/>
    <w:tmpl w:val="04090023"/>
    <w:styleLink w:val="a0"/>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67DE040F"/>
    <w:multiLevelType w:val="hybridMultilevel"/>
    <w:tmpl w:val="A77CB840"/>
    <w:lvl w:ilvl="0" w:tplc="D4822188">
      <w:start w:val="1"/>
      <w:numFmt w:val="bullet"/>
      <w:pStyle w:val="a1"/>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4" w15:restartNumberingAfterBreak="0">
    <w:nsid w:val="6D4A7AF0"/>
    <w:multiLevelType w:val="hybridMultilevel"/>
    <w:tmpl w:val="715413E6"/>
    <w:lvl w:ilvl="0" w:tplc="9B909348">
      <w:start w:val="1"/>
      <w:numFmt w:val="bullet"/>
      <w:pStyle w:val="41"/>
      <w:lvlText w:val=""/>
      <w:lvlJc w:val="left"/>
      <w:pPr>
        <w:ind w:left="1441"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6" w15:restartNumberingAfterBreak="0">
    <w:nsid w:val="72347E6A"/>
    <w:multiLevelType w:val="multilevel"/>
    <w:tmpl w:val="D95C4700"/>
    <w:lvl w:ilvl="0">
      <w:start w:val="1"/>
      <w:numFmt w:val="upperLetter"/>
      <w:pStyle w:val="a2"/>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6"/>
  </w:num>
  <w:num w:numId="2">
    <w:abstractNumId w:val="6"/>
  </w:num>
  <w:num w:numId="3">
    <w:abstractNumId w:val="2"/>
  </w:num>
  <w:num w:numId="4">
    <w:abstractNumId w:val="4"/>
  </w:num>
  <w:num w:numId="5">
    <w:abstractNumId w:val="1"/>
  </w:num>
  <w:num w:numId="6">
    <w:abstractNumId w:val="7"/>
  </w:num>
  <w:num w:numId="7">
    <w:abstractNumId w:val="11"/>
  </w:num>
  <w:num w:numId="8">
    <w:abstractNumId w:val="9"/>
  </w:num>
  <w:num w:numId="9">
    <w:abstractNumId w:val="12"/>
  </w:num>
  <w:num w:numId="10">
    <w:abstractNumId w:val="0"/>
  </w:num>
  <w:num w:numId="11">
    <w:abstractNumId w:val="3"/>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13"/>
  </w:num>
  <w:num w:numId="16">
    <w:abstractNumId w:val="5"/>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26A"/>
    <w:rsid w:val="00000724"/>
    <w:rsid w:val="0000120B"/>
    <w:rsid w:val="000014A6"/>
    <w:rsid w:val="00001769"/>
    <w:rsid w:val="00001904"/>
    <w:rsid w:val="00001EB0"/>
    <w:rsid w:val="00003E1A"/>
    <w:rsid w:val="00004097"/>
    <w:rsid w:val="00005263"/>
    <w:rsid w:val="00006DDE"/>
    <w:rsid w:val="00006E91"/>
    <w:rsid w:val="00007325"/>
    <w:rsid w:val="0001070A"/>
    <w:rsid w:val="000109D2"/>
    <w:rsid w:val="00010C0A"/>
    <w:rsid w:val="00011630"/>
    <w:rsid w:val="00011962"/>
    <w:rsid w:val="00011B50"/>
    <w:rsid w:val="00013155"/>
    <w:rsid w:val="000134D0"/>
    <w:rsid w:val="00014276"/>
    <w:rsid w:val="000145D8"/>
    <w:rsid w:val="00014C0D"/>
    <w:rsid w:val="00017098"/>
    <w:rsid w:val="000171EC"/>
    <w:rsid w:val="00017C40"/>
    <w:rsid w:val="000210D2"/>
    <w:rsid w:val="00021566"/>
    <w:rsid w:val="0002214D"/>
    <w:rsid w:val="0002276F"/>
    <w:rsid w:val="00023948"/>
    <w:rsid w:val="00024836"/>
    <w:rsid w:val="0002558E"/>
    <w:rsid w:val="00026EF8"/>
    <w:rsid w:val="00027F46"/>
    <w:rsid w:val="00030293"/>
    <w:rsid w:val="000308CC"/>
    <w:rsid w:val="00030F56"/>
    <w:rsid w:val="00031B82"/>
    <w:rsid w:val="000321CB"/>
    <w:rsid w:val="00033243"/>
    <w:rsid w:val="00033F84"/>
    <w:rsid w:val="0003558F"/>
    <w:rsid w:val="00035951"/>
    <w:rsid w:val="00036295"/>
    <w:rsid w:val="0003712D"/>
    <w:rsid w:val="000375E9"/>
    <w:rsid w:val="000405DF"/>
    <w:rsid w:val="0004092D"/>
    <w:rsid w:val="00040AC6"/>
    <w:rsid w:val="000411B4"/>
    <w:rsid w:val="00041545"/>
    <w:rsid w:val="00041907"/>
    <w:rsid w:val="00043B1A"/>
    <w:rsid w:val="00044A17"/>
    <w:rsid w:val="00046172"/>
    <w:rsid w:val="00046845"/>
    <w:rsid w:val="00047912"/>
    <w:rsid w:val="00047E2C"/>
    <w:rsid w:val="000502C1"/>
    <w:rsid w:val="00050311"/>
    <w:rsid w:val="000504DB"/>
    <w:rsid w:val="0005157D"/>
    <w:rsid w:val="00051A7C"/>
    <w:rsid w:val="00051CA2"/>
    <w:rsid w:val="00052608"/>
    <w:rsid w:val="00052679"/>
    <w:rsid w:val="00052756"/>
    <w:rsid w:val="000535E5"/>
    <w:rsid w:val="00054DE4"/>
    <w:rsid w:val="00055D6C"/>
    <w:rsid w:val="000562C7"/>
    <w:rsid w:val="0005792E"/>
    <w:rsid w:val="00057FF9"/>
    <w:rsid w:val="00060187"/>
    <w:rsid w:val="00061CDD"/>
    <w:rsid w:val="00061DF6"/>
    <w:rsid w:val="000639E1"/>
    <w:rsid w:val="00064F80"/>
    <w:rsid w:val="0006558B"/>
    <w:rsid w:val="0006678D"/>
    <w:rsid w:val="0006684D"/>
    <w:rsid w:val="00066A44"/>
    <w:rsid w:val="00066F4D"/>
    <w:rsid w:val="0006736A"/>
    <w:rsid w:val="00067E08"/>
    <w:rsid w:val="00070957"/>
    <w:rsid w:val="00071923"/>
    <w:rsid w:val="00071A92"/>
    <w:rsid w:val="00072087"/>
    <w:rsid w:val="0007236C"/>
    <w:rsid w:val="00072AAD"/>
    <w:rsid w:val="00074954"/>
    <w:rsid w:val="00074B6E"/>
    <w:rsid w:val="00075575"/>
    <w:rsid w:val="00076475"/>
    <w:rsid w:val="00076AFE"/>
    <w:rsid w:val="000777E5"/>
    <w:rsid w:val="0007783B"/>
    <w:rsid w:val="00077FAD"/>
    <w:rsid w:val="0008003F"/>
    <w:rsid w:val="00080220"/>
    <w:rsid w:val="0008037B"/>
    <w:rsid w:val="0008048D"/>
    <w:rsid w:val="00080838"/>
    <w:rsid w:val="00080CAE"/>
    <w:rsid w:val="00080D2F"/>
    <w:rsid w:val="00081CAA"/>
    <w:rsid w:val="00082855"/>
    <w:rsid w:val="00082B45"/>
    <w:rsid w:val="00082C9D"/>
    <w:rsid w:val="00082F3F"/>
    <w:rsid w:val="00083186"/>
    <w:rsid w:val="000834DE"/>
    <w:rsid w:val="0008398F"/>
    <w:rsid w:val="000839FD"/>
    <w:rsid w:val="00083A51"/>
    <w:rsid w:val="000844AC"/>
    <w:rsid w:val="00084557"/>
    <w:rsid w:val="0008479E"/>
    <w:rsid w:val="00084BE0"/>
    <w:rsid w:val="0008503A"/>
    <w:rsid w:val="000854EA"/>
    <w:rsid w:val="000862CE"/>
    <w:rsid w:val="00086E22"/>
    <w:rsid w:val="00087B38"/>
    <w:rsid w:val="0009129A"/>
    <w:rsid w:val="00091314"/>
    <w:rsid w:val="00091B19"/>
    <w:rsid w:val="0009285C"/>
    <w:rsid w:val="000934F1"/>
    <w:rsid w:val="000944AF"/>
    <w:rsid w:val="0009621C"/>
    <w:rsid w:val="00096488"/>
    <w:rsid w:val="000969F1"/>
    <w:rsid w:val="00096A63"/>
    <w:rsid w:val="00097458"/>
    <w:rsid w:val="0009792A"/>
    <w:rsid w:val="00097C38"/>
    <w:rsid w:val="00097DE7"/>
    <w:rsid w:val="000A0022"/>
    <w:rsid w:val="000A1AFA"/>
    <w:rsid w:val="000A1CBB"/>
    <w:rsid w:val="000A2674"/>
    <w:rsid w:val="000A3104"/>
    <w:rsid w:val="000A3A54"/>
    <w:rsid w:val="000A585E"/>
    <w:rsid w:val="000A5CB3"/>
    <w:rsid w:val="000A5E01"/>
    <w:rsid w:val="000A5E18"/>
    <w:rsid w:val="000A62F9"/>
    <w:rsid w:val="000A6E55"/>
    <w:rsid w:val="000A7731"/>
    <w:rsid w:val="000A7F31"/>
    <w:rsid w:val="000A7FBA"/>
    <w:rsid w:val="000B0259"/>
    <w:rsid w:val="000B1E79"/>
    <w:rsid w:val="000B1F79"/>
    <w:rsid w:val="000B245B"/>
    <w:rsid w:val="000B279C"/>
    <w:rsid w:val="000B5B5C"/>
    <w:rsid w:val="000B5E59"/>
    <w:rsid w:val="000B5EE1"/>
    <w:rsid w:val="000B6384"/>
    <w:rsid w:val="000B7C6A"/>
    <w:rsid w:val="000B7EFF"/>
    <w:rsid w:val="000C06CE"/>
    <w:rsid w:val="000C0963"/>
    <w:rsid w:val="000C0A74"/>
    <w:rsid w:val="000C0EDF"/>
    <w:rsid w:val="000C1579"/>
    <w:rsid w:val="000C2772"/>
    <w:rsid w:val="000C3F98"/>
    <w:rsid w:val="000C45BB"/>
    <w:rsid w:val="000C4A67"/>
    <w:rsid w:val="000C62CD"/>
    <w:rsid w:val="000C663A"/>
    <w:rsid w:val="000D0045"/>
    <w:rsid w:val="000D0502"/>
    <w:rsid w:val="000D080E"/>
    <w:rsid w:val="000D081D"/>
    <w:rsid w:val="000D0D98"/>
    <w:rsid w:val="000D2513"/>
    <w:rsid w:val="000D41DD"/>
    <w:rsid w:val="000D57E7"/>
    <w:rsid w:val="000D601E"/>
    <w:rsid w:val="000D77B0"/>
    <w:rsid w:val="000D77B9"/>
    <w:rsid w:val="000D79DE"/>
    <w:rsid w:val="000E09FD"/>
    <w:rsid w:val="000E0BC3"/>
    <w:rsid w:val="000E16AA"/>
    <w:rsid w:val="000E1C08"/>
    <w:rsid w:val="000E2A67"/>
    <w:rsid w:val="000E3235"/>
    <w:rsid w:val="000E3396"/>
    <w:rsid w:val="000E3FA8"/>
    <w:rsid w:val="000E48ED"/>
    <w:rsid w:val="000E4D94"/>
    <w:rsid w:val="000E51E2"/>
    <w:rsid w:val="000E52CF"/>
    <w:rsid w:val="000E5B3B"/>
    <w:rsid w:val="000E69D0"/>
    <w:rsid w:val="000F049D"/>
    <w:rsid w:val="000F0707"/>
    <w:rsid w:val="000F21A1"/>
    <w:rsid w:val="000F2F37"/>
    <w:rsid w:val="000F383C"/>
    <w:rsid w:val="000F443B"/>
    <w:rsid w:val="000F4683"/>
    <w:rsid w:val="000F536E"/>
    <w:rsid w:val="000F6AA5"/>
    <w:rsid w:val="000F6FED"/>
    <w:rsid w:val="000F73A2"/>
    <w:rsid w:val="000F73E7"/>
    <w:rsid w:val="001007FB"/>
    <w:rsid w:val="00100832"/>
    <w:rsid w:val="001017DC"/>
    <w:rsid w:val="0010187A"/>
    <w:rsid w:val="00101AE3"/>
    <w:rsid w:val="001020BB"/>
    <w:rsid w:val="0010214D"/>
    <w:rsid w:val="0010341A"/>
    <w:rsid w:val="00103963"/>
    <w:rsid w:val="0010410B"/>
    <w:rsid w:val="00104ADC"/>
    <w:rsid w:val="00105604"/>
    <w:rsid w:val="0010607E"/>
    <w:rsid w:val="00106460"/>
    <w:rsid w:val="00106835"/>
    <w:rsid w:val="00106A4A"/>
    <w:rsid w:val="00106D41"/>
    <w:rsid w:val="00107072"/>
    <w:rsid w:val="00107DA6"/>
    <w:rsid w:val="0011036C"/>
    <w:rsid w:val="00110F4C"/>
    <w:rsid w:val="0011125F"/>
    <w:rsid w:val="0011199D"/>
    <w:rsid w:val="00112E22"/>
    <w:rsid w:val="00112ED7"/>
    <w:rsid w:val="0011377F"/>
    <w:rsid w:val="00113C2A"/>
    <w:rsid w:val="00114A3D"/>
    <w:rsid w:val="001159AD"/>
    <w:rsid w:val="0011636E"/>
    <w:rsid w:val="00116DBF"/>
    <w:rsid w:val="001178C7"/>
    <w:rsid w:val="00117C30"/>
    <w:rsid w:val="00117E34"/>
    <w:rsid w:val="00120063"/>
    <w:rsid w:val="00120C0B"/>
    <w:rsid w:val="0012112D"/>
    <w:rsid w:val="001215AC"/>
    <w:rsid w:val="00122764"/>
    <w:rsid w:val="00122A8A"/>
    <w:rsid w:val="00123198"/>
    <w:rsid w:val="00125657"/>
    <w:rsid w:val="00127E04"/>
    <w:rsid w:val="0013020F"/>
    <w:rsid w:val="00131A09"/>
    <w:rsid w:val="00131CAC"/>
    <w:rsid w:val="00134479"/>
    <w:rsid w:val="00134805"/>
    <w:rsid w:val="00134CB6"/>
    <w:rsid w:val="00135B97"/>
    <w:rsid w:val="00135C53"/>
    <w:rsid w:val="00137758"/>
    <w:rsid w:val="001411D8"/>
    <w:rsid w:val="00141351"/>
    <w:rsid w:val="0014145E"/>
    <w:rsid w:val="0014154F"/>
    <w:rsid w:val="00142926"/>
    <w:rsid w:val="00142D6C"/>
    <w:rsid w:val="00142F34"/>
    <w:rsid w:val="0014332B"/>
    <w:rsid w:val="0014385B"/>
    <w:rsid w:val="0014498F"/>
    <w:rsid w:val="001453BD"/>
    <w:rsid w:val="001454CD"/>
    <w:rsid w:val="00145A38"/>
    <w:rsid w:val="00146593"/>
    <w:rsid w:val="001474EB"/>
    <w:rsid w:val="00150967"/>
    <w:rsid w:val="0015281C"/>
    <w:rsid w:val="001539DE"/>
    <w:rsid w:val="00153FB1"/>
    <w:rsid w:val="00154ACF"/>
    <w:rsid w:val="00155B10"/>
    <w:rsid w:val="00156F51"/>
    <w:rsid w:val="00156FEC"/>
    <w:rsid w:val="00157D7C"/>
    <w:rsid w:val="00157E40"/>
    <w:rsid w:val="00160729"/>
    <w:rsid w:val="001615ED"/>
    <w:rsid w:val="001617ED"/>
    <w:rsid w:val="00161945"/>
    <w:rsid w:val="00161BC3"/>
    <w:rsid w:val="00163D02"/>
    <w:rsid w:val="00163F69"/>
    <w:rsid w:val="001666C5"/>
    <w:rsid w:val="00166CC0"/>
    <w:rsid w:val="00171790"/>
    <w:rsid w:val="00172027"/>
    <w:rsid w:val="00172AD2"/>
    <w:rsid w:val="00172E55"/>
    <w:rsid w:val="0017327A"/>
    <w:rsid w:val="00174488"/>
    <w:rsid w:val="0017451A"/>
    <w:rsid w:val="00174F93"/>
    <w:rsid w:val="00176B45"/>
    <w:rsid w:val="00180259"/>
    <w:rsid w:val="0018080D"/>
    <w:rsid w:val="00180E3E"/>
    <w:rsid w:val="00181143"/>
    <w:rsid w:val="00181A6B"/>
    <w:rsid w:val="00182634"/>
    <w:rsid w:val="00185231"/>
    <w:rsid w:val="00185EEE"/>
    <w:rsid w:val="00187508"/>
    <w:rsid w:val="00187DEF"/>
    <w:rsid w:val="0019055A"/>
    <w:rsid w:val="00190A41"/>
    <w:rsid w:val="00191323"/>
    <w:rsid w:val="001917F5"/>
    <w:rsid w:val="0019189F"/>
    <w:rsid w:val="00191BEB"/>
    <w:rsid w:val="00191D15"/>
    <w:rsid w:val="00191DA3"/>
    <w:rsid w:val="001921A9"/>
    <w:rsid w:val="00193228"/>
    <w:rsid w:val="001962A0"/>
    <w:rsid w:val="001964B5"/>
    <w:rsid w:val="00196C9F"/>
    <w:rsid w:val="00197385"/>
    <w:rsid w:val="001977DF"/>
    <w:rsid w:val="001A14C4"/>
    <w:rsid w:val="001A170E"/>
    <w:rsid w:val="001A1EFF"/>
    <w:rsid w:val="001A24AF"/>
    <w:rsid w:val="001A25CB"/>
    <w:rsid w:val="001A3650"/>
    <w:rsid w:val="001A3936"/>
    <w:rsid w:val="001A42A4"/>
    <w:rsid w:val="001A4409"/>
    <w:rsid w:val="001A5150"/>
    <w:rsid w:val="001A6F80"/>
    <w:rsid w:val="001A7817"/>
    <w:rsid w:val="001B0FF2"/>
    <w:rsid w:val="001B1451"/>
    <w:rsid w:val="001B18BF"/>
    <w:rsid w:val="001B20C3"/>
    <w:rsid w:val="001B38FF"/>
    <w:rsid w:val="001B3B2E"/>
    <w:rsid w:val="001B3E25"/>
    <w:rsid w:val="001B4094"/>
    <w:rsid w:val="001B4737"/>
    <w:rsid w:val="001B59D1"/>
    <w:rsid w:val="001B5D02"/>
    <w:rsid w:val="001B6702"/>
    <w:rsid w:val="001B6FAC"/>
    <w:rsid w:val="001B70B6"/>
    <w:rsid w:val="001B7B03"/>
    <w:rsid w:val="001C0851"/>
    <w:rsid w:val="001C0DAD"/>
    <w:rsid w:val="001C0E12"/>
    <w:rsid w:val="001C0F7A"/>
    <w:rsid w:val="001C346F"/>
    <w:rsid w:val="001C3D41"/>
    <w:rsid w:val="001C3EBE"/>
    <w:rsid w:val="001C3F12"/>
    <w:rsid w:val="001C4487"/>
    <w:rsid w:val="001C746E"/>
    <w:rsid w:val="001D001D"/>
    <w:rsid w:val="001D0149"/>
    <w:rsid w:val="001D0278"/>
    <w:rsid w:val="001D12C9"/>
    <w:rsid w:val="001D1437"/>
    <w:rsid w:val="001D14A5"/>
    <w:rsid w:val="001D1848"/>
    <w:rsid w:val="001D18DC"/>
    <w:rsid w:val="001D3AB3"/>
    <w:rsid w:val="001D5889"/>
    <w:rsid w:val="001D669F"/>
    <w:rsid w:val="001D674E"/>
    <w:rsid w:val="001D6842"/>
    <w:rsid w:val="001D7530"/>
    <w:rsid w:val="001D75D5"/>
    <w:rsid w:val="001D76D9"/>
    <w:rsid w:val="001D7B24"/>
    <w:rsid w:val="001D7DDA"/>
    <w:rsid w:val="001E0CFC"/>
    <w:rsid w:val="001E2D28"/>
    <w:rsid w:val="001E30B9"/>
    <w:rsid w:val="001E382D"/>
    <w:rsid w:val="001E3F72"/>
    <w:rsid w:val="001E4DBA"/>
    <w:rsid w:val="001E5B72"/>
    <w:rsid w:val="001E6211"/>
    <w:rsid w:val="001E6ABB"/>
    <w:rsid w:val="001E71BD"/>
    <w:rsid w:val="001F0028"/>
    <w:rsid w:val="001F0DA8"/>
    <w:rsid w:val="001F1620"/>
    <w:rsid w:val="001F1D00"/>
    <w:rsid w:val="001F3396"/>
    <w:rsid w:val="001F3661"/>
    <w:rsid w:val="001F37BE"/>
    <w:rsid w:val="001F4972"/>
    <w:rsid w:val="001F4C0F"/>
    <w:rsid w:val="001F54BE"/>
    <w:rsid w:val="001F743A"/>
    <w:rsid w:val="002004D8"/>
    <w:rsid w:val="00200836"/>
    <w:rsid w:val="00200C1E"/>
    <w:rsid w:val="0020153C"/>
    <w:rsid w:val="00203E5B"/>
    <w:rsid w:val="002044DD"/>
    <w:rsid w:val="00207EEE"/>
    <w:rsid w:val="002102F5"/>
    <w:rsid w:val="002116A0"/>
    <w:rsid w:val="0021235C"/>
    <w:rsid w:val="002134C0"/>
    <w:rsid w:val="0021362D"/>
    <w:rsid w:val="002148FC"/>
    <w:rsid w:val="00214A10"/>
    <w:rsid w:val="00214AFC"/>
    <w:rsid w:val="00215F94"/>
    <w:rsid w:val="00216D88"/>
    <w:rsid w:val="00217D84"/>
    <w:rsid w:val="00220C70"/>
    <w:rsid w:val="00220FB4"/>
    <w:rsid w:val="002213B8"/>
    <w:rsid w:val="002226E2"/>
    <w:rsid w:val="00222B6D"/>
    <w:rsid w:val="00222FE8"/>
    <w:rsid w:val="00223B38"/>
    <w:rsid w:val="002245F2"/>
    <w:rsid w:val="002247BC"/>
    <w:rsid w:val="00225DA0"/>
    <w:rsid w:val="00226367"/>
    <w:rsid w:val="002271D0"/>
    <w:rsid w:val="00227583"/>
    <w:rsid w:val="00227BE5"/>
    <w:rsid w:val="002315E3"/>
    <w:rsid w:val="002321E2"/>
    <w:rsid w:val="0023220D"/>
    <w:rsid w:val="00232D1D"/>
    <w:rsid w:val="0023443B"/>
    <w:rsid w:val="00234739"/>
    <w:rsid w:val="00234CC4"/>
    <w:rsid w:val="00235296"/>
    <w:rsid w:val="002352DE"/>
    <w:rsid w:val="002363E0"/>
    <w:rsid w:val="00236E3E"/>
    <w:rsid w:val="00237308"/>
    <w:rsid w:val="002375BA"/>
    <w:rsid w:val="002376A5"/>
    <w:rsid w:val="002406BF"/>
    <w:rsid w:val="0024090F"/>
    <w:rsid w:val="00242225"/>
    <w:rsid w:val="00242283"/>
    <w:rsid w:val="00242D32"/>
    <w:rsid w:val="00242D9E"/>
    <w:rsid w:val="002435F0"/>
    <w:rsid w:val="002442EF"/>
    <w:rsid w:val="00244E89"/>
    <w:rsid w:val="00244EA6"/>
    <w:rsid w:val="002457D8"/>
    <w:rsid w:val="002461C9"/>
    <w:rsid w:val="00246E3D"/>
    <w:rsid w:val="00250D1E"/>
    <w:rsid w:val="002512A2"/>
    <w:rsid w:val="00251FCE"/>
    <w:rsid w:val="00252717"/>
    <w:rsid w:val="00253234"/>
    <w:rsid w:val="00253B8B"/>
    <w:rsid w:val="002541B3"/>
    <w:rsid w:val="00256696"/>
    <w:rsid w:val="00257718"/>
    <w:rsid w:val="002605B0"/>
    <w:rsid w:val="00260775"/>
    <w:rsid w:val="00262636"/>
    <w:rsid w:val="002626E5"/>
    <w:rsid w:val="00262AD4"/>
    <w:rsid w:val="00264059"/>
    <w:rsid w:val="0026408F"/>
    <w:rsid w:val="002652D5"/>
    <w:rsid w:val="00266A93"/>
    <w:rsid w:val="00266BEE"/>
    <w:rsid w:val="002711F9"/>
    <w:rsid w:val="00271653"/>
    <w:rsid w:val="00271957"/>
    <w:rsid w:val="00271F47"/>
    <w:rsid w:val="00272A14"/>
    <w:rsid w:val="00273DF1"/>
    <w:rsid w:val="00274892"/>
    <w:rsid w:val="00274A88"/>
    <w:rsid w:val="00274DC5"/>
    <w:rsid w:val="0027634C"/>
    <w:rsid w:val="0027689A"/>
    <w:rsid w:val="00276B83"/>
    <w:rsid w:val="00276BD2"/>
    <w:rsid w:val="00280878"/>
    <w:rsid w:val="002819BC"/>
    <w:rsid w:val="002823BC"/>
    <w:rsid w:val="00282647"/>
    <w:rsid w:val="00282C8C"/>
    <w:rsid w:val="00284CBB"/>
    <w:rsid w:val="00284EA6"/>
    <w:rsid w:val="00285AFC"/>
    <w:rsid w:val="002867B5"/>
    <w:rsid w:val="002867C1"/>
    <w:rsid w:val="002871EA"/>
    <w:rsid w:val="00287854"/>
    <w:rsid w:val="00287B6B"/>
    <w:rsid w:val="00287E2E"/>
    <w:rsid w:val="002904D0"/>
    <w:rsid w:val="0029076F"/>
    <w:rsid w:val="002907EC"/>
    <w:rsid w:val="00290E0B"/>
    <w:rsid w:val="00291BA5"/>
    <w:rsid w:val="00292365"/>
    <w:rsid w:val="002935E0"/>
    <w:rsid w:val="00293728"/>
    <w:rsid w:val="0029449A"/>
    <w:rsid w:val="00294B96"/>
    <w:rsid w:val="00294C23"/>
    <w:rsid w:val="00296774"/>
    <w:rsid w:val="00296E4D"/>
    <w:rsid w:val="002978F8"/>
    <w:rsid w:val="00297AEF"/>
    <w:rsid w:val="00297E6B"/>
    <w:rsid w:val="002A09D3"/>
    <w:rsid w:val="002A0B73"/>
    <w:rsid w:val="002A0D42"/>
    <w:rsid w:val="002A1B3F"/>
    <w:rsid w:val="002A1D33"/>
    <w:rsid w:val="002A266A"/>
    <w:rsid w:val="002A2995"/>
    <w:rsid w:val="002A2E79"/>
    <w:rsid w:val="002A2F8F"/>
    <w:rsid w:val="002A32CF"/>
    <w:rsid w:val="002A33AF"/>
    <w:rsid w:val="002A39A2"/>
    <w:rsid w:val="002A3B1A"/>
    <w:rsid w:val="002A486C"/>
    <w:rsid w:val="002A5388"/>
    <w:rsid w:val="002A571E"/>
    <w:rsid w:val="002A5DEE"/>
    <w:rsid w:val="002A7E08"/>
    <w:rsid w:val="002B0014"/>
    <w:rsid w:val="002B02DE"/>
    <w:rsid w:val="002B084E"/>
    <w:rsid w:val="002B0BF5"/>
    <w:rsid w:val="002B12E7"/>
    <w:rsid w:val="002B154F"/>
    <w:rsid w:val="002B20FA"/>
    <w:rsid w:val="002B2BC5"/>
    <w:rsid w:val="002B32D9"/>
    <w:rsid w:val="002B3A45"/>
    <w:rsid w:val="002B3B88"/>
    <w:rsid w:val="002B479B"/>
    <w:rsid w:val="002B5115"/>
    <w:rsid w:val="002B5642"/>
    <w:rsid w:val="002B5643"/>
    <w:rsid w:val="002B6979"/>
    <w:rsid w:val="002C0294"/>
    <w:rsid w:val="002C0543"/>
    <w:rsid w:val="002C08C5"/>
    <w:rsid w:val="002C13CF"/>
    <w:rsid w:val="002C189D"/>
    <w:rsid w:val="002C1DB5"/>
    <w:rsid w:val="002C22D4"/>
    <w:rsid w:val="002C2318"/>
    <w:rsid w:val="002C2323"/>
    <w:rsid w:val="002C3278"/>
    <w:rsid w:val="002C3365"/>
    <w:rsid w:val="002C3980"/>
    <w:rsid w:val="002C464D"/>
    <w:rsid w:val="002C48D7"/>
    <w:rsid w:val="002C5BEE"/>
    <w:rsid w:val="002C5EE9"/>
    <w:rsid w:val="002C6505"/>
    <w:rsid w:val="002D0D1D"/>
    <w:rsid w:val="002D10F5"/>
    <w:rsid w:val="002D1728"/>
    <w:rsid w:val="002D489E"/>
    <w:rsid w:val="002D5BF8"/>
    <w:rsid w:val="002D6230"/>
    <w:rsid w:val="002D6C54"/>
    <w:rsid w:val="002E0191"/>
    <w:rsid w:val="002E0679"/>
    <w:rsid w:val="002E3C11"/>
    <w:rsid w:val="002E405A"/>
    <w:rsid w:val="002E48D0"/>
    <w:rsid w:val="002E5399"/>
    <w:rsid w:val="002F014B"/>
    <w:rsid w:val="002F1067"/>
    <w:rsid w:val="002F16D9"/>
    <w:rsid w:val="002F1AC5"/>
    <w:rsid w:val="002F41B8"/>
    <w:rsid w:val="002F4605"/>
    <w:rsid w:val="002F496F"/>
    <w:rsid w:val="002F4C23"/>
    <w:rsid w:val="002F517E"/>
    <w:rsid w:val="002F5B88"/>
    <w:rsid w:val="002F6142"/>
    <w:rsid w:val="002F63D9"/>
    <w:rsid w:val="002F64F1"/>
    <w:rsid w:val="002F692D"/>
    <w:rsid w:val="002F6A34"/>
    <w:rsid w:val="002F6FA7"/>
    <w:rsid w:val="002F723A"/>
    <w:rsid w:val="002F750F"/>
    <w:rsid w:val="002F78EE"/>
    <w:rsid w:val="002F7B08"/>
    <w:rsid w:val="00300685"/>
    <w:rsid w:val="00301B08"/>
    <w:rsid w:val="00302245"/>
    <w:rsid w:val="00303A85"/>
    <w:rsid w:val="00303D9D"/>
    <w:rsid w:val="003041A0"/>
    <w:rsid w:val="00305B82"/>
    <w:rsid w:val="00305BEB"/>
    <w:rsid w:val="00305FB3"/>
    <w:rsid w:val="00306280"/>
    <w:rsid w:val="00307B5E"/>
    <w:rsid w:val="00307DBA"/>
    <w:rsid w:val="00310A8C"/>
    <w:rsid w:val="00311171"/>
    <w:rsid w:val="00311967"/>
    <w:rsid w:val="00311B6A"/>
    <w:rsid w:val="00311E5F"/>
    <w:rsid w:val="003121BD"/>
    <w:rsid w:val="00312DF1"/>
    <w:rsid w:val="00313CD1"/>
    <w:rsid w:val="003141CC"/>
    <w:rsid w:val="00314574"/>
    <w:rsid w:val="00315BBF"/>
    <w:rsid w:val="00315C9A"/>
    <w:rsid w:val="003162AE"/>
    <w:rsid w:val="0031692E"/>
    <w:rsid w:val="00316C8E"/>
    <w:rsid w:val="00317E02"/>
    <w:rsid w:val="00320117"/>
    <w:rsid w:val="00320F36"/>
    <w:rsid w:val="00321154"/>
    <w:rsid w:val="00321DD8"/>
    <w:rsid w:val="00322063"/>
    <w:rsid w:val="003235DC"/>
    <w:rsid w:val="003247A3"/>
    <w:rsid w:val="00325029"/>
    <w:rsid w:val="00325768"/>
    <w:rsid w:val="00325D5A"/>
    <w:rsid w:val="003267BB"/>
    <w:rsid w:val="00327963"/>
    <w:rsid w:val="00327A89"/>
    <w:rsid w:val="00330625"/>
    <w:rsid w:val="003321AC"/>
    <w:rsid w:val="003344D9"/>
    <w:rsid w:val="003359A8"/>
    <w:rsid w:val="003372EA"/>
    <w:rsid w:val="00337A16"/>
    <w:rsid w:val="00337B1D"/>
    <w:rsid w:val="00340C4B"/>
    <w:rsid w:val="00340DC6"/>
    <w:rsid w:val="0034175E"/>
    <w:rsid w:val="00341CF4"/>
    <w:rsid w:val="00343FDB"/>
    <w:rsid w:val="003449B6"/>
    <w:rsid w:val="00345758"/>
    <w:rsid w:val="003459BA"/>
    <w:rsid w:val="00345CA8"/>
    <w:rsid w:val="003460BF"/>
    <w:rsid w:val="003461B0"/>
    <w:rsid w:val="0034741F"/>
    <w:rsid w:val="00350893"/>
    <w:rsid w:val="00350A7D"/>
    <w:rsid w:val="0035254C"/>
    <w:rsid w:val="0035262C"/>
    <w:rsid w:val="00352F23"/>
    <w:rsid w:val="003539B9"/>
    <w:rsid w:val="00354F26"/>
    <w:rsid w:val="0035707C"/>
    <w:rsid w:val="0035712F"/>
    <w:rsid w:val="003576C2"/>
    <w:rsid w:val="003579F6"/>
    <w:rsid w:val="0036009E"/>
    <w:rsid w:val="00360713"/>
    <w:rsid w:val="003610EF"/>
    <w:rsid w:val="0036123B"/>
    <w:rsid w:val="00361792"/>
    <w:rsid w:val="00361976"/>
    <w:rsid w:val="00361F14"/>
    <w:rsid w:val="00362546"/>
    <w:rsid w:val="003629CB"/>
    <w:rsid w:val="00362BAD"/>
    <w:rsid w:val="00362ECF"/>
    <w:rsid w:val="00365853"/>
    <w:rsid w:val="0036631D"/>
    <w:rsid w:val="003664A4"/>
    <w:rsid w:val="00366E4B"/>
    <w:rsid w:val="00370DC3"/>
    <w:rsid w:val="003733AF"/>
    <w:rsid w:val="003733C5"/>
    <w:rsid w:val="00373B2C"/>
    <w:rsid w:val="00373B75"/>
    <w:rsid w:val="00375241"/>
    <w:rsid w:val="00375B9F"/>
    <w:rsid w:val="00375EAD"/>
    <w:rsid w:val="00376230"/>
    <w:rsid w:val="00381670"/>
    <w:rsid w:val="00381843"/>
    <w:rsid w:val="003819CB"/>
    <w:rsid w:val="00382427"/>
    <w:rsid w:val="0038242D"/>
    <w:rsid w:val="00383C67"/>
    <w:rsid w:val="003844C1"/>
    <w:rsid w:val="00384F48"/>
    <w:rsid w:val="003860AA"/>
    <w:rsid w:val="0038612C"/>
    <w:rsid w:val="00386230"/>
    <w:rsid w:val="0038624B"/>
    <w:rsid w:val="003867E3"/>
    <w:rsid w:val="00386E30"/>
    <w:rsid w:val="00386EDF"/>
    <w:rsid w:val="00390188"/>
    <w:rsid w:val="00390A8B"/>
    <w:rsid w:val="00390D3B"/>
    <w:rsid w:val="00391A56"/>
    <w:rsid w:val="003925C2"/>
    <w:rsid w:val="00392D9B"/>
    <w:rsid w:val="003938C4"/>
    <w:rsid w:val="003944FC"/>
    <w:rsid w:val="00394B06"/>
    <w:rsid w:val="003959B9"/>
    <w:rsid w:val="00395E30"/>
    <w:rsid w:val="00395F60"/>
    <w:rsid w:val="0039711D"/>
    <w:rsid w:val="00397CFC"/>
    <w:rsid w:val="00397FCB"/>
    <w:rsid w:val="003A0BF4"/>
    <w:rsid w:val="003A0EBA"/>
    <w:rsid w:val="003A104F"/>
    <w:rsid w:val="003A169D"/>
    <w:rsid w:val="003A1F3E"/>
    <w:rsid w:val="003A27F5"/>
    <w:rsid w:val="003A3E26"/>
    <w:rsid w:val="003A3E7D"/>
    <w:rsid w:val="003A49B8"/>
    <w:rsid w:val="003A539B"/>
    <w:rsid w:val="003A549C"/>
    <w:rsid w:val="003A5BE8"/>
    <w:rsid w:val="003A5FE1"/>
    <w:rsid w:val="003A609E"/>
    <w:rsid w:val="003A6180"/>
    <w:rsid w:val="003A6B02"/>
    <w:rsid w:val="003A7260"/>
    <w:rsid w:val="003A75F9"/>
    <w:rsid w:val="003A7C9C"/>
    <w:rsid w:val="003A7D7C"/>
    <w:rsid w:val="003B02BE"/>
    <w:rsid w:val="003B0C21"/>
    <w:rsid w:val="003B1732"/>
    <w:rsid w:val="003B1CDC"/>
    <w:rsid w:val="003B2147"/>
    <w:rsid w:val="003B22E9"/>
    <w:rsid w:val="003B2A0A"/>
    <w:rsid w:val="003B2CEF"/>
    <w:rsid w:val="003B49A7"/>
    <w:rsid w:val="003B4DE7"/>
    <w:rsid w:val="003B5534"/>
    <w:rsid w:val="003B6F29"/>
    <w:rsid w:val="003B7FF3"/>
    <w:rsid w:val="003C0339"/>
    <w:rsid w:val="003C08CB"/>
    <w:rsid w:val="003C0ED0"/>
    <w:rsid w:val="003C1978"/>
    <w:rsid w:val="003C1E9E"/>
    <w:rsid w:val="003C2A1E"/>
    <w:rsid w:val="003C2E2D"/>
    <w:rsid w:val="003C30C3"/>
    <w:rsid w:val="003C3239"/>
    <w:rsid w:val="003C39E6"/>
    <w:rsid w:val="003C5304"/>
    <w:rsid w:val="003C5A17"/>
    <w:rsid w:val="003C5BE1"/>
    <w:rsid w:val="003C7293"/>
    <w:rsid w:val="003D2573"/>
    <w:rsid w:val="003D2786"/>
    <w:rsid w:val="003D37E4"/>
    <w:rsid w:val="003D3C16"/>
    <w:rsid w:val="003D46BA"/>
    <w:rsid w:val="003D5199"/>
    <w:rsid w:val="003D55DB"/>
    <w:rsid w:val="003D68B2"/>
    <w:rsid w:val="003E06CC"/>
    <w:rsid w:val="003E0BEB"/>
    <w:rsid w:val="003E115D"/>
    <w:rsid w:val="003E1941"/>
    <w:rsid w:val="003E1CCE"/>
    <w:rsid w:val="003E1F44"/>
    <w:rsid w:val="003E1FB8"/>
    <w:rsid w:val="003E211E"/>
    <w:rsid w:val="003E2DFF"/>
    <w:rsid w:val="003E3899"/>
    <w:rsid w:val="003E3A83"/>
    <w:rsid w:val="003E4525"/>
    <w:rsid w:val="003E5019"/>
    <w:rsid w:val="003E5313"/>
    <w:rsid w:val="003E5752"/>
    <w:rsid w:val="003E5B09"/>
    <w:rsid w:val="003E63EC"/>
    <w:rsid w:val="003E75BC"/>
    <w:rsid w:val="003E7FEC"/>
    <w:rsid w:val="003F00C3"/>
    <w:rsid w:val="003F0B45"/>
    <w:rsid w:val="003F0F18"/>
    <w:rsid w:val="003F1BAC"/>
    <w:rsid w:val="003F3A47"/>
    <w:rsid w:val="003F3D2A"/>
    <w:rsid w:val="003F4170"/>
    <w:rsid w:val="003F43CE"/>
    <w:rsid w:val="003F4FCF"/>
    <w:rsid w:val="003F59EC"/>
    <w:rsid w:val="003F680A"/>
    <w:rsid w:val="003F6921"/>
    <w:rsid w:val="003F7555"/>
    <w:rsid w:val="003F7F28"/>
    <w:rsid w:val="00400F61"/>
    <w:rsid w:val="00401291"/>
    <w:rsid w:val="00401B45"/>
    <w:rsid w:val="00401BFF"/>
    <w:rsid w:val="00403032"/>
    <w:rsid w:val="0040332D"/>
    <w:rsid w:val="004040EF"/>
    <w:rsid w:val="00404610"/>
    <w:rsid w:val="004053CB"/>
    <w:rsid w:val="004063A6"/>
    <w:rsid w:val="0041039A"/>
    <w:rsid w:val="00411791"/>
    <w:rsid w:val="00413188"/>
    <w:rsid w:val="00413400"/>
    <w:rsid w:val="004136A5"/>
    <w:rsid w:val="0041409F"/>
    <w:rsid w:val="00416E2E"/>
    <w:rsid w:val="00420B72"/>
    <w:rsid w:val="0042153A"/>
    <w:rsid w:val="00421580"/>
    <w:rsid w:val="004222DC"/>
    <w:rsid w:val="00422748"/>
    <w:rsid w:val="00423A0C"/>
    <w:rsid w:val="00423EA2"/>
    <w:rsid w:val="00424558"/>
    <w:rsid w:val="00426919"/>
    <w:rsid w:val="004278B5"/>
    <w:rsid w:val="004300F4"/>
    <w:rsid w:val="004314CE"/>
    <w:rsid w:val="00431BE4"/>
    <w:rsid w:val="00432F7B"/>
    <w:rsid w:val="0043450C"/>
    <w:rsid w:val="004346AD"/>
    <w:rsid w:val="0043558C"/>
    <w:rsid w:val="004356EB"/>
    <w:rsid w:val="00435FAE"/>
    <w:rsid w:val="0043602D"/>
    <w:rsid w:val="004361E4"/>
    <w:rsid w:val="0043675F"/>
    <w:rsid w:val="00436804"/>
    <w:rsid w:val="00436B92"/>
    <w:rsid w:val="00436E88"/>
    <w:rsid w:val="004377C5"/>
    <w:rsid w:val="00440AA8"/>
    <w:rsid w:val="00441712"/>
    <w:rsid w:val="00441D72"/>
    <w:rsid w:val="0044260D"/>
    <w:rsid w:val="00443E49"/>
    <w:rsid w:val="00444A5C"/>
    <w:rsid w:val="00445731"/>
    <w:rsid w:val="00445A9F"/>
    <w:rsid w:val="0044677D"/>
    <w:rsid w:val="00447103"/>
    <w:rsid w:val="0044762D"/>
    <w:rsid w:val="00450C0E"/>
    <w:rsid w:val="00450D61"/>
    <w:rsid w:val="00450E12"/>
    <w:rsid w:val="00451CF6"/>
    <w:rsid w:val="00452AC5"/>
    <w:rsid w:val="0045366D"/>
    <w:rsid w:val="004547B4"/>
    <w:rsid w:val="00455203"/>
    <w:rsid w:val="00455497"/>
    <w:rsid w:val="00455B9F"/>
    <w:rsid w:val="0045612E"/>
    <w:rsid w:val="00457275"/>
    <w:rsid w:val="00457348"/>
    <w:rsid w:val="004601F1"/>
    <w:rsid w:val="004616D9"/>
    <w:rsid w:val="00461944"/>
    <w:rsid w:val="004622AB"/>
    <w:rsid w:val="00462860"/>
    <w:rsid w:val="004628BD"/>
    <w:rsid w:val="0046290C"/>
    <w:rsid w:val="00462D8E"/>
    <w:rsid w:val="0046363A"/>
    <w:rsid w:val="00463820"/>
    <w:rsid w:val="00464E48"/>
    <w:rsid w:val="0046506B"/>
    <w:rsid w:val="00466677"/>
    <w:rsid w:val="0046676C"/>
    <w:rsid w:val="00466E8E"/>
    <w:rsid w:val="00467262"/>
    <w:rsid w:val="00467797"/>
    <w:rsid w:val="00470A79"/>
    <w:rsid w:val="00470A8F"/>
    <w:rsid w:val="0047138A"/>
    <w:rsid w:val="004718D0"/>
    <w:rsid w:val="004719D6"/>
    <w:rsid w:val="004722EF"/>
    <w:rsid w:val="00472F50"/>
    <w:rsid w:val="00473CB2"/>
    <w:rsid w:val="00473FEF"/>
    <w:rsid w:val="004747EB"/>
    <w:rsid w:val="00476FB1"/>
    <w:rsid w:val="00477927"/>
    <w:rsid w:val="004809EB"/>
    <w:rsid w:val="004815C7"/>
    <w:rsid w:val="004821F6"/>
    <w:rsid w:val="00483074"/>
    <w:rsid w:val="004832FC"/>
    <w:rsid w:val="0048347D"/>
    <w:rsid w:val="00483E8D"/>
    <w:rsid w:val="00483F9A"/>
    <w:rsid w:val="00484BA0"/>
    <w:rsid w:val="00486E75"/>
    <w:rsid w:val="004875F8"/>
    <w:rsid w:val="00487920"/>
    <w:rsid w:val="00487A1C"/>
    <w:rsid w:val="00487E35"/>
    <w:rsid w:val="00490EDD"/>
    <w:rsid w:val="00491A2E"/>
    <w:rsid w:val="00491A38"/>
    <w:rsid w:val="004933CE"/>
    <w:rsid w:val="00493AFE"/>
    <w:rsid w:val="004955F7"/>
    <w:rsid w:val="004957AB"/>
    <w:rsid w:val="004960B8"/>
    <w:rsid w:val="00496E4C"/>
    <w:rsid w:val="00496F32"/>
    <w:rsid w:val="004978B3"/>
    <w:rsid w:val="00497F73"/>
    <w:rsid w:val="004A0ADA"/>
    <w:rsid w:val="004A2642"/>
    <w:rsid w:val="004A2673"/>
    <w:rsid w:val="004A3992"/>
    <w:rsid w:val="004A3B11"/>
    <w:rsid w:val="004A4005"/>
    <w:rsid w:val="004A55B3"/>
    <w:rsid w:val="004A5A33"/>
    <w:rsid w:val="004B0A1D"/>
    <w:rsid w:val="004B0D41"/>
    <w:rsid w:val="004B1789"/>
    <w:rsid w:val="004B29CD"/>
    <w:rsid w:val="004B3531"/>
    <w:rsid w:val="004B38F1"/>
    <w:rsid w:val="004B3D5C"/>
    <w:rsid w:val="004B4C7A"/>
    <w:rsid w:val="004B4FC2"/>
    <w:rsid w:val="004B54B6"/>
    <w:rsid w:val="004B56BA"/>
    <w:rsid w:val="004B6114"/>
    <w:rsid w:val="004B6AA4"/>
    <w:rsid w:val="004B7A61"/>
    <w:rsid w:val="004C0466"/>
    <w:rsid w:val="004C0778"/>
    <w:rsid w:val="004C15FF"/>
    <w:rsid w:val="004C2575"/>
    <w:rsid w:val="004C28C6"/>
    <w:rsid w:val="004C41B3"/>
    <w:rsid w:val="004C4975"/>
    <w:rsid w:val="004C572A"/>
    <w:rsid w:val="004C615E"/>
    <w:rsid w:val="004C6497"/>
    <w:rsid w:val="004C6A19"/>
    <w:rsid w:val="004C7563"/>
    <w:rsid w:val="004C7C78"/>
    <w:rsid w:val="004D0518"/>
    <w:rsid w:val="004D2AC9"/>
    <w:rsid w:val="004D2AE8"/>
    <w:rsid w:val="004D2C13"/>
    <w:rsid w:val="004D5CF1"/>
    <w:rsid w:val="004D5DC8"/>
    <w:rsid w:val="004D643F"/>
    <w:rsid w:val="004D69D2"/>
    <w:rsid w:val="004D6B27"/>
    <w:rsid w:val="004D7046"/>
    <w:rsid w:val="004E0672"/>
    <w:rsid w:val="004E06EF"/>
    <w:rsid w:val="004E0E33"/>
    <w:rsid w:val="004E1362"/>
    <w:rsid w:val="004E2448"/>
    <w:rsid w:val="004E286B"/>
    <w:rsid w:val="004E2A9A"/>
    <w:rsid w:val="004E2C1C"/>
    <w:rsid w:val="004E2DD3"/>
    <w:rsid w:val="004E2FEA"/>
    <w:rsid w:val="004E305E"/>
    <w:rsid w:val="004E4185"/>
    <w:rsid w:val="004E42D2"/>
    <w:rsid w:val="004E475D"/>
    <w:rsid w:val="004E478A"/>
    <w:rsid w:val="004E5D22"/>
    <w:rsid w:val="004E665C"/>
    <w:rsid w:val="004E6EC6"/>
    <w:rsid w:val="004E7610"/>
    <w:rsid w:val="004E7CAB"/>
    <w:rsid w:val="004F06FA"/>
    <w:rsid w:val="004F0A84"/>
    <w:rsid w:val="004F1A3D"/>
    <w:rsid w:val="004F38AE"/>
    <w:rsid w:val="004F3C7C"/>
    <w:rsid w:val="004F3E1C"/>
    <w:rsid w:val="004F4FEA"/>
    <w:rsid w:val="004F516A"/>
    <w:rsid w:val="004F61CC"/>
    <w:rsid w:val="004F6280"/>
    <w:rsid w:val="004F697C"/>
    <w:rsid w:val="004F6CED"/>
    <w:rsid w:val="00501513"/>
    <w:rsid w:val="005016A8"/>
    <w:rsid w:val="00501A4C"/>
    <w:rsid w:val="00501B07"/>
    <w:rsid w:val="00501BC0"/>
    <w:rsid w:val="00501EA8"/>
    <w:rsid w:val="00502E3B"/>
    <w:rsid w:val="00503848"/>
    <w:rsid w:val="00503A75"/>
    <w:rsid w:val="00503D14"/>
    <w:rsid w:val="00503F26"/>
    <w:rsid w:val="00504B55"/>
    <w:rsid w:val="005051C5"/>
    <w:rsid w:val="005055C3"/>
    <w:rsid w:val="0050614A"/>
    <w:rsid w:val="00506A66"/>
    <w:rsid w:val="00507D02"/>
    <w:rsid w:val="00507E2A"/>
    <w:rsid w:val="00507EB4"/>
    <w:rsid w:val="00511138"/>
    <w:rsid w:val="00511AAA"/>
    <w:rsid w:val="00511D55"/>
    <w:rsid w:val="005132E7"/>
    <w:rsid w:val="005135D9"/>
    <w:rsid w:val="00513BD1"/>
    <w:rsid w:val="00520294"/>
    <w:rsid w:val="005214A7"/>
    <w:rsid w:val="00522580"/>
    <w:rsid w:val="005227AF"/>
    <w:rsid w:val="00523C28"/>
    <w:rsid w:val="00524111"/>
    <w:rsid w:val="00524432"/>
    <w:rsid w:val="0052474E"/>
    <w:rsid w:val="00524A0F"/>
    <w:rsid w:val="00524EA9"/>
    <w:rsid w:val="00525561"/>
    <w:rsid w:val="00526952"/>
    <w:rsid w:val="00526BBC"/>
    <w:rsid w:val="00530302"/>
    <w:rsid w:val="00530D24"/>
    <w:rsid w:val="0053194D"/>
    <w:rsid w:val="00533708"/>
    <w:rsid w:val="005345B9"/>
    <w:rsid w:val="005350A0"/>
    <w:rsid w:val="00535C72"/>
    <w:rsid w:val="00536900"/>
    <w:rsid w:val="00536D4D"/>
    <w:rsid w:val="00537472"/>
    <w:rsid w:val="00540563"/>
    <w:rsid w:val="00541CDC"/>
    <w:rsid w:val="00542873"/>
    <w:rsid w:val="005431EA"/>
    <w:rsid w:val="00543953"/>
    <w:rsid w:val="00543A76"/>
    <w:rsid w:val="00543FDE"/>
    <w:rsid w:val="00544B4E"/>
    <w:rsid w:val="00545106"/>
    <w:rsid w:val="005453E3"/>
    <w:rsid w:val="00545A3D"/>
    <w:rsid w:val="005472C8"/>
    <w:rsid w:val="005476F7"/>
    <w:rsid w:val="00547873"/>
    <w:rsid w:val="00547FE2"/>
    <w:rsid w:val="00550BCC"/>
    <w:rsid w:val="00552164"/>
    <w:rsid w:val="00553864"/>
    <w:rsid w:val="005541F9"/>
    <w:rsid w:val="005546F7"/>
    <w:rsid w:val="00554790"/>
    <w:rsid w:val="0055520C"/>
    <w:rsid w:val="0055538F"/>
    <w:rsid w:val="0055595D"/>
    <w:rsid w:val="00556DB2"/>
    <w:rsid w:val="005578B6"/>
    <w:rsid w:val="005607FC"/>
    <w:rsid w:val="00560C39"/>
    <w:rsid w:val="005628B8"/>
    <w:rsid w:val="00562E3E"/>
    <w:rsid w:val="00563999"/>
    <w:rsid w:val="00563E55"/>
    <w:rsid w:val="00563F20"/>
    <w:rsid w:val="00566407"/>
    <w:rsid w:val="00566BA2"/>
    <w:rsid w:val="005706B5"/>
    <w:rsid w:val="0057163A"/>
    <w:rsid w:val="00571B40"/>
    <w:rsid w:val="005723B0"/>
    <w:rsid w:val="00573C39"/>
    <w:rsid w:val="0057476C"/>
    <w:rsid w:val="0057502B"/>
    <w:rsid w:val="005750C8"/>
    <w:rsid w:val="00575A66"/>
    <w:rsid w:val="00575F23"/>
    <w:rsid w:val="0057706F"/>
    <w:rsid w:val="00577A5F"/>
    <w:rsid w:val="00577A8B"/>
    <w:rsid w:val="00577B14"/>
    <w:rsid w:val="00577CDF"/>
    <w:rsid w:val="0058022F"/>
    <w:rsid w:val="00580254"/>
    <w:rsid w:val="005813DF"/>
    <w:rsid w:val="00581446"/>
    <w:rsid w:val="00581962"/>
    <w:rsid w:val="00581C01"/>
    <w:rsid w:val="005850DC"/>
    <w:rsid w:val="005853FC"/>
    <w:rsid w:val="0058569D"/>
    <w:rsid w:val="00585E01"/>
    <w:rsid w:val="005861F3"/>
    <w:rsid w:val="00586D12"/>
    <w:rsid w:val="00587B66"/>
    <w:rsid w:val="0059174C"/>
    <w:rsid w:val="00592EA9"/>
    <w:rsid w:val="00594091"/>
    <w:rsid w:val="005943B8"/>
    <w:rsid w:val="00594FC5"/>
    <w:rsid w:val="005958FE"/>
    <w:rsid w:val="00596A92"/>
    <w:rsid w:val="0059765F"/>
    <w:rsid w:val="005A056A"/>
    <w:rsid w:val="005A0AAD"/>
    <w:rsid w:val="005A1A80"/>
    <w:rsid w:val="005A1E6F"/>
    <w:rsid w:val="005A26CE"/>
    <w:rsid w:val="005A2A45"/>
    <w:rsid w:val="005A2C57"/>
    <w:rsid w:val="005A4563"/>
    <w:rsid w:val="005A5264"/>
    <w:rsid w:val="005A53D7"/>
    <w:rsid w:val="005A751D"/>
    <w:rsid w:val="005A7F86"/>
    <w:rsid w:val="005B0192"/>
    <w:rsid w:val="005B088B"/>
    <w:rsid w:val="005B0949"/>
    <w:rsid w:val="005B1188"/>
    <w:rsid w:val="005B11F5"/>
    <w:rsid w:val="005B1ADF"/>
    <w:rsid w:val="005B24DA"/>
    <w:rsid w:val="005B2518"/>
    <w:rsid w:val="005B30B2"/>
    <w:rsid w:val="005B310A"/>
    <w:rsid w:val="005B3DDC"/>
    <w:rsid w:val="005B49BD"/>
    <w:rsid w:val="005B4C8C"/>
    <w:rsid w:val="005B5054"/>
    <w:rsid w:val="005B50E3"/>
    <w:rsid w:val="005B5970"/>
    <w:rsid w:val="005B623D"/>
    <w:rsid w:val="005B68BE"/>
    <w:rsid w:val="005B6D8C"/>
    <w:rsid w:val="005B755C"/>
    <w:rsid w:val="005B7DC2"/>
    <w:rsid w:val="005B7E6C"/>
    <w:rsid w:val="005C078B"/>
    <w:rsid w:val="005C0EAF"/>
    <w:rsid w:val="005C159E"/>
    <w:rsid w:val="005C3169"/>
    <w:rsid w:val="005C474D"/>
    <w:rsid w:val="005C4B55"/>
    <w:rsid w:val="005C4E64"/>
    <w:rsid w:val="005C683E"/>
    <w:rsid w:val="005C70F0"/>
    <w:rsid w:val="005C713A"/>
    <w:rsid w:val="005C7E3C"/>
    <w:rsid w:val="005C7FAB"/>
    <w:rsid w:val="005D00DF"/>
    <w:rsid w:val="005D0F4E"/>
    <w:rsid w:val="005D1B33"/>
    <w:rsid w:val="005D203C"/>
    <w:rsid w:val="005D24A0"/>
    <w:rsid w:val="005D2A15"/>
    <w:rsid w:val="005D2DB6"/>
    <w:rsid w:val="005D30F7"/>
    <w:rsid w:val="005D4160"/>
    <w:rsid w:val="005D419D"/>
    <w:rsid w:val="005D42CD"/>
    <w:rsid w:val="005D499C"/>
    <w:rsid w:val="005D4B94"/>
    <w:rsid w:val="005D4C6C"/>
    <w:rsid w:val="005D54BE"/>
    <w:rsid w:val="005D6B8E"/>
    <w:rsid w:val="005E004F"/>
    <w:rsid w:val="005E0257"/>
    <w:rsid w:val="005E0831"/>
    <w:rsid w:val="005E08C3"/>
    <w:rsid w:val="005E2321"/>
    <w:rsid w:val="005E2356"/>
    <w:rsid w:val="005E2A27"/>
    <w:rsid w:val="005E2BA8"/>
    <w:rsid w:val="005E2DD2"/>
    <w:rsid w:val="005E349E"/>
    <w:rsid w:val="005E4B56"/>
    <w:rsid w:val="005E4F60"/>
    <w:rsid w:val="005E5310"/>
    <w:rsid w:val="005E555A"/>
    <w:rsid w:val="005E5849"/>
    <w:rsid w:val="005E646E"/>
    <w:rsid w:val="005F10B1"/>
    <w:rsid w:val="005F26D0"/>
    <w:rsid w:val="005F2A85"/>
    <w:rsid w:val="005F5536"/>
    <w:rsid w:val="005F713B"/>
    <w:rsid w:val="0060106F"/>
    <w:rsid w:val="006014A4"/>
    <w:rsid w:val="006017B2"/>
    <w:rsid w:val="006021D7"/>
    <w:rsid w:val="00602B73"/>
    <w:rsid w:val="0060464A"/>
    <w:rsid w:val="00604E19"/>
    <w:rsid w:val="00606353"/>
    <w:rsid w:val="006063A7"/>
    <w:rsid w:val="006072A9"/>
    <w:rsid w:val="00607A81"/>
    <w:rsid w:val="00610332"/>
    <w:rsid w:val="00610951"/>
    <w:rsid w:val="00610C3F"/>
    <w:rsid w:val="006120E1"/>
    <w:rsid w:val="006123B7"/>
    <w:rsid w:val="00612CCE"/>
    <w:rsid w:val="00612FFA"/>
    <w:rsid w:val="006137CA"/>
    <w:rsid w:val="00613D31"/>
    <w:rsid w:val="00614715"/>
    <w:rsid w:val="006155F0"/>
    <w:rsid w:val="00616463"/>
    <w:rsid w:val="006174FF"/>
    <w:rsid w:val="0061787C"/>
    <w:rsid w:val="006200A1"/>
    <w:rsid w:val="00620B4A"/>
    <w:rsid w:val="00621B0C"/>
    <w:rsid w:val="00621FE8"/>
    <w:rsid w:val="00622AD7"/>
    <w:rsid w:val="00623396"/>
    <w:rsid w:val="00624456"/>
    <w:rsid w:val="00624CCB"/>
    <w:rsid w:val="00624F47"/>
    <w:rsid w:val="006259EC"/>
    <w:rsid w:val="00627321"/>
    <w:rsid w:val="00627F15"/>
    <w:rsid w:val="0063071B"/>
    <w:rsid w:val="00630747"/>
    <w:rsid w:val="00631584"/>
    <w:rsid w:val="00631801"/>
    <w:rsid w:val="00631B2F"/>
    <w:rsid w:val="006320F1"/>
    <w:rsid w:val="00632A2C"/>
    <w:rsid w:val="00632B20"/>
    <w:rsid w:val="00633087"/>
    <w:rsid w:val="0063351F"/>
    <w:rsid w:val="00634469"/>
    <w:rsid w:val="00634DF4"/>
    <w:rsid w:val="0063532F"/>
    <w:rsid w:val="00636190"/>
    <w:rsid w:val="00636666"/>
    <w:rsid w:val="0064022C"/>
    <w:rsid w:val="0064039E"/>
    <w:rsid w:val="00640C0A"/>
    <w:rsid w:val="00640FAB"/>
    <w:rsid w:val="0064137A"/>
    <w:rsid w:val="0064160B"/>
    <w:rsid w:val="00641667"/>
    <w:rsid w:val="00641F46"/>
    <w:rsid w:val="006420EA"/>
    <w:rsid w:val="00643282"/>
    <w:rsid w:val="006437ED"/>
    <w:rsid w:val="00643814"/>
    <w:rsid w:val="00643AD0"/>
    <w:rsid w:val="0064505E"/>
    <w:rsid w:val="00646128"/>
    <w:rsid w:val="006468D2"/>
    <w:rsid w:val="006479AE"/>
    <w:rsid w:val="00647AE4"/>
    <w:rsid w:val="00650B90"/>
    <w:rsid w:val="006518E0"/>
    <w:rsid w:val="00651FDF"/>
    <w:rsid w:val="006521BE"/>
    <w:rsid w:val="00652A23"/>
    <w:rsid w:val="00652B39"/>
    <w:rsid w:val="00652D0C"/>
    <w:rsid w:val="00652DFA"/>
    <w:rsid w:val="00652FDB"/>
    <w:rsid w:val="00653F1C"/>
    <w:rsid w:val="00655365"/>
    <w:rsid w:val="006568ED"/>
    <w:rsid w:val="00656D35"/>
    <w:rsid w:val="00656DFB"/>
    <w:rsid w:val="0066008E"/>
    <w:rsid w:val="006611CD"/>
    <w:rsid w:val="00661235"/>
    <w:rsid w:val="00662E2B"/>
    <w:rsid w:val="00662FCB"/>
    <w:rsid w:val="0066318F"/>
    <w:rsid w:val="006646A8"/>
    <w:rsid w:val="00664CA1"/>
    <w:rsid w:val="00665B0E"/>
    <w:rsid w:val="00665BD1"/>
    <w:rsid w:val="00666119"/>
    <w:rsid w:val="00667693"/>
    <w:rsid w:val="00667E52"/>
    <w:rsid w:val="00672610"/>
    <w:rsid w:val="00672951"/>
    <w:rsid w:val="00672D10"/>
    <w:rsid w:val="006742EA"/>
    <w:rsid w:val="00674A4C"/>
    <w:rsid w:val="006760F9"/>
    <w:rsid w:val="006765F5"/>
    <w:rsid w:val="00676C2A"/>
    <w:rsid w:val="00676CA2"/>
    <w:rsid w:val="00677913"/>
    <w:rsid w:val="00680302"/>
    <w:rsid w:val="00680585"/>
    <w:rsid w:val="00680B76"/>
    <w:rsid w:val="00681061"/>
    <w:rsid w:val="00683953"/>
    <w:rsid w:val="0068422F"/>
    <w:rsid w:val="00684B45"/>
    <w:rsid w:val="00686CCC"/>
    <w:rsid w:val="00686F1B"/>
    <w:rsid w:val="00687F55"/>
    <w:rsid w:val="00691C48"/>
    <w:rsid w:val="00691CA6"/>
    <w:rsid w:val="00692C14"/>
    <w:rsid w:val="006943ED"/>
    <w:rsid w:val="0069554C"/>
    <w:rsid w:val="00695D19"/>
    <w:rsid w:val="00696889"/>
    <w:rsid w:val="00697D2C"/>
    <w:rsid w:val="006A008F"/>
    <w:rsid w:val="006A016C"/>
    <w:rsid w:val="006A09DD"/>
    <w:rsid w:val="006A0BB2"/>
    <w:rsid w:val="006A117B"/>
    <w:rsid w:val="006A144A"/>
    <w:rsid w:val="006A22A1"/>
    <w:rsid w:val="006A25D7"/>
    <w:rsid w:val="006A39FD"/>
    <w:rsid w:val="006A4141"/>
    <w:rsid w:val="006A4403"/>
    <w:rsid w:val="006A458E"/>
    <w:rsid w:val="006A5AB5"/>
    <w:rsid w:val="006A66FB"/>
    <w:rsid w:val="006A745C"/>
    <w:rsid w:val="006A7646"/>
    <w:rsid w:val="006A7A3B"/>
    <w:rsid w:val="006A7AB4"/>
    <w:rsid w:val="006B0DBB"/>
    <w:rsid w:val="006B0DBD"/>
    <w:rsid w:val="006B1A61"/>
    <w:rsid w:val="006B25E0"/>
    <w:rsid w:val="006B3D2A"/>
    <w:rsid w:val="006B4112"/>
    <w:rsid w:val="006B48DD"/>
    <w:rsid w:val="006B5407"/>
    <w:rsid w:val="006B560B"/>
    <w:rsid w:val="006B58EE"/>
    <w:rsid w:val="006B5E98"/>
    <w:rsid w:val="006B6A79"/>
    <w:rsid w:val="006B6AFB"/>
    <w:rsid w:val="006C04CE"/>
    <w:rsid w:val="006C0FFE"/>
    <w:rsid w:val="006C15DD"/>
    <w:rsid w:val="006C161A"/>
    <w:rsid w:val="006C1E0B"/>
    <w:rsid w:val="006C3BD9"/>
    <w:rsid w:val="006C425F"/>
    <w:rsid w:val="006C4329"/>
    <w:rsid w:val="006C4F0D"/>
    <w:rsid w:val="006C559F"/>
    <w:rsid w:val="006C594C"/>
    <w:rsid w:val="006C5A03"/>
    <w:rsid w:val="006C65AA"/>
    <w:rsid w:val="006C7A79"/>
    <w:rsid w:val="006D0B05"/>
    <w:rsid w:val="006D622A"/>
    <w:rsid w:val="006D761F"/>
    <w:rsid w:val="006E0824"/>
    <w:rsid w:val="006E0ABE"/>
    <w:rsid w:val="006E17E3"/>
    <w:rsid w:val="006E272D"/>
    <w:rsid w:val="006E2A25"/>
    <w:rsid w:val="006E2DF2"/>
    <w:rsid w:val="006E2F9F"/>
    <w:rsid w:val="006E3A1C"/>
    <w:rsid w:val="006E3FC6"/>
    <w:rsid w:val="006E5720"/>
    <w:rsid w:val="006E6252"/>
    <w:rsid w:val="006E70B8"/>
    <w:rsid w:val="006E7A97"/>
    <w:rsid w:val="006F19E6"/>
    <w:rsid w:val="006F206B"/>
    <w:rsid w:val="006F21F9"/>
    <w:rsid w:val="006F23AF"/>
    <w:rsid w:val="006F2A6C"/>
    <w:rsid w:val="006F2F91"/>
    <w:rsid w:val="006F3081"/>
    <w:rsid w:val="006F342D"/>
    <w:rsid w:val="006F39E3"/>
    <w:rsid w:val="006F4046"/>
    <w:rsid w:val="006F415B"/>
    <w:rsid w:val="006F58F0"/>
    <w:rsid w:val="006F6B63"/>
    <w:rsid w:val="006F7B61"/>
    <w:rsid w:val="00701B0E"/>
    <w:rsid w:val="007029D0"/>
    <w:rsid w:val="0070345E"/>
    <w:rsid w:val="007035D2"/>
    <w:rsid w:val="0070376F"/>
    <w:rsid w:val="007042AA"/>
    <w:rsid w:val="007043C1"/>
    <w:rsid w:val="00704E84"/>
    <w:rsid w:val="00705017"/>
    <w:rsid w:val="00705B0C"/>
    <w:rsid w:val="0070636C"/>
    <w:rsid w:val="00710DCF"/>
    <w:rsid w:val="007115C8"/>
    <w:rsid w:val="007117AB"/>
    <w:rsid w:val="00711A0C"/>
    <w:rsid w:val="00711AA7"/>
    <w:rsid w:val="00713707"/>
    <w:rsid w:val="007146E7"/>
    <w:rsid w:val="00714BE3"/>
    <w:rsid w:val="00714C88"/>
    <w:rsid w:val="007153FB"/>
    <w:rsid w:val="00715EF5"/>
    <w:rsid w:val="00716263"/>
    <w:rsid w:val="00716916"/>
    <w:rsid w:val="00716F24"/>
    <w:rsid w:val="00717BB9"/>
    <w:rsid w:val="0072122A"/>
    <w:rsid w:val="007216F6"/>
    <w:rsid w:val="00722684"/>
    <w:rsid w:val="0072351F"/>
    <w:rsid w:val="00723A5F"/>
    <w:rsid w:val="00723E7E"/>
    <w:rsid w:val="007241D6"/>
    <w:rsid w:val="00724755"/>
    <w:rsid w:val="00725D9D"/>
    <w:rsid w:val="00725F76"/>
    <w:rsid w:val="00727117"/>
    <w:rsid w:val="007272A3"/>
    <w:rsid w:val="0072774E"/>
    <w:rsid w:val="00727A1A"/>
    <w:rsid w:val="007306F4"/>
    <w:rsid w:val="0073084B"/>
    <w:rsid w:val="007308D9"/>
    <w:rsid w:val="007311F7"/>
    <w:rsid w:val="007317BB"/>
    <w:rsid w:val="00731863"/>
    <w:rsid w:val="00731ADC"/>
    <w:rsid w:val="0073243E"/>
    <w:rsid w:val="00733628"/>
    <w:rsid w:val="00733BDB"/>
    <w:rsid w:val="00734AC4"/>
    <w:rsid w:val="0073530A"/>
    <w:rsid w:val="00736962"/>
    <w:rsid w:val="007369BD"/>
    <w:rsid w:val="00736A33"/>
    <w:rsid w:val="00736AFD"/>
    <w:rsid w:val="00737D63"/>
    <w:rsid w:val="00737E11"/>
    <w:rsid w:val="00737EF0"/>
    <w:rsid w:val="00740ED9"/>
    <w:rsid w:val="0074113B"/>
    <w:rsid w:val="007425E1"/>
    <w:rsid w:val="00742A75"/>
    <w:rsid w:val="00742D5E"/>
    <w:rsid w:val="0074365E"/>
    <w:rsid w:val="00743868"/>
    <w:rsid w:val="007449EC"/>
    <w:rsid w:val="00744FEB"/>
    <w:rsid w:val="00746032"/>
    <w:rsid w:val="0074627D"/>
    <w:rsid w:val="0074648A"/>
    <w:rsid w:val="007476D8"/>
    <w:rsid w:val="00747ADE"/>
    <w:rsid w:val="00747FC6"/>
    <w:rsid w:val="00750499"/>
    <w:rsid w:val="00750C08"/>
    <w:rsid w:val="007511FB"/>
    <w:rsid w:val="007512F7"/>
    <w:rsid w:val="007513A5"/>
    <w:rsid w:val="007513EB"/>
    <w:rsid w:val="00751FE1"/>
    <w:rsid w:val="00752840"/>
    <w:rsid w:val="00752B9C"/>
    <w:rsid w:val="0075561F"/>
    <w:rsid w:val="007560DA"/>
    <w:rsid w:val="0075691C"/>
    <w:rsid w:val="00756FCA"/>
    <w:rsid w:val="00757266"/>
    <w:rsid w:val="007578B3"/>
    <w:rsid w:val="00760205"/>
    <w:rsid w:val="00760AD1"/>
    <w:rsid w:val="00760AE5"/>
    <w:rsid w:val="00760F9F"/>
    <w:rsid w:val="00762127"/>
    <w:rsid w:val="007638B2"/>
    <w:rsid w:val="0076427C"/>
    <w:rsid w:val="007644B1"/>
    <w:rsid w:val="007651A0"/>
    <w:rsid w:val="00765B71"/>
    <w:rsid w:val="00765DEF"/>
    <w:rsid w:val="00765F00"/>
    <w:rsid w:val="00766229"/>
    <w:rsid w:val="00766970"/>
    <w:rsid w:val="0076735B"/>
    <w:rsid w:val="007673B1"/>
    <w:rsid w:val="00767CC9"/>
    <w:rsid w:val="007706E4"/>
    <w:rsid w:val="007708C4"/>
    <w:rsid w:val="00771503"/>
    <w:rsid w:val="00771BE9"/>
    <w:rsid w:val="00771F53"/>
    <w:rsid w:val="007724C4"/>
    <w:rsid w:val="0077263E"/>
    <w:rsid w:val="00774599"/>
    <w:rsid w:val="00774DDB"/>
    <w:rsid w:val="007750B2"/>
    <w:rsid w:val="00775422"/>
    <w:rsid w:val="00775D0D"/>
    <w:rsid w:val="00776415"/>
    <w:rsid w:val="00781815"/>
    <w:rsid w:val="00781AFF"/>
    <w:rsid w:val="00781B39"/>
    <w:rsid w:val="0078266A"/>
    <w:rsid w:val="00783412"/>
    <w:rsid w:val="007839AF"/>
    <w:rsid w:val="0078422C"/>
    <w:rsid w:val="007847C8"/>
    <w:rsid w:val="00784965"/>
    <w:rsid w:val="00784A2D"/>
    <w:rsid w:val="00784BC9"/>
    <w:rsid w:val="007859E1"/>
    <w:rsid w:val="00785DBC"/>
    <w:rsid w:val="00785ECF"/>
    <w:rsid w:val="00787543"/>
    <w:rsid w:val="007876E2"/>
    <w:rsid w:val="00790918"/>
    <w:rsid w:val="00790CE5"/>
    <w:rsid w:val="00791CC2"/>
    <w:rsid w:val="007926EA"/>
    <w:rsid w:val="00792F48"/>
    <w:rsid w:val="00793A0B"/>
    <w:rsid w:val="007946B0"/>
    <w:rsid w:val="007953A7"/>
    <w:rsid w:val="007961FE"/>
    <w:rsid w:val="00796312"/>
    <w:rsid w:val="00796836"/>
    <w:rsid w:val="00797AC2"/>
    <w:rsid w:val="00797DC0"/>
    <w:rsid w:val="007A0548"/>
    <w:rsid w:val="007A0830"/>
    <w:rsid w:val="007A0C9B"/>
    <w:rsid w:val="007A1649"/>
    <w:rsid w:val="007A1AE6"/>
    <w:rsid w:val="007A240C"/>
    <w:rsid w:val="007A2451"/>
    <w:rsid w:val="007A2BAE"/>
    <w:rsid w:val="007A2C13"/>
    <w:rsid w:val="007A2E34"/>
    <w:rsid w:val="007A38D4"/>
    <w:rsid w:val="007A40F2"/>
    <w:rsid w:val="007A4B89"/>
    <w:rsid w:val="007A5316"/>
    <w:rsid w:val="007A5511"/>
    <w:rsid w:val="007A5ADD"/>
    <w:rsid w:val="007B1662"/>
    <w:rsid w:val="007B1D6B"/>
    <w:rsid w:val="007B1E9D"/>
    <w:rsid w:val="007B200F"/>
    <w:rsid w:val="007B275B"/>
    <w:rsid w:val="007B330D"/>
    <w:rsid w:val="007B49FA"/>
    <w:rsid w:val="007B5559"/>
    <w:rsid w:val="007B570C"/>
    <w:rsid w:val="007B5F15"/>
    <w:rsid w:val="007B656E"/>
    <w:rsid w:val="007C02CD"/>
    <w:rsid w:val="007C0861"/>
    <w:rsid w:val="007C0C8B"/>
    <w:rsid w:val="007C16D6"/>
    <w:rsid w:val="007C20C0"/>
    <w:rsid w:val="007C2654"/>
    <w:rsid w:val="007C3FED"/>
    <w:rsid w:val="007C473D"/>
    <w:rsid w:val="007C48CE"/>
    <w:rsid w:val="007C58EA"/>
    <w:rsid w:val="007C612B"/>
    <w:rsid w:val="007C6893"/>
    <w:rsid w:val="007C797D"/>
    <w:rsid w:val="007C7ADF"/>
    <w:rsid w:val="007D0F25"/>
    <w:rsid w:val="007D15A1"/>
    <w:rsid w:val="007D1776"/>
    <w:rsid w:val="007D1AD5"/>
    <w:rsid w:val="007D1DFD"/>
    <w:rsid w:val="007D2448"/>
    <w:rsid w:val="007D2A02"/>
    <w:rsid w:val="007D2A46"/>
    <w:rsid w:val="007D410C"/>
    <w:rsid w:val="007D64F6"/>
    <w:rsid w:val="007E021F"/>
    <w:rsid w:val="007E1945"/>
    <w:rsid w:val="007E2B96"/>
    <w:rsid w:val="007E2F3F"/>
    <w:rsid w:val="007E30DF"/>
    <w:rsid w:val="007E412A"/>
    <w:rsid w:val="007E4A07"/>
    <w:rsid w:val="007E4F2E"/>
    <w:rsid w:val="007E59F2"/>
    <w:rsid w:val="007E5C2E"/>
    <w:rsid w:val="007E5E20"/>
    <w:rsid w:val="007E6778"/>
    <w:rsid w:val="007E6F5B"/>
    <w:rsid w:val="007F0010"/>
    <w:rsid w:val="007F04B7"/>
    <w:rsid w:val="007F1875"/>
    <w:rsid w:val="007F1A32"/>
    <w:rsid w:val="007F1CDC"/>
    <w:rsid w:val="007F2132"/>
    <w:rsid w:val="007F213B"/>
    <w:rsid w:val="007F2BC5"/>
    <w:rsid w:val="007F2ED8"/>
    <w:rsid w:val="007F349E"/>
    <w:rsid w:val="007F44C2"/>
    <w:rsid w:val="007F54EF"/>
    <w:rsid w:val="007F5A96"/>
    <w:rsid w:val="007F5E34"/>
    <w:rsid w:val="007F72E4"/>
    <w:rsid w:val="007F79DF"/>
    <w:rsid w:val="007F7AA3"/>
    <w:rsid w:val="007F7C13"/>
    <w:rsid w:val="00800D61"/>
    <w:rsid w:val="008019B8"/>
    <w:rsid w:val="00801B48"/>
    <w:rsid w:val="00801DFD"/>
    <w:rsid w:val="00802215"/>
    <w:rsid w:val="00802231"/>
    <w:rsid w:val="0080269F"/>
    <w:rsid w:val="00802CB6"/>
    <w:rsid w:val="00803565"/>
    <w:rsid w:val="00803612"/>
    <w:rsid w:val="00803D8D"/>
    <w:rsid w:val="00803FD6"/>
    <w:rsid w:val="008054F9"/>
    <w:rsid w:val="00806486"/>
    <w:rsid w:val="008064A1"/>
    <w:rsid w:val="00806D41"/>
    <w:rsid w:val="00807F84"/>
    <w:rsid w:val="00810E68"/>
    <w:rsid w:val="00810E74"/>
    <w:rsid w:val="00811280"/>
    <w:rsid w:val="00811B8B"/>
    <w:rsid w:val="00811EA4"/>
    <w:rsid w:val="008124CD"/>
    <w:rsid w:val="0081257B"/>
    <w:rsid w:val="00814831"/>
    <w:rsid w:val="00814B59"/>
    <w:rsid w:val="008154DF"/>
    <w:rsid w:val="0081556A"/>
    <w:rsid w:val="00815968"/>
    <w:rsid w:val="00815D94"/>
    <w:rsid w:val="0081682E"/>
    <w:rsid w:val="008170F5"/>
    <w:rsid w:val="00817212"/>
    <w:rsid w:val="008174DA"/>
    <w:rsid w:val="00817623"/>
    <w:rsid w:val="008178E2"/>
    <w:rsid w:val="0081796D"/>
    <w:rsid w:val="0082028F"/>
    <w:rsid w:val="00820D56"/>
    <w:rsid w:val="008222C3"/>
    <w:rsid w:val="008226AF"/>
    <w:rsid w:val="00823307"/>
    <w:rsid w:val="00823835"/>
    <w:rsid w:val="00823989"/>
    <w:rsid w:val="008248A6"/>
    <w:rsid w:val="008251CB"/>
    <w:rsid w:val="00825757"/>
    <w:rsid w:val="00826000"/>
    <w:rsid w:val="008264FB"/>
    <w:rsid w:val="00826AC1"/>
    <w:rsid w:val="00832F4E"/>
    <w:rsid w:val="00833003"/>
    <w:rsid w:val="008330FA"/>
    <w:rsid w:val="00833388"/>
    <w:rsid w:val="008334FC"/>
    <w:rsid w:val="008354A3"/>
    <w:rsid w:val="0083774B"/>
    <w:rsid w:val="008407D9"/>
    <w:rsid w:val="00841556"/>
    <w:rsid w:val="00841C0E"/>
    <w:rsid w:val="00841FDF"/>
    <w:rsid w:val="00843274"/>
    <w:rsid w:val="008432BD"/>
    <w:rsid w:val="0084363F"/>
    <w:rsid w:val="0084378A"/>
    <w:rsid w:val="00843817"/>
    <w:rsid w:val="008443DD"/>
    <w:rsid w:val="0084475E"/>
    <w:rsid w:val="0084655B"/>
    <w:rsid w:val="00846BB0"/>
    <w:rsid w:val="00850B14"/>
    <w:rsid w:val="00851383"/>
    <w:rsid w:val="00851563"/>
    <w:rsid w:val="00851688"/>
    <w:rsid w:val="008516FE"/>
    <w:rsid w:val="00851DB9"/>
    <w:rsid w:val="00851F82"/>
    <w:rsid w:val="008522C4"/>
    <w:rsid w:val="00852C97"/>
    <w:rsid w:val="00852EDF"/>
    <w:rsid w:val="008558AA"/>
    <w:rsid w:val="00856E20"/>
    <w:rsid w:val="00856EDA"/>
    <w:rsid w:val="00857F00"/>
    <w:rsid w:val="0086134D"/>
    <w:rsid w:val="008619CD"/>
    <w:rsid w:val="00861AD4"/>
    <w:rsid w:val="00862D12"/>
    <w:rsid w:val="008637E7"/>
    <w:rsid w:val="0086419B"/>
    <w:rsid w:val="00864F67"/>
    <w:rsid w:val="00865C51"/>
    <w:rsid w:val="00866CFB"/>
    <w:rsid w:val="00867CD0"/>
    <w:rsid w:val="00867E44"/>
    <w:rsid w:val="00870201"/>
    <w:rsid w:val="00870B6D"/>
    <w:rsid w:val="00870F0E"/>
    <w:rsid w:val="008711C0"/>
    <w:rsid w:val="0087206F"/>
    <w:rsid w:val="008731B3"/>
    <w:rsid w:val="008745C6"/>
    <w:rsid w:val="008755E2"/>
    <w:rsid w:val="0087575D"/>
    <w:rsid w:val="008763C5"/>
    <w:rsid w:val="008763EF"/>
    <w:rsid w:val="008768BD"/>
    <w:rsid w:val="00877405"/>
    <w:rsid w:val="0087789B"/>
    <w:rsid w:val="00877F78"/>
    <w:rsid w:val="008815FE"/>
    <w:rsid w:val="008816FB"/>
    <w:rsid w:val="008824E6"/>
    <w:rsid w:val="0088315F"/>
    <w:rsid w:val="00883CD8"/>
    <w:rsid w:val="00883E98"/>
    <w:rsid w:val="008842F8"/>
    <w:rsid w:val="008845C4"/>
    <w:rsid w:val="00884B45"/>
    <w:rsid w:val="00885213"/>
    <w:rsid w:val="008854DD"/>
    <w:rsid w:val="00885B87"/>
    <w:rsid w:val="00885C30"/>
    <w:rsid w:val="00886619"/>
    <w:rsid w:val="00886A6B"/>
    <w:rsid w:val="00887F79"/>
    <w:rsid w:val="008902B5"/>
    <w:rsid w:val="00890300"/>
    <w:rsid w:val="00890E6E"/>
    <w:rsid w:val="0089106F"/>
    <w:rsid w:val="00891ED6"/>
    <w:rsid w:val="008923DC"/>
    <w:rsid w:val="0089261C"/>
    <w:rsid w:val="00892D28"/>
    <w:rsid w:val="00892ED7"/>
    <w:rsid w:val="008938AC"/>
    <w:rsid w:val="00893F3C"/>
    <w:rsid w:val="0089438D"/>
    <w:rsid w:val="00894601"/>
    <w:rsid w:val="00894B1A"/>
    <w:rsid w:val="008958BC"/>
    <w:rsid w:val="00897757"/>
    <w:rsid w:val="008A08C6"/>
    <w:rsid w:val="008A0CDC"/>
    <w:rsid w:val="008A1C94"/>
    <w:rsid w:val="008A288E"/>
    <w:rsid w:val="008A2A41"/>
    <w:rsid w:val="008A3004"/>
    <w:rsid w:val="008A39F3"/>
    <w:rsid w:val="008A3B32"/>
    <w:rsid w:val="008A4ADD"/>
    <w:rsid w:val="008A4BDD"/>
    <w:rsid w:val="008A4D88"/>
    <w:rsid w:val="008A5256"/>
    <w:rsid w:val="008A6481"/>
    <w:rsid w:val="008A7F6A"/>
    <w:rsid w:val="008B0E3E"/>
    <w:rsid w:val="008B17EE"/>
    <w:rsid w:val="008B34CE"/>
    <w:rsid w:val="008B34F2"/>
    <w:rsid w:val="008B4515"/>
    <w:rsid w:val="008B4815"/>
    <w:rsid w:val="008B4D70"/>
    <w:rsid w:val="008B5835"/>
    <w:rsid w:val="008B6D57"/>
    <w:rsid w:val="008B7615"/>
    <w:rsid w:val="008B7B9B"/>
    <w:rsid w:val="008C0438"/>
    <w:rsid w:val="008C0F96"/>
    <w:rsid w:val="008C2E4D"/>
    <w:rsid w:val="008C2F1C"/>
    <w:rsid w:val="008C30F4"/>
    <w:rsid w:val="008C32AC"/>
    <w:rsid w:val="008C4727"/>
    <w:rsid w:val="008C4D52"/>
    <w:rsid w:val="008C5037"/>
    <w:rsid w:val="008C5B6A"/>
    <w:rsid w:val="008C7F85"/>
    <w:rsid w:val="008D00FA"/>
    <w:rsid w:val="008D0F6A"/>
    <w:rsid w:val="008D2C22"/>
    <w:rsid w:val="008D3D6C"/>
    <w:rsid w:val="008D3E32"/>
    <w:rsid w:val="008D4F07"/>
    <w:rsid w:val="008D4FC8"/>
    <w:rsid w:val="008D50D3"/>
    <w:rsid w:val="008D54B3"/>
    <w:rsid w:val="008D76B5"/>
    <w:rsid w:val="008E0285"/>
    <w:rsid w:val="008E0370"/>
    <w:rsid w:val="008E22EF"/>
    <w:rsid w:val="008E322E"/>
    <w:rsid w:val="008E39D7"/>
    <w:rsid w:val="008E3DEF"/>
    <w:rsid w:val="008E4595"/>
    <w:rsid w:val="008E5620"/>
    <w:rsid w:val="008E5E9C"/>
    <w:rsid w:val="008E6235"/>
    <w:rsid w:val="008E68BA"/>
    <w:rsid w:val="008E6EF0"/>
    <w:rsid w:val="008E6FE1"/>
    <w:rsid w:val="008E72B4"/>
    <w:rsid w:val="008E7CFE"/>
    <w:rsid w:val="008F0657"/>
    <w:rsid w:val="008F0DE7"/>
    <w:rsid w:val="008F125D"/>
    <w:rsid w:val="008F2081"/>
    <w:rsid w:val="008F35AD"/>
    <w:rsid w:val="008F571D"/>
    <w:rsid w:val="008F7FF9"/>
    <w:rsid w:val="009004B9"/>
    <w:rsid w:val="00900AEF"/>
    <w:rsid w:val="00901189"/>
    <w:rsid w:val="009016DE"/>
    <w:rsid w:val="00902B2B"/>
    <w:rsid w:val="00902DF3"/>
    <w:rsid w:val="00903192"/>
    <w:rsid w:val="00903F93"/>
    <w:rsid w:val="00904742"/>
    <w:rsid w:val="009047DD"/>
    <w:rsid w:val="00904DC1"/>
    <w:rsid w:val="00904EAB"/>
    <w:rsid w:val="009052C5"/>
    <w:rsid w:val="00905744"/>
    <w:rsid w:val="009058A8"/>
    <w:rsid w:val="009059E6"/>
    <w:rsid w:val="00905CAB"/>
    <w:rsid w:val="00906AC7"/>
    <w:rsid w:val="00906D92"/>
    <w:rsid w:val="009071AB"/>
    <w:rsid w:val="00907708"/>
    <w:rsid w:val="00907A51"/>
    <w:rsid w:val="00907F52"/>
    <w:rsid w:val="0091171F"/>
    <w:rsid w:val="00911993"/>
    <w:rsid w:val="00912731"/>
    <w:rsid w:val="00912A6C"/>
    <w:rsid w:val="00914937"/>
    <w:rsid w:val="00914974"/>
    <w:rsid w:val="00914A8D"/>
    <w:rsid w:val="00914BC6"/>
    <w:rsid w:val="00915037"/>
    <w:rsid w:val="00915672"/>
    <w:rsid w:val="009166A7"/>
    <w:rsid w:val="00916CFE"/>
    <w:rsid w:val="009171BC"/>
    <w:rsid w:val="0092083F"/>
    <w:rsid w:val="009209CC"/>
    <w:rsid w:val="00920FBE"/>
    <w:rsid w:val="00921642"/>
    <w:rsid w:val="0092482D"/>
    <w:rsid w:val="00925024"/>
    <w:rsid w:val="00925318"/>
    <w:rsid w:val="00925373"/>
    <w:rsid w:val="00925749"/>
    <w:rsid w:val="0092616A"/>
    <w:rsid w:val="009275D3"/>
    <w:rsid w:val="00930063"/>
    <w:rsid w:val="00930196"/>
    <w:rsid w:val="009301F6"/>
    <w:rsid w:val="009308F2"/>
    <w:rsid w:val="009311C0"/>
    <w:rsid w:val="00931412"/>
    <w:rsid w:val="009314A4"/>
    <w:rsid w:val="009315DC"/>
    <w:rsid w:val="009319E8"/>
    <w:rsid w:val="00932248"/>
    <w:rsid w:val="00934483"/>
    <w:rsid w:val="009352A9"/>
    <w:rsid w:val="00935BF6"/>
    <w:rsid w:val="009364FC"/>
    <w:rsid w:val="009366EE"/>
    <w:rsid w:val="00937764"/>
    <w:rsid w:val="0093792D"/>
    <w:rsid w:val="00940231"/>
    <w:rsid w:val="00940D2A"/>
    <w:rsid w:val="00941295"/>
    <w:rsid w:val="0094179C"/>
    <w:rsid w:val="00941CE0"/>
    <w:rsid w:val="009424A4"/>
    <w:rsid w:val="00943F7A"/>
    <w:rsid w:val="00944B4D"/>
    <w:rsid w:val="00944E93"/>
    <w:rsid w:val="00945A3C"/>
    <w:rsid w:val="00947A35"/>
    <w:rsid w:val="00950A31"/>
    <w:rsid w:val="00951860"/>
    <w:rsid w:val="00951F14"/>
    <w:rsid w:val="0095226C"/>
    <w:rsid w:val="009526AB"/>
    <w:rsid w:val="00952F48"/>
    <w:rsid w:val="00953F40"/>
    <w:rsid w:val="00953F9C"/>
    <w:rsid w:val="009540D2"/>
    <w:rsid w:val="00955672"/>
    <w:rsid w:val="00955955"/>
    <w:rsid w:val="00956633"/>
    <w:rsid w:val="009574FE"/>
    <w:rsid w:val="009605AB"/>
    <w:rsid w:val="00960DE7"/>
    <w:rsid w:val="009615FC"/>
    <w:rsid w:val="00961A30"/>
    <w:rsid w:val="00961FCA"/>
    <w:rsid w:val="009622B3"/>
    <w:rsid w:val="00962576"/>
    <w:rsid w:val="00963568"/>
    <w:rsid w:val="00963BC9"/>
    <w:rsid w:val="00964E90"/>
    <w:rsid w:val="00965B42"/>
    <w:rsid w:val="00965B90"/>
    <w:rsid w:val="0096659B"/>
    <w:rsid w:val="00967337"/>
    <w:rsid w:val="00967407"/>
    <w:rsid w:val="00967511"/>
    <w:rsid w:val="0096779F"/>
    <w:rsid w:val="009677F4"/>
    <w:rsid w:val="00970D02"/>
    <w:rsid w:val="00971BD5"/>
    <w:rsid w:val="0097211B"/>
    <w:rsid w:val="009728FB"/>
    <w:rsid w:val="00972BB4"/>
    <w:rsid w:val="00973AED"/>
    <w:rsid w:val="00974DCF"/>
    <w:rsid w:val="00975825"/>
    <w:rsid w:val="009761C5"/>
    <w:rsid w:val="0097664E"/>
    <w:rsid w:val="0097774E"/>
    <w:rsid w:val="00977DD6"/>
    <w:rsid w:val="00977EE0"/>
    <w:rsid w:val="00980F37"/>
    <w:rsid w:val="00982240"/>
    <w:rsid w:val="00982BE1"/>
    <w:rsid w:val="00982E11"/>
    <w:rsid w:val="00983660"/>
    <w:rsid w:val="00984F4D"/>
    <w:rsid w:val="009862CA"/>
    <w:rsid w:val="009864E0"/>
    <w:rsid w:val="00986B3A"/>
    <w:rsid w:val="0098700B"/>
    <w:rsid w:val="00987389"/>
    <w:rsid w:val="00987A14"/>
    <w:rsid w:val="00987B75"/>
    <w:rsid w:val="00987F76"/>
    <w:rsid w:val="00990889"/>
    <w:rsid w:val="00990E51"/>
    <w:rsid w:val="0099118D"/>
    <w:rsid w:val="00991782"/>
    <w:rsid w:val="009932E6"/>
    <w:rsid w:val="00993624"/>
    <w:rsid w:val="009938B2"/>
    <w:rsid w:val="009951C6"/>
    <w:rsid w:val="00995D9E"/>
    <w:rsid w:val="0099614E"/>
    <w:rsid w:val="009963E3"/>
    <w:rsid w:val="00997EF2"/>
    <w:rsid w:val="00997FAC"/>
    <w:rsid w:val="009A00CC"/>
    <w:rsid w:val="009A0D55"/>
    <w:rsid w:val="009A2185"/>
    <w:rsid w:val="009A4204"/>
    <w:rsid w:val="009A45B8"/>
    <w:rsid w:val="009A4BCC"/>
    <w:rsid w:val="009A597F"/>
    <w:rsid w:val="009A5A50"/>
    <w:rsid w:val="009A65E8"/>
    <w:rsid w:val="009A6947"/>
    <w:rsid w:val="009A6B73"/>
    <w:rsid w:val="009A72CE"/>
    <w:rsid w:val="009A7644"/>
    <w:rsid w:val="009B014A"/>
    <w:rsid w:val="009B1C23"/>
    <w:rsid w:val="009B1E8B"/>
    <w:rsid w:val="009B2AEB"/>
    <w:rsid w:val="009B2E12"/>
    <w:rsid w:val="009B499C"/>
    <w:rsid w:val="009B4AC4"/>
    <w:rsid w:val="009B4B71"/>
    <w:rsid w:val="009B5455"/>
    <w:rsid w:val="009B7234"/>
    <w:rsid w:val="009B7760"/>
    <w:rsid w:val="009B791A"/>
    <w:rsid w:val="009B7947"/>
    <w:rsid w:val="009C1652"/>
    <w:rsid w:val="009C1A84"/>
    <w:rsid w:val="009C1BE8"/>
    <w:rsid w:val="009C1E10"/>
    <w:rsid w:val="009C3747"/>
    <w:rsid w:val="009C37F2"/>
    <w:rsid w:val="009C3C1E"/>
    <w:rsid w:val="009C3DB8"/>
    <w:rsid w:val="009C4884"/>
    <w:rsid w:val="009C5960"/>
    <w:rsid w:val="009C6C53"/>
    <w:rsid w:val="009C6EF4"/>
    <w:rsid w:val="009C730E"/>
    <w:rsid w:val="009C7BAA"/>
    <w:rsid w:val="009C7E67"/>
    <w:rsid w:val="009D0212"/>
    <w:rsid w:val="009D0941"/>
    <w:rsid w:val="009D0D2A"/>
    <w:rsid w:val="009D19D5"/>
    <w:rsid w:val="009D2C7C"/>
    <w:rsid w:val="009D4E58"/>
    <w:rsid w:val="009D586E"/>
    <w:rsid w:val="009D5AA2"/>
    <w:rsid w:val="009D61EC"/>
    <w:rsid w:val="009D6D45"/>
    <w:rsid w:val="009D70A0"/>
    <w:rsid w:val="009D712B"/>
    <w:rsid w:val="009D7186"/>
    <w:rsid w:val="009D7228"/>
    <w:rsid w:val="009D744F"/>
    <w:rsid w:val="009D7B26"/>
    <w:rsid w:val="009E0140"/>
    <w:rsid w:val="009E096F"/>
    <w:rsid w:val="009E1188"/>
    <w:rsid w:val="009E1B18"/>
    <w:rsid w:val="009E1F10"/>
    <w:rsid w:val="009E2157"/>
    <w:rsid w:val="009E2C46"/>
    <w:rsid w:val="009E32EB"/>
    <w:rsid w:val="009E3356"/>
    <w:rsid w:val="009E3BCD"/>
    <w:rsid w:val="009E4B16"/>
    <w:rsid w:val="009E58E3"/>
    <w:rsid w:val="009E6D66"/>
    <w:rsid w:val="009E7334"/>
    <w:rsid w:val="009E7562"/>
    <w:rsid w:val="009E7B91"/>
    <w:rsid w:val="009F035C"/>
    <w:rsid w:val="009F0BD6"/>
    <w:rsid w:val="009F23F4"/>
    <w:rsid w:val="009F3595"/>
    <w:rsid w:val="009F3D94"/>
    <w:rsid w:val="009F4AF8"/>
    <w:rsid w:val="009F519C"/>
    <w:rsid w:val="009F5451"/>
    <w:rsid w:val="009F5D6B"/>
    <w:rsid w:val="009F675F"/>
    <w:rsid w:val="009F6C47"/>
    <w:rsid w:val="009F6E48"/>
    <w:rsid w:val="009F72A5"/>
    <w:rsid w:val="00A0028C"/>
    <w:rsid w:val="00A002BA"/>
    <w:rsid w:val="00A00541"/>
    <w:rsid w:val="00A01367"/>
    <w:rsid w:val="00A01EBD"/>
    <w:rsid w:val="00A02096"/>
    <w:rsid w:val="00A0237C"/>
    <w:rsid w:val="00A028F5"/>
    <w:rsid w:val="00A02EF3"/>
    <w:rsid w:val="00A03BF9"/>
    <w:rsid w:val="00A05A2A"/>
    <w:rsid w:val="00A05D9B"/>
    <w:rsid w:val="00A06748"/>
    <w:rsid w:val="00A07CC4"/>
    <w:rsid w:val="00A07EFA"/>
    <w:rsid w:val="00A07FFB"/>
    <w:rsid w:val="00A103A7"/>
    <w:rsid w:val="00A109C8"/>
    <w:rsid w:val="00A10B8E"/>
    <w:rsid w:val="00A12301"/>
    <w:rsid w:val="00A13D67"/>
    <w:rsid w:val="00A142D6"/>
    <w:rsid w:val="00A14869"/>
    <w:rsid w:val="00A153AA"/>
    <w:rsid w:val="00A15770"/>
    <w:rsid w:val="00A20093"/>
    <w:rsid w:val="00A20DAD"/>
    <w:rsid w:val="00A21BCD"/>
    <w:rsid w:val="00A21CD6"/>
    <w:rsid w:val="00A22743"/>
    <w:rsid w:val="00A22824"/>
    <w:rsid w:val="00A22BAD"/>
    <w:rsid w:val="00A240E9"/>
    <w:rsid w:val="00A24A27"/>
    <w:rsid w:val="00A25571"/>
    <w:rsid w:val="00A25746"/>
    <w:rsid w:val="00A27105"/>
    <w:rsid w:val="00A27F64"/>
    <w:rsid w:val="00A30296"/>
    <w:rsid w:val="00A3086F"/>
    <w:rsid w:val="00A32195"/>
    <w:rsid w:val="00A3398E"/>
    <w:rsid w:val="00A37BAA"/>
    <w:rsid w:val="00A40974"/>
    <w:rsid w:val="00A40B3C"/>
    <w:rsid w:val="00A4116F"/>
    <w:rsid w:val="00A42333"/>
    <w:rsid w:val="00A42766"/>
    <w:rsid w:val="00A42F30"/>
    <w:rsid w:val="00A44542"/>
    <w:rsid w:val="00A4585A"/>
    <w:rsid w:val="00A45B11"/>
    <w:rsid w:val="00A46620"/>
    <w:rsid w:val="00A468E6"/>
    <w:rsid w:val="00A47302"/>
    <w:rsid w:val="00A47728"/>
    <w:rsid w:val="00A515D9"/>
    <w:rsid w:val="00A51A89"/>
    <w:rsid w:val="00A5245A"/>
    <w:rsid w:val="00A52ABB"/>
    <w:rsid w:val="00A531B0"/>
    <w:rsid w:val="00A531D2"/>
    <w:rsid w:val="00A53288"/>
    <w:rsid w:val="00A534E7"/>
    <w:rsid w:val="00A537D4"/>
    <w:rsid w:val="00A539FD"/>
    <w:rsid w:val="00A5419D"/>
    <w:rsid w:val="00A546CE"/>
    <w:rsid w:val="00A54928"/>
    <w:rsid w:val="00A54BDA"/>
    <w:rsid w:val="00A5523D"/>
    <w:rsid w:val="00A553A1"/>
    <w:rsid w:val="00A55F0C"/>
    <w:rsid w:val="00A57961"/>
    <w:rsid w:val="00A600EA"/>
    <w:rsid w:val="00A61BE3"/>
    <w:rsid w:val="00A61F42"/>
    <w:rsid w:val="00A621E5"/>
    <w:rsid w:val="00A62D5D"/>
    <w:rsid w:val="00A6319D"/>
    <w:rsid w:val="00A6387C"/>
    <w:rsid w:val="00A6395F"/>
    <w:rsid w:val="00A63B56"/>
    <w:rsid w:val="00A655AC"/>
    <w:rsid w:val="00A65AED"/>
    <w:rsid w:val="00A65E23"/>
    <w:rsid w:val="00A667E1"/>
    <w:rsid w:val="00A67072"/>
    <w:rsid w:val="00A670E0"/>
    <w:rsid w:val="00A673A0"/>
    <w:rsid w:val="00A6744F"/>
    <w:rsid w:val="00A712EB"/>
    <w:rsid w:val="00A725F5"/>
    <w:rsid w:val="00A72658"/>
    <w:rsid w:val="00A732F7"/>
    <w:rsid w:val="00A73D37"/>
    <w:rsid w:val="00A73E1E"/>
    <w:rsid w:val="00A73FA6"/>
    <w:rsid w:val="00A74BCD"/>
    <w:rsid w:val="00A7532F"/>
    <w:rsid w:val="00A759B2"/>
    <w:rsid w:val="00A75ACB"/>
    <w:rsid w:val="00A76E5D"/>
    <w:rsid w:val="00A817B9"/>
    <w:rsid w:val="00A81AF3"/>
    <w:rsid w:val="00A8216F"/>
    <w:rsid w:val="00A82F82"/>
    <w:rsid w:val="00A83607"/>
    <w:rsid w:val="00A83D62"/>
    <w:rsid w:val="00A8627A"/>
    <w:rsid w:val="00A86567"/>
    <w:rsid w:val="00A8685A"/>
    <w:rsid w:val="00A86CB6"/>
    <w:rsid w:val="00A873E3"/>
    <w:rsid w:val="00A87702"/>
    <w:rsid w:val="00A911E6"/>
    <w:rsid w:val="00A91900"/>
    <w:rsid w:val="00A92AB8"/>
    <w:rsid w:val="00A93FAC"/>
    <w:rsid w:val="00A955EC"/>
    <w:rsid w:val="00A962A2"/>
    <w:rsid w:val="00A965B7"/>
    <w:rsid w:val="00A96812"/>
    <w:rsid w:val="00A96D1F"/>
    <w:rsid w:val="00A97E4A"/>
    <w:rsid w:val="00AA0054"/>
    <w:rsid w:val="00AA16B2"/>
    <w:rsid w:val="00AA1A2A"/>
    <w:rsid w:val="00AA1C68"/>
    <w:rsid w:val="00AA2952"/>
    <w:rsid w:val="00AA31C3"/>
    <w:rsid w:val="00AA35BF"/>
    <w:rsid w:val="00AA3B07"/>
    <w:rsid w:val="00AA56F0"/>
    <w:rsid w:val="00AA5866"/>
    <w:rsid w:val="00AA5CD8"/>
    <w:rsid w:val="00AA66AA"/>
    <w:rsid w:val="00AA66F7"/>
    <w:rsid w:val="00AA68F1"/>
    <w:rsid w:val="00AA695C"/>
    <w:rsid w:val="00AA76F9"/>
    <w:rsid w:val="00AB0014"/>
    <w:rsid w:val="00AB3B4E"/>
    <w:rsid w:val="00AB3DED"/>
    <w:rsid w:val="00AB4692"/>
    <w:rsid w:val="00AB49F4"/>
    <w:rsid w:val="00AB4E49"/>
    <w:rsid w:val="00AB77EC"/>
    <w:rsid w:val="00AC0EC4"/>
    <w:rsid w:val="00AC0FE4"/>
    <w:rsid w:val="00AC248F"/>
    <w:rsid w:val="00AC263C"/>
    <w:rsid w:val="00AC2F29"/>
    <w:rsid w:val="00AC33AE"/>
    <w:rsid w:val="00AC3B01"/>
    <w:rsid w:val="00AC3F87"/>
    <w:rsid w:val="00AC40C5"/>
    <w:rsid w:val="00AC4746"/>
    <w:rsid w:val="00AC6EB4"/>
    <w:rsid w:val="00AC70EB"/>
    <w:rsid w:val="00AC7F0E"/>
    <w:rsid w:val="00AD0444"/>
    <w:rsid w:val="00AD0914"/>
    <w:rsid w:val="00AD1103"/>
    <w:rsid w:val="00AD1C1B"/>
    <w:rsid w:val="00AD1EE1"/>
    <w:rsid w:val="00AD2A0E"/>
    <w:rsid w:val="00AD3733"/>
    <w:rsid w:val="00AD40D1"/>
    <w:rsid w:val="00AD411B"/>
    <w:rsid w:val="00AD442D"/>
    <w:rsid w:val="00AD482A"/>
    <w:rsid w:val="00AD48F7"/>
    <w:rsid w:val="00AD611D"/>
    <w:rsid w:val="00AD6347"/>
    <w:rsid w:val="00AD6D29"/>
    <w:rsid w:val="00AD7A12"/>
    <w:rsid w:val="00AD7D83"/>
    <w:rsid w:val="00AD7DAB"/>
    <w:rsid w:val="00AE1939"/>
    <w:rsid w:val="00AE213A"/>
    <w:rsid w:val="00AE3463"/>
    <w:rsid w:val="00AE38D9"/>
    <w:rsid w:val="00AE5AB6"/>
    <w:rsid w:val="00AE60DE"/>
    <w:rsid w:val="00AE6172"/>
    <w:rsid w:val="00AE6A9C"/>
    <w:rsid w:val="00AE6DAB"/>
    <w:rsid w:val="00AE712D"/>
    <w:rsid w:val="00AE7216"/>
    <w:rsid w:val="00AE782F"/>
    <w:rsid w:val="00AF14AF"/>
    <w:rsid w:val="00AF18DD"/>
    <w:rsid w:val="00AF2789"/>
    <w:rsid w:val="00AF2E9B"/>
    <w:rsid w:val="00AF63C5"/>
    <w:rsid w:val="00AF6C8F"/>
    <w:rsid w:val="00AF70C5"/>
    <w:rsid w:val="00AF79D0"/>
    <w:rsid w:val="00B00019"/>
    <w:rsid w:val="00B0131B"/>
    <w:rsid w:val="00B0161D"/>
    <w:rsid w:val="00B019CA"/>
    <w:rsid w:val="00B039AF"/>
    <w:rsid w:val="00B03E5E"/>
    <w:rsid w:val="00B03F48"/>
    <w:rsid w:val="00B04A7C"/>
    <w:rsid w:val="00B0531F"/>
    <w:rsid w:val="00B0626D"/>
    <w:rsid w:val="00B062AB"/>
    <w:rsid w:val="00B10C59"/>
    <w:rsid w:val="00B10FF9"/>
    <w:rsid w:val="00B121F3"/>
    <w:rsid w:val="00B122B9"/>
    <w:rsid w:val="00B12767"/>
    <w:rsid w:val="00B1346D"/>
    <w:rsid w:val="00B134EA"/>
    <w:rsid w:val="00B13EB0"/>
    <w:rsid w:val="00B144CE"/>
    <w:rsid w:val="00B15691"/>
    <w:rsid w:val="00B170EC"/>
    <w:rsid w:val="00B17856"/>
    <w:rsid w:val="00B2008B"/>
    <w:rsid w:val="00B2047C"/>
    <w:rsid w:val="00B21E4A"/>
    <w:rsid w:val="00B21EBC"/>
    <w:rsid w:val="00B22139"/>
    <w:rsid w:val="00B22966"/>
    <w:rsid w:val="00B22BAC"/>
    <w:rsid w:val="00B22CA4"/>
    <w:rsid w:val="00B23228"/>
    <w:rsid w:val="00B23A0F"/>
    <w:rsid w:val="00B23E35"/>
    <w:rsid w:val="00B2445D"/>
    <w:rsid w:val="00B26C28"/>
    <w:rsid w:val="00B27534"/>
    <w:rsid w:val="00B3026B"/>
    <w:rsid w:val="00B30919"/>
    <w:rsid w:val="00B3254B"/>
    <w:rsid w:val="00B32B98"/>
    <w:rsid w:val="00B32C6B"/>
    <w:rsid w:val="00B32C83"/>
    <w:rsid w:val="00B33208"/>
    <w:rsid w:val="00B33E69"/>
    <w:rsid w:val="00B34244"/>
    <w:rsid w:val="00B35C5A"/>
    <w:rsid w:val="00B3706F"/>
    <w:rsid w:val="00B378EA"/>
    <w:rsid w:val="00B37A3E"/>
    <w:rsid w:val="00B37CC7"/>
    <w:rsid w:val="00B40687"/>
    <w:rsid w:val="00B40D7A"/>
    <w:rsid w:val="00B40E6A"/>
    <w:rsid w:val="00B42097"/>
    <w:rsid w:val="00B4225D"/>
    <w:rsid w:val="00B42734"/>
    <w:rsid w:val="00B42BC1"/>
    <w:rsid w:val="00B42E28"/>
    <w:rsid w:val="00B43224"/>
    <w:rsid w:val="00B434B0"/>
    <w:rsid w:val="00B4482F"/>
    <w:rsid w:val="00B44D88"/>
    <w:rsid w:val="00B476CD"/>
    <w:rsid w:val="00B5031D"/>
    <w:rsid w:val="00B51FE4"/>
    <w:rsid w:val="00B524DA"/>
    <w:rsid w:val="00B52D8B"/>
    <w:rsid w:val="00B53096"/>
    <w:rsid w:val="00B53216"/>
    <w:rsid w:val="00B535FA"/>
    <w:rsid w:val="00B546C4"/>
    <w:rsid w:val="00B55859"/>
    <w:rsid w:val="00B55B0C"/>
    <w:rsid w:val="00B55C7B"/>
    <w:rsid w:val="00B55F9B"/>
    <w:rsid w:val="00B563A7"/>
    <w:rsid w:val="00B56EBF"/>
    <w:rsid w:val="00B57223"/>
    <w:rsid w:val="00B602CD"/>
    <w:rsid w:val="00B60EC4"/>
    <w:rsid w:val="00B6157B"/>
    <w:rsid w:val="00B617D6"/>
    <w:rsid w:val="00B61E0D"/>
    <w:rsid w:val="00B62433"/>
    <w:rsid w:val="00B62983"/>
    <w:rsid w:val="00B63523"/>
    <w:rsid w:val="00B63E17"/>
    <w:rsid w:val="00B64018"/>
    <w:rsid w:val="00B643CE"/>
    <w:rsid w:val="00B645AA"/>
    <w:rsid w:val="00B6476C"/>
    <w:rsid w:val="00B659B3"/>
    <w:rsid w:val="00B66CA9"/>
    <w:rsid w:val="00B66DA1"/>
    <w:rsid w:val="00B6735C"/>
    <w:rsid w:val="00B67547"/>
    <w:rsid w:val="00B719DD"/>
    <w:rsid w:val="00B71D51"/>
    <w:rsid w:val="00B72ACC"/>
    <w:rsid w:val="00B72CE0"/>
    <w:rsid w:val="00B736C2"/>
    <w:rsid w:val="00B73941"/>
    <w:rsid w:val="00B73F0C"/>
    <w:rsid w:val="00B741EF"/>
    <w:rsid w:val="00B75A84"/>
    <w:rsid w:val="00B76792"/>
    <w:rsid w:val="00B77982"/>
    <w:rsid w:val="00B810CF"/>
    <w:rsid w:val="00B81CB5"/>
    <w:rsid w:val="00B81DEF"/>
    <w:rsid w:val="00B82F1B"/>
    <w:rsid w:val="00B838F4"/>
    <w:rsid w:val="00B83916"/>
    <w:rsid w:val="00B83DFF"/>
    <w:rsid w:val="00B8503A"/>
    <w:rsid w:val="00B8623C"/>
    <w:rsid w:val="00B86F22"/>
    <w:rsid w:val="00B8720F"/>
    <w:rsid w:val="00B9048C"/>
    <w:rsid w:val="00B90C54"/>
    <w:rsid w:val="00B90E9B"/>
    <w:rsid w:val="00B919A9"/>
    <w:rsid w:val="00B91A80"/>
    <w:rsid w:val="00B92089"/>
    <w:rsid w:val="00B92EAE"/>
    <w:rsid w:val="00B93AA6"/>
    <w:rsid w:val="00B93C0D"/>
    <w:rsid w:val="00B949A9"/>
    <w:rsid w:val="00B94FB4"/>
    <w:rsid w:val="00B95368"/>
    <w:rsid w:val="00B9558A"/>
    <w:rsid w:val="00B95E78"/>
    <w:rsid w:val="00B9624E"/>
    <w:rsid w:val="00B96C7D"/>
    <w:rsid w:val="00BA071C"/>
    <w:rsid w:val="00BA1BDD"/>
    <w:rsid w:val="00BA33D5"/>
    <w:rsid w:val="00BA40B7"/>
    <w:rsid w:val="00BA528E"/>
    <w:rsid w:val="00BA662C"/>
    <w:rsid w:val="00BA67CE"/>
    <w:rsid w:val="00BA68D3"/>
    <w:rsid w:val="00BA6A02"/>
    <w:rsid w:val="00BA7494"/>
    <w:rsid w:val="00BA777D"/>
    <w:rsid w:val="00BB0D26"/>
    <w:rsid w:val="00BB1121"/>
    <w:rsid w:val="00BB1235"/>
    <w:rsid w:val="00BB13B1"/>
    <w:rsid w:val="00BB18B3"/>
    <w:rsid w:val="00BB1B45"/>
    <w:rsid w:val="00BB3830"/>
    <w:rsid w:val="00BB3A14"/>
    <w:rsid w:val="00BB3E85"/>
    <w:rsid w:val="00BB7A7C"/>
    <w:rsid w:val="00BB7B22"/>
    <w:rsid w:val="00BC0B94"/>
    <w:rsid w:val="00BC128B"/>
    <w:rsid w:val="00BC1347"/>
    <w:rsid w:val="00BC19DC"/>
    <w:rsid w:val="00BC226C"/>
    <w:rsid w:val="00BC22ED"/>
    <w:rsid w:val="00BC2A0D"/>
    <w:rsid w:val="00BC3397"/>
    <w:rsid w:val="00BC365E"/>
    <w:rsid w:val="00BC3C57"/>
    <w:rsid w:val="00BC4990"/>
    <w:rsid w:val="00BC50B6"/>
    <w:rsid w:val="00BC5C02"/>
    <w:rsid w:val="00BC7379"/>
    <w:rsid w:val="00BC7C8F"/>
    <w:rsid w:val="00BD0135"/>
    <w:rsid w:val="00BD0220"/>
    <w:rsid w:val="00BD055D"/>
    <w:rsid w:val="00BD0B04"/>
    <w:rsid w:val="00BD0B27"/>
    <w:rsid w:val="00BD2256"/>
    <w:rsid w:val="00BD2DB9"/>
    <w:rsid w:val="00BD304D"/>
    <w:rsid w:val="00BD38BD"/>
    <w:rsid w:val="00BD3E59"/>
    <w:rsid w:val="00BD4706"/>
    <w:rsid w:val="00BD4F4C"/>
    <w:rsid w:val="00BD5449"/>
    <w:rsid w:val="00BD55D4"/>
    <w:rsid w:val="00BD569C"/>
    <w:rsid w:val="00BD601C"/>
    <w:rsid w:val="00BE00B1"/>
    <w:rsid w:val="00BE05AF"/>
    <w:rsid w:val="00BE174A"/>
    <w:rsid w:val="00BE1941"/>
    <w:rsid w:val="00BE194F"/>
    <w:rsid w:val="00BE1DA9"/>
    <w:rsid w:val="00BE2E5A"/>
    <w:rsid w:val="00BE3B30"/>
    <w:rsid w:val="00BE4320"/>
    <w:rsid w:val="00BE52D0"/>
    <w:rsid w:val="00BE5A13"/>
    <w:rsid w:val="00BE6A13"/>
    <w:rsid w:val="00BE6F15"/>
    <w:rsid w:val="00BE79A0"/>
    <w:rsid w:val="00BF0207"/>
    <w:rsid w:val="00BF0EED"/>
    <w:rsid w:val="00BF17B9"/>
    <w:rsid w:val="00BF1B54"/>
    <w:rsid w:val="00BF1C93"/>
    <w:rsid w:val="00BF213A"/>
    <w:rsid w:val="00BF2CEA"/>
    <w:rsid w:val="00BF38A7"/>
    <w:rsid w:val="00BF39B3"/>
    <w:rsid w:val="00BF6169"/>
    <w:rsid w:val="00BF6427"/>
    <w:rsid w:val="00BF64F4"/>
    <w:rsid w:val="00BF6D0B"/>
    <w:rsid w:val="00BF73B0"/>
    <w:rsid w:val="00C00DCA"/>
    <w:rsid w:val="00C010B6"/>
    <w:rsid w:val="00C015F4"/>
    <w:rsid w:val="00C01CD5"/>
    <w:rsid w:val="00C02281"/>
    <w:rsid w:val="00C025E9"/>
    <w:rsid w:val="00C034E5"/>
    <w:rsid w:val="00C03A93"/>
    <w:rsid w:val="00C048EA"/>
    <w:rsid w:val="00C04D16"/>
    <w:rsid w:val="00C060BC"/>
    <w:rsid w:val="00C066BC"/>
    <w:rsid w:val="00C06F68"/>
    <w:rsid w:val="00C07C21"/>
    <w:rsid w:val="00C07CC0"/>
    <w:rsid w:val="00C07E78"/>
    <w:rsid w:val="00C11651"/>
    <w:rsid w:val="00C1169C"/>
    <w:rsid w:val="00C12837"/>
    <w:rsid w:val="00C1284A"/>
    <w:rsid w:val="00C12BDE"/>
    <w:rsid w:val="00C1317E"/>
    <w:rsid w:val="00C13ECD"/>
    <w:rsid w:val="00C14F84"/>
    <w:rsid w:val="00C1569C"/>
    <w:rsid w:val="00C15B51"/>
    <w:rsid w:val="00C16069"/>
    <w:rsid w:val="00C16597"/>
    <w:rsid w:val="00C165A1"/>
    <w:rsid w:val="00C1668F"/>
    <w:rsid w:val="00C16870"/>
    <w:rsid w:val="00C16E34"/>
    <w:rsid w:val="00C16FBA"/>
    <w:rsid w:val="00C1742D"/>
    <w:rsid w:val="00C20B50"/>
    <w:rsid w:val="00C20F4E"/>
    <w:rsid w:val="00C2171C"/>
    <w:rsid w:val="00C219FA"/>
    <w:rsid w:val="00C21E9D"/>
    <w:rsid w:val="00C22867"/>
    <w:rsid w:val="00C23454"/>
    <w:rsid w:val="00C23CF1"/>
    <w:rsid w:val="00C243D2"/>
    <w:rsid w:val="00C24D2E"/>
    <w:rsid w:val="00C2595D"/>
    <w:rsid w:val="00C25BE6"/>
    <w:rsid w:val="00C25FEA"/>
    <w:rsid w:val="00C264E9"/>
    <w:rsid w:val="00C266F5"/>
    <w:rsid w:val="00C269C1"/>
    <w:rsid w:val="00C26A17"/>
    <w:rsid w:val="00C3112C"/>
    <w:rsid w:val="00C31154"/>
    <w:rsid w:val="00C315D5"/>
    <w:rsid w:val="00C31CB2"/>
    <w:rsid w:val="00C32D87"/>
    <w:rsid w:val="00C32EBB"/>
    <w:rsid w:val="00C330D6"/>
    <w:rsid w:val="00C36EDB"/>
    <w:rsid w:val="00C36FDE"/>
    <w:rsid w:val="00C40614"/>
    <w:rsid w:val="00C41742"/>
    <w:rsid w:val="00C41B58"/>
    <w:rsid w:val="00C42FEB"/>
    <w:rsid w:val="00C445BE"/>
    <w:rsid w:val="00C447F1"/>
    <w:rsid w:val="00C44B30"/>
    <w:rsid w:val="00C4508D"/>
    <w:rsid w:val="00C460DE"/>
    <w:rsid w:val="00C46211"/>
    <w:rsid w:val="00C46463"/>
    <w:rsid w:val="00C46510"/>
    <w:rsid w:val="00C50344"/>
    <w:rsid w:val="00C5098A"/>
    <w:rsid w:val="00C51EB6"/>
    <w:rsid w:val="00C525BB"/>
    <w:rsid w:val="00C5274C"/>
    <w:rsid w:val="00C5363D"/>
    <w:rsid w:val="00C53D71"/>
    <w:rsid w:val="00C54293"/>
    <w:rsid w:val="00C54AA1"/>
    <w:rsid w:val="00C54FA4"/>
    <w:rsid w:val="00C5502E"/>
    <w:rsid w:val="00C55239"/>
    <w:rsid w:val="00C57360"/>
    <w:rsid w:val="00C5777B"/>
    <w:rsid w:val="00C57AA7"/>
    <w:rsid w:val="00C57E7D"/>
    <w:rsid w:val="00C60232"/>
    <w:rsid w:val="00C602AF"/>
    <w:rsid w:val="00C60E19"/>
    <w:rsid w:val="00C61D6B"/>
    <w:rsid w:val="00C62FE4"/>
    <w:rsid w:val="00C63397"/>
    <w:rsid w:val="00C653E1"/>
    <w:rsid w:val="00C67061"/>
    <w:rsid w:val="00C672C6"/>
    <w:rsid w:val="00C67CEF"/>
    <w:rsid w:val="00C71844"/>
    <w:rsid w:val="00C72048"/>
    <w:rsid w:val="00C72410"/>
    <w:rsid w:val="00C72E0B"/>
    <w:rsid w:val="00C7376F"/>
    <w:rsid w:val="00C75467"/>
    <w:rsid w:val="00C75911"/>
    <w:rsid w:val="00C75AE5"/>
    <w:rsid w:val="00C75C41"/>
    <w:rsid w:val="00C76415"/>
    <w:rsid w:val="00C774A2"/>
    <w:rsid w:val="00C80E5D"/>
    <w:rsid w:val="00C8239F"/>
    <w:rsid w:val="00C82859"/>
    <w:rsid w:val="00C82BCB"/>
    <w:rsid w:val="00C82FB3"/>
    <w:rsid w:val="00C82FCA"/>
    <w:rsid w:val="00C837B1"/>
    <w:rsid w:val="00C84622"/>
    <w:rsid w:val="00C84841"/>
    <w:rsid w:val="00C849C9"/>
    <w:rsid w:val="00C84B42"/>
    <w:rsid w:val="00C85E9D"/>
    <w:rsid w:val="00C85EAE"/>
    <w:rsid w:val="00C86391"/>
    <w:rsid w:val="00C86730"/>
    <w:rsid w:val="00C87587"/>
    <w:rsid w:val="00C90060"/>
    <w:rsid w:val="00C9043E"/>
    <w:rsid w:val="00C915B0"/>
    <w:rsid w:val="00C919E6"/>
    <w:rsid w:val="00C91CEA"/>
    <w:rsid w:val="00C91D8E"/>
    <w:rsid w:val="00C92BC4"/>
    <w:rsid w:val="00C94737"/>
    <w:rsid w:val="00C94E08"/>
    <w:rsid w:val="00C94E9F"/>
    <w:rsid w:val="00C953D8"/>
    <w:rsid w:val="00C95961"/>
    <w:rsid w:val="00C97089"/>
    <w:rsid w:val="00C971E9"/>
    <w:rsid w:val="00CA29F8"/>
    <w:rsid w:val="00CA2E7D"/>
    <w:rsid w:val="00CA332F"/>
    <w:rsid w:val="00CA37C5"/>
    <w:rsid w:val="00CA41D0"/>
    <w:rsid w:val="00CA5195"/>
    <w:rsid w:val="00CA563B"/>
    <w:rsid w:val="00CA5672"/>
    <w:rsid w:val="00CA5B38"/>
    <w:rsid w:val="00CA64E4"/>
    <w:rsid w:val="00CA68B7"/>
    <w:rsid w:val="00CA6CA6"/>
    <w:rsid w:val="00CB00A4"/>
    <w:rsid w:val="00CB043F"/>
    <w:rsid w:val="00CB0A29"/>
    <w:rsid w:val="00CB0B07"/>
    <w:rsid w:val="00CB12B5"/>
    <w:rsid w:val="00CB1EA8"/>
    <w:rsid w:val="00CB32ED"/>
    <w:rsid w:val="00CB472C"/>
    <w:rsid w:val="00CB4ACA"/>
    <w:rsid w:val="00CB63E6"/>
    <w:rsid w:val="00CB6A08"/>
    <w:rsid w:val="00CB76A4"/>
    <w:rsid w:val="00CB7DEF"/>
    <w:rsid w:val="00CC0732"/>
    <w:rsid w:val="00CC0FB5"/>
    <w:rsid w:val="00CC2E9D"/>
    <w:rsid w:val="00CC3399"/>
    <w:rsid w:val="00CC44C2"/>
    <w:rsid w:val="00CC4C08"/>
    <w:rsid w:val="00CC5335"/>
    <w:rsid w:val="00CC5C9D"/>
    <w:rsid w:val="00CC7052"/>
    <w:rsid w:val="00CC7675"/>
    <w:rsid w:val="00CC7950"/>
    <w:rsid w:val="00CC7F17"/>
    <w:rsid w:val="00CD1F3E"/>
    <w:rsid w:val="00CD2111"/>
    <w:rsid w:val="00CD2BA4"/>
    <w:rsid w:val="00CD31CB"/>
    <w:rsid w:val="00CD4199"/>
    <w:rsid w:val="00CD4BF6"/>
    <w:rsid w:val="00CD510E"/>
    <w:rsid w:val="00CD5637"/>
    <w:rsid w:val="00CD5A4B"/>
    <w:rsid w:val="00CD5A4F"/>
    <w:rsid w:val="00CD611B"/>
    <w:rsid w:val="00CD7055"/>
    <w:rsid w:val="00CD7C4B"/>
    <w:rsid w:val="00CE179B"/>
    <w:rsid w:val="00CE229D"/>
    <w:rsid w:val="00CE31C9"/>
    <w:rsid w:val="00CE4471"/>
    <w:rsid w:val="00CE4D13"/>
    <w:rsid w:val="00CE5DD3"/>
    <w:rsid w:val="00CE5DF7"/>
    <w:rsid w:val="00CE6F1C"/>
    <w:rsid w:val="00CE7CCC"/>
    <w:rsid w:val="00CF0138"/>
    <w:rsid w:val="00CF0963"/>
    <w:rsid w:val="00CF0A83"/>
    <w:rsid w:val="00CF104C"/>
    <w:rsid w:val="00CF12BE"/>
    <w:rsid w:val="00CF1D76"/>
    <w:rsid w:val="00CF29BC"/>
    <w:rsid w:val="00CF2BE3"/>
    <w:rsid w:val="00CF395D"/>
    <w:rsid w:val="00CF3E21"/>
    <w:rsid w:val="00CF406F"/>
    <w:rsid w:val="00CF60E2"/>
    <w:rsid w:val="00CF6EE3"/>
    <w:rsid w:val="00D00864"/>
    <w:rsid w:val="00D00B2D"/>
    <w:rsid w:val="00D0104C"/>
    <w:rsid w:val="00D02D23"/>
    <w:rsid w:val="00D03557"/>
    <w:rsid w:val="00D063A8"/>
    <w:rsid w:val="00D064FF"/>
    <w:rsid w:val="00D069B3"/>
    <w:rsid w:val="00D07622"/>
    <w:rsid w:val="00D07C91"/>
    <w:rsid w:val="00D07E88"/>
    <w:rsid w:val="00D100E0"/>
    <w:rsid w:val="00D11BC7"/>
    <w:rsid w:val="00D12A88"/>
    <w:rsid w:val="00D13439"/>
    <w:rsid w:val="00D13C76"/>
    <w:rsid w:val="00D14713"/>
    <w:rsid w:val="00D14B03"/>
    <w:rsid w:val="00D157DD"/>
    <w:rsid w:val="00D15EA6"/>
    <w:rsid w:val="00D16B60"/>
    <w:rsid w:val="00D173F3"/>
    <w:rsid w:val="00D176EF"/>
    <w:rsid w:val="00D2022F"/>
    <w:rsid w:val="00D204AB"/>
    <w:rsid w:val="00D2174E"/>
    <w:rsid w:val="00D22510"/>
    <w:rsid w:val="00D22B29"/>
    <w:rsid w:val="00D23189"/>
    <w:rsid w:val="00D25057"/>
    <w:rsid w:val="00D2564F"/>
    <w:rsid w:val="00D256C4"/>
    <w:rsid w:val="00D26DAA"/>
    <w:rsid w:val="00D26F70"/>
    <w:rsid w:val="00D27659"/>
    <w:rsid w:val="00D277C9"/>
    <w:rsid w:val="00D30F81"/>
    <w:rsid w:val="00D31358"/>
    <w:rsid w:val="00D31BF0"/>
    <w:rsid w:val="00D32D89"/>
    <w:rsid w:val="00D3357A"/>
    <w:rsid w:val="00D34329"/>
    <w:rsid w:val="00D34627"/>
    <w:rsid w:val="00D350CB"/>
    <w:rsid w:val="00D3540C"/>
    <w:rsid w:val="00D3574A"/>
    <w:rsid w:val="00D35E6C"/>
    <w:rsid w:val="00D3652E"/>
    <w:rsid w:val="00D36AE0"/>
    <w:rsid w:val="00D36EA2"/>
    <w:rsid w:val="00D372D9"/>
    <w:rsid w:val="00D40769"/>
    <w:rsid w:val="00D40CEF"/>
    <w:rsid w:val="00D41398"/>
    <w:rsid w:val="00D416D7"/>
    <w:rsid w:val="00D41A3E"/>
    <w:rsid w:val="00D4250D"/>
    <w:rsid w:val="00D43185"/>
    <w:rsid w:val="00D44FDB"/>
    <w:rsid w:val="00D4562B"/>
    <w:rsid w:val="00D46064"/>
    <w:rsid w:val="00D474A7"/>
    <w:rsid w:val="00D507E6"/>
    <w:rsid w:val="00D50FBD"/>
    <w:rsid w:val="00D51031"/>
    <w:rsid w:val="00D520DC"/>
    <w:rsid w:val="00D53770"/>
    <w:rsid w:val="00D546F0"/>
    <w:rsid w:val="00D54DA0"/>
    <w:rsid w:val="00D5597A"/>
    <w:rsid w:val="00D55A0F"/>
    <w:rsid w:val="00D55A8F"/>
    <w:rsid w:val="00D56881"/>
    <w:rsid w:val="00D56A0D"/>
    <w:rsid w:val="00D56ABF"/>
    <w:rsid w:val="00D570F3"/>
    <w:rsid w:val="00D57425"/>
    <w:rsid w:val="00D57460"/>
    <w:rsid w:val="00D576E4"/>
    <w:rsid w:val="00D60062"/>
    <w:rsid w:val="00D60C30"/>
    <w:rsid w:val="00D61762"/>
    <w:rsid w:val="00D62128"/>
    <w:rsid w:val="00D63AF2"/>
    <w:rsid w:val="00D64925"/>
    <w:rsid w:val="00D65514"/>
    <w:rsid w:val="00D65689"/>
    <w:rsid w:val="00D65F17"/>
    <w:rsid w:val="00D661A8"/>
    <w:rsid w:val="00D66D50"/>
    <w:rsid w:val="00D66D85"/>
    <w:rsid w:val="00D67D46"/>
    <w:rsid w:val="00D70330"/>
    <w:rsid w:val="00D705F1"/>
    <w:rsid w:val="00D711C3"/>
    <w:rsid w:val="00D7157D"/>
    <w:rsid w:val="00D7292D"/>
    <w:rsid w:val="00D72DB1"/>
    <w:rsid w:val="00D7434C"/>
    <w:rsid w:val="00D747A4"/>
    <w:rsid w:val="00D753D4"/>
    <w:rsid w:val="00D7599E"/>
    <w:rsid w:val="00D7687D"/>
    <w:rsid w:val="00D76A65"/>
    <w:rsid w:val="00D76E41"/>
    <w:rsid w:val="00D777C2"/>
    <w:rsid w:val="00D80BCF"/>
    <w:rsid w:val="00D80F7C"/>
    <w:rsid w:val="00D81458"/>
    <w:rsid w:val="00D831FC"/>
    <w:rsid w:val="00D84170"/>
    <w:rsid w:val="00D844BA"/>
    <w:rsid w:val="00D84938"/>
    <w:rsid w:val="00D84AC2"/>
    <w:rsid w:val="00D84ACF"/>
    <w:rsid w:val="00D84E66"/>
    <w:rsid w:val="00D84F4D"/>
    <w:rsid w:val="00D8581C"/>
    <w:rsid w:val="00D8584C"/>
    <w:rsid w:val="00D85B3A"/>
    <w:rsid w:val="00D85F60"/>
    <w:rsid w:val="00D8617B"/>
    <w:rsid w:val="00D873F6"/>
    <w:rsid w:val="00D87A93"/>
    <w:rsid w:val="00D87F8D"/>
    <w:rsid w:val="00D9006B"/>
    <w:rsid w:val="00D90198"/>
    <w:rsid w:val="00D903E2"/>
    <w:rsid w:val="00D916B4"/>
    <w:rsid w:val="00D919AA"/>
    <w:rsid w:val="00D91CEE"/>
    <w:rsid w:val="00D92247"/>
    <w:rsid w:val="00D924C0"/>
    <w:rsid w:val="00D93007"/>
    <w:rsid w:val="00D9376B"/>
    <w:rsid w:val="00D94261"/>
    <w:rsid w:val="00D94299"/>
    <w:rsid w:val="00D94588"/>
    <w:rsid w:val="00D95DA0"/>
    <w:rsid w:val="00D96FDD"/>
    <w:rsid w:val="00DA00A7"/>
    <w:rsid w:val="00DA1174"/>
    <w:rsid w:val="00DA18D8"/>
    <w:rsid w:val="00DA23CF"/>
    <w:rsid w:val="00DA23DF"/>
    <w:rsid w:val="00DA37A8"/>
    <w:rsid w:val="00DA3CE9"/>
    <w:rsid w:val="00DA3F9B"/>
    <w:rsid w:val="00DA5482"/>
    <w:rsid w:val="00DA55DA"/>
    <w:rsid w:val="00DA58B0"/>
    <w:rsid w:val="00DA58B2"/>
    <w:rsid w:val="00DA649B"/>
    <w:rsid w:val="00DA6D60"/>
    <w:rsid w:val="00DA6E72"/>
    <w:rsid w:val="00DA79F0"/>
    <w:rsid w:val="00DA7B74"/>
    <w:rsid w:val="00DA7EB2"/>
    <w:rsid w:val="00DB17B0"/>
    <w:rsid w:val="00DB2748"/>
    <w:rsid w:val="00DB2E6B"/>
    <w:rsid w:val="00DB38DC"/>
    <w:rsid w:val="00DB5FBC"/>
    <w:rsid w:val="00DB61D4"/>
    <w:rsid w:val="00DB7765"/>
    <w:rsid w:val="00DC0119"/>
    <w:rsid w:val="00DC0F5F"/>
    <w:rsid w:val="00DC169E"/>
    <w:rsid w:val="00DC1FBE"/>
    <w:rsid w:val="00DC2761"/>
    <w:rsid w:val="00DC29FA"/>
    <w:rsid w:val="00DC2C3A"/>
    <w:rsid w:val="00DC2F32"/>
    <w:rsid w:val="00DC300C"/>
    <w:rsid w:val="00DC33B4"/>
    <w:rsid w:val="00DC3D06"/>
    <w:rsid w:val="00DC3D61"/>
    <w:rsid w:val="00DC4011"/>
    <w:rsid w:val="00DC4902"/>
    <w:rsid w:val="00DC5960"/>
    <w:rsid w:val="00DC6188"/>
    <w:rsid w:val="00DC6966"/>
    <w:rsid w:val="00DC6DD9"/>
    <w:rsid w:val="00DC7A65"/>
    <w:rsid w:val="00DC7C6B"/>
    <w:rsid w:val="00DD0015"/>
    <w:rsid w:val="00DD065A"/>
    <w:rsid w:val="00DD085D"/>
    <w:rsid w:val="00DD0B27"/>
    <w:rsid w:val="00DD0C0B"/>
    <w:rsid w:val="00DD12E4"/>
    <w:rsid w:val="00DD244E"/>
    <w:rsid w:val="00DD2D28"/>
    <w:rsid w:val="00DD370A"/>
    <w:rsid w:val="00DD39FE"/>
    <w:rsid w:val="00DD3A45"/>
    <w:rsid w:val="00DD3ABB"/>
    <w:rsid w:val="00DD3E14"/>
    <w:rsid w:val="00DD447C"/>
    <w:rsid w:val="00DD4DDA"/>
    <w:rsid w:val="00DD5B11"/>
    <w:rsid w:val="00DD7388"/>
    <w:rsid w:val="00DD7BE0"/>
    <w:rsid w:val="00DD7EA6"/>
    <w:rsid w:val="00DE23CD"/>
    <w:rsid w:val="00DE26CF"/>
    <w:rsid w:val="00DE2A4D"/>
    <w:rsid w:val="00DE2D12"/>
    <w:rsid w:val="00DE3861"/>
    <w:rsid w:val="00DE3C30"/>
    <w:rsid w:val="00DE3E92"/>
    <w:rsid w:val="00DE428D"/>
    <w:rsid w:val="00DE58FA"/>
    <w:rsid w:val="00DE6339"/>
    <w:rsid w:val="00DE6573"/>
    <w:rsid w:val="00DE6816"/>
    <w:rsid w:val="00DE693B"/>
    <w:rsid w:val="00DF0619"/>
    <w:rsid w:val="00DF30E4"/>
    <w:rsid w:val="00DF4B2C"/>
    <w:rsid w:val="00DF588F"/>
    <w:rsid w:val="00DF5DE0"/>
    <w:rsid w:val="00DF6479"/>
    <w:rsid w:val="00DF7033"/>
    <w:rsid w:val="00DF7819"/>
    <w:rsid w:val="00E00406"/>
    <w:rsid w:val="00E00FE7"/>
    <w:rsid w:val="00E01D44"/>
    <w:rsid w:val="00E01F77"/>
    <w:rsid w:val="00E023AC"/>
    <w:rsid w:val="00E02B2F"/>
    <w:rsid w:val="00E02ED6"/>
    <w:rsid w:val="00E046C8"/>
    <w:rsid w:val="00E04EEA"/>
    <w:rsid w:val="00E059F3"/>
    <w:rsid w:val="00E05B78"/>
    <w:rsid w:val="00E05F59"/>
    <w:rsid w:val="00E0782C"/>
    <w:rsid w:val="00E07985"/>
    <w:rsid w:val="00E07ACA"/>
    <w:rsid w:val="00E10490"/>
    <w:rsid w:val="00E107EC"/>
    <w:rsid w:val="00E10FF9"/>
    <w:rsid w:val="00E115B4"/>
    <w:rsid w:val="00E11831"/>
    <w:rsid w:val="00E11ECD"/>
    <w:rsid w:val="00E132AD"/>
    <w:rsid w:val="00E134B9"/>
    <w:rsid w:val="00E1373D"/>
    <w:rsid w:val="00E13A8D"/>
    <w:rsid w:val="00E13D76"/>
    <w:rsid w:val="00E13F7D"/>
    <w:rsid w:val="00E14227"/>
    <w:rsid w:val="00E142C9"/>
    <w:rsid w:val="00E148D3"/>
    <w:rsid w:val="00E165B0"/>
    <w:rsid w:val="00E17240"/>
    <w:rsid w:val="00E17315"/>
    <w:rsid w:val="00E17A11"/>
    <w:rsid w:val="00E20121"/>
    <w:rsid w:val="00E219D5"/>
    <w:rsid w:val="00E2309E"/>
    <w:rsid w:val="00E24807"/>
    <w:rsid w:val="00E260FB"/>
    <w:rsid w:val="00E263D0"/>
    <w:rsid w:val="00E26932"/>
    <w:rsid w:val="00E26CA3"/>
    <w:rsid w:val="00E27CC1"/>
    <w:rsid w:val="00E3083B"/>
    <w:rsid w:val="00E30E93"/>
    <w:rsid w:val="00E31ED1"/>
    <w:rsid w:val="00E31F8F"/>
    <w:rsid w:val="00E32A16"/>
    <w:rsid w:val="00E32B18"/>
    <w:rsid w:val="00E32B32"/>
    <w:rsid w:val="00E330A8"/>
    <w:rsid w:val="00E337D2"/>
    <w:rsid w:val="00E3451C"/>
    <w:rsid w:val="00E3459F"/>
    <w:rsid w:val="00E3542E"/>
    <w:rsid w:val="00E3544A"/>
    <w:rsid w:val="00E36635"/>
    <w:rsid w:val="00E36A93"/>
    <w:rsid w:val="00E370CA"/>
    <w:rsid w:val="00E37736"/>
    <w:rsid w:val="00E37FC2"/>
    <w:rsid w:val="00E40671"/>
    <w:rsid w:val="00E418C3"/>
    <w:rsid w:val="00E41D57"/>
    <w:rsid w:val="00E4316C"/>
    <w:rsid w:val="00E434C7"/>
    <w:rsid w:val="00E43833"/>
    <w:rsid w:val="00E43ED6"/>
    <w:rsid w:val="00E44010"/>
    <w:rsid w:val="00E4437D"/>
    <w:rsid w:val="00E445BF"/>
    <w:rsid w:val="00E44B38"/>
    <w:rsid w:val="00E471FB"/>
    <w:rsid w:val="00E47910"/>
    <w:rsid w:val="00E47CF2"/>
    <w:rsid w:val="00E501B6"/>
    <w:rsid w:val="00E509FF"/>
    <w:rsid w:val="00E51714"/>
    <w:rsid w:val="00E51B85"/>
    <w:rsid w:val="00E51DEA"/>
    <w:rsid w:val="00E51E32"/>
    <w:rsid w:val="00E51F41"/>
    <w:rsid w:val="00E5304E"/>
    <w:rsid w:val="00E53059"/>
    <w:rsid w:val="00E53D67"/>
    <w:rsid w:val="00E53FDB"/>
    <w:rsid w:val="00E54273"/>
    <w:rsid w:val="00E54FB1"/>
    <w:rsid w:val="00E55979"/>
    <w:rsid w:val="00E55C5D"/>
    <w:rsid w:val="00E5677F"/>
    <w:rsid w:val="00E56856"/>
    <w:rsid w:val="00E57A2B"/>
    <w:rsid w:val="00E609C5"/>
    <w:rsid w:val="00E60CF6"/>
    <w:rsid w:val="00E6153C"/>
    <w:rsid w:val="00E62418"/>
    <w:rsid w:val="00E62EBE"/>
    <w:rsid w:val="00E63113"/>
    <w:rsid w:val="00E632C9"/>
    <w:rsid w:val="00E63A4E"/>
    <w:rsid w:val="00E64DD3"/>
    <w:rsid w:val="00E64F09"/>
    <w:rsid w:val="00E65C68"/>
    <w:rsid w:val="00E66289"/>
    <w:rsid w:val="00E66978"/>
    <w:rsid w:val="00E66A56"/>
    <w:rsid w:val="00E66F19"/>
    <w:rsid w:val="00E670C2"/>
    <w:rsid w:val="00E673EF"/>
    <w:rsid w:val="00E6758B"/>
    <w:rsid w:val="00E70255"/>
    <w:rsid w:val="00E72A03"/>
    <w:rsid w:val="00E73039"/>
    <w:rsid w:val="00E74316"/>
    <w:rsid w:val="00E7444B"/>
    <w:rsid w:val="00E7515F"/>
    <w:rsid w:val="00E75636"/>
    <w:rsid w:val="00E759C7"/>
    <w:rsid w:val="00E75EA5"/>
    <w:rsid w:val="00E76BC3"/>
    <w:rsid w:val="00E8074C"/>
    <w:rsid w:val="00E8157D"/>
    <w:rsid w:val="00E815A4"/>
    <w:rsid w:val="00E825B6"/>
    <w:rsid w:val="00E825E2"/>
    <w:rsid w:val="00E82AA6"/>
    <w:rsid w:val="00E8318B"/>
    <w:rsid w:val="00E832F4"/>
    <w:rsid w:val="00E84541"/>
    <w:rsid w:val="00E847D6"/>
    <w:rsid w:val="00E8559C"/>
    <w:rsid w:val="00E857B6"/>
    <w:rsid w:val="00E85A93"/>
    <w:rsid w:val="00E85E53"/>
    <w:rsid w:val="00E90B5C"/>
    <w:rsid w:val="00E9111D"/>
    <w:rsid w:val="00E915D4"/>
    <w:rsid w:val="00E91CFC"/>
    <w:rsid w:val="00E920C8"/>
    <w:rsid w:val="00E933ED"/>
    <w:rsid w:val="00E93620"/>
    <w:rsid w:val="00E937DC"/>
    <w:rsid w:val="00E941C2"/>
    <w:rsid w:val="00E94468"/>
    <w:rsid w:val="00E954BF"/>
    <w:rsid w:val="00E95C32"/>
    <w:rsid w:val="00E96379"/>
    <w:rsid w:val="00E97254"/>
    <w:rsid w:val="00E97271"/>
    <w:rsid w:val="00E9743A"/>
    <w:rsid w:val="00E974D5"/>
    <w:rsid w:val="00E976B1"/>
    <w:rsid w:val="00EA0975"/>
    <w:rsid w:val="00EA0AF8"/>
    <w:rsid w:val="00EA1587"/>
    <w:rsid w:val="00EA31D3"/>
    <w:rsid w:val="00EA3B42"/>
    <w:rsid w:val="00EA3C8B"/>
    <w:rsid w:val="00EA503F"/>
    <w:rsid w:val="00EA585B"/>
    <w:rsid w:val="00EA6654"/>
    <w:rsid w:val="00EA73FF"/>
    <w:rsid w:val="00EB0278"/>
    <w:rsid w:val="00EB12DC"/>
    <w:rsid w:val="00EB1D56"/>
    <w:rsid w:val="00EB2D50"/>
    <w:rsid w:val="00EB3446"/>
    <w:rsid w:val="00EB35E7"/>
    <w:rsid w:val="00EB47EA"/>
    <w:rsid w:val="00EB4AF4"/>
    <w:rsid w:val="00EB5651"/>
    <w:rsid w:val="00EB5D2C"/>
    <w:rsid w:val="00EB637B"/>
    <w:rsid w:val="00EB74F9"/>
    <w:rsid w:val="00EB7B59"/>
    <w:rsid w:val="00EB7B68"/>
    <w:rsid w:val="00EC077F"/>
    <w:rsid w:val="00EC2199"/>
    <w:rsid w:val="00EC2807"/>
    <w:rsid w:val="00EC2C02"/>
    <w:rsid w:val="00EC3664"/>
    <w:rsid w:val="00EC3704"/>
    <w:rsid w:val="00EC39E6"/>
    <w:rsid w:val="00EC3C72"/>
    <w:rsid w:val="00EC4EA2"/>
    <w:rsid w:val="00EC5262"/>
    <w:rsid w:val="00EC5ECC"/>
    <w:rsid w:val="00EC5FCC"/>
    <w:rsid w:val="00EC6C71"/>
    <w:rsid w:val="00EC7E23"/>
    <w:rsid w:val="00ED0224"/>
    <w:rsid w:val="00ED057C"/>
    <w:rsid w:val="00ED18D5"/>
    <w:rsid w:val="00ED23AD"/>
    <w:rsid w:val="00ED2CFA"/>
    <w:rsid w:val="00ED330C"/>
    <w:rsid w:val="00ED4F9B"/>
    <w:rsid w:val="00ED5A32"/>
    <w:rsid w:val="00ED6254"/>
    <w:rsid w:val="00ED68EE"/>
    <w:rsid w:val="00ED6C19"/>
    <w:rsid w:val="00ED79B8"/>
    <w:rsid w:val="00EE06AE"/>
    <w:rsid w:val="00EE1825"/>
    <w:rsid w:val="00EE2196"/>
    <w:rsid w:val="00EE2404"/>
    <w:rsid w:val="00EE2DF2"/>
    <w:rsid w:val="00EE32FA"/>
    <w:rsid w:val="00EE4469"/>
    <w:rsid w:val="00EE46C5"/>
    <w:rsid w:val="00EE51F2"/>
    <w:rsid w:val="00EE5643"/>
    <w:rsid w:val="00EE5A94"/>
    <w:rsid w:val="00EE73CE"/>
    <w:rsid w:val="00EE78E7"/>
    <w:rsid w:val="00EE7C55"/>
    <w:rsid w:val="00EF06E4"/>
    <w:rsid w:val="00EF09B9"/>
    <w:rsid w:val="00EF0B3B"/>
    <w:rsid w:val="00EF246A"/>
    <w:rsid w:val="00EF2D02"/>
    <w:rsid w:val="00EF3D67"/>
    <w:rsid w:val="00EF6554"/>
    <w:rsid w:val="00EF6B20"/>
    <w:rsid w:val="00EF6DC4"/>
    <w:rsid w:val="00EF7023"/>
    <w:rsid w:val="00F00694"/>
    <w:rsid w:val="00F01D18"/>
    <w:rsid w:val="00F01E12"/>
    <w:rsid w:val="00F02ECE"/>
    <w:rsid w:val="00F03E73"/>
    <w:rsid w:val="00F03FF8"/>
    <w:rsid w:val="00F04521"/>
    <w:rsid w:val="00F04810"/>
    <w:rsid w:val="00F04A3F"/>
    <w:rsid w:val="00F04FBF"/>
    <w:rsid w:val="00F05F12"/>
    <w:rsid w:val="00F064EA"/>
    <w:rsid w:val="00F06D02"/>
    <w:rsid w:val="00F06E9C"/>
    <w:rsid w:val="00F073BE"/>
    <w:rsid w:val="00F1087F"/>
    <w:rsid w:val="00F11616"/>
    <w:rsid w:val="00F119F6"/>
    <w:rsid w:val="00F11A16"/>
    <w:rsid w:val="00F11E99"/>
    <w:rsid w:val="00F1237A"/>
    <w:rsid w:val="00F12554"/>
    <w:rsid w:val="00F1279A"/>
    <w:rsid w:val="00F13639"/>
    <w:rsid w:val="00F13D49"/>
    <w:rsid w:val="00F15E32"/>
    <w:rsid w:val="00F16A74"/>
    <w:rsid w:val="00F16CF1"/>
    <w:rsid w:val="00F20933"/>
    <w:rsid w:val="00F20CAB"/>
    <w:rsid w:val="00F211EE"/>
    <w:rsid w:val="00F21A7A"/>
    <w:rsid w:val="00F21AB4"/>
    <w:rsid w:val="00F22DAE"/>
    <w:rsid w:val="00F22E0F"/>
    <w:rsid w:val="00F239B6"/>
    <w:rsid w:val="00F242B8"/>
    <w:rsid w:val="00F2439C"/>
    <w:rsid w:val="00F26966"/>
    <w:rsid w:val="00F277EB"/>
    <w:rsid w:val="00F30A7E"/>
    <w:rsid w:val="00F320DF"/>
    <w:rsid w:val="00F33F84"/>
    <w:rsid w:val="00F3414D"/>
    <w:rsid w:val="00F34307"/>
    <w:rsid w:val="00F346FA"/>
    <w:rsid w:val="00F34D8C"/>
    <w:rsid w:val="00F3552D"/>
    <w:rsid w:val="00F35791"/>
    <w:rsid w:val="00F35E55"/>
    <w:rsid w:val="00F36970"/>
    <w:rsid w:val="00F37004"/>
    <w:rsid w:val="00F37818"/>
    <w:rsid w:val="00F37D20"/>
    <w:rsid w:val="00F4050E"/>
    <w:rsid w:val="00F405C6"/>
    <w:rsid w:val="00F4079D"/>
    <w:rsid w:val="00F415BE"/>
    <w:rsid w:val="00F41950"/>
    <w:rsid w:val="00F41C79"/>
    <w:rsid w:val="00F42053"/>
    <w:rsid w:val="00F42689"/>
    <w:rsid w:val="00F426B5"/>
    <w:rsid w:val="00F42B85"/>
    <w:rsid w:val="00F4301C"/>
    <w:rsid w:val="00F433DC"/>
    <w:rsid w:val="00F43E0A"/>
    <w:rsid w:val="00F448F4"/>
    <w:rsid w:val="00F44B78"/>
    <w:rsid w:val="00F44D6C"/>
    <w:rsid w:val="00F45242"/>
    <w:rsid w:val="00F45FC0"/>
    <w:rsid w:val="00F4625A"/>
    <w:rsid w:val="00F46D70"/>
    <w:rsid w:val="00F47105"/>
    <w:rsid w:val="00F47143"/>
    <w:rsid w:val="00F50371"/>
    <w:rsid w:val="00F51488"/>
    <w:rsid w:val="00F5170C"/>
    <w:rsid w:val="00F53361"/>
    <w:rsid w:val="00F53A66"/>
    <w:rsid w:val="00F53ACE"/>
    <w:rsid w:val="00F53F61"/>
    <w:rsid w:val="00F55CCB"/>
    <w:rsid w:val="00F56732"/>
    <w:rsid w:val="00F569DF"/>
    <w:rsid w:val="00F57B62"/>
    <w:rsid w:val="00F57E68"/>
    <w:rsid w:val="00F60D1E"/>
    <w:rsid w:val="00F60D3E"/>
    <w:rsid w:val="00F6109D"/>
    <w:rsid w:val="00F619AA"/>
    <w:rsid w:val="00F61BB8"/>
    <w:rsid w:val="00F62169"/>
    <w:rsid w:val="00F62369"/>
    <w:rsid w:val="00F63CE8"/>
    <w:rsid w:val="00F64299"/>
    <w:rsid w:val="00F6452D"/>
    <w:rsid w:val="00F64ADF"/>
    <w:rsid w:val="00F64E13"/>
    <w:rsid w:val="00F65914"/>
    <w:rsid w:val="00F65F0D"/>
    <w:rsid w:val="00F66CB4"/>
    <w:rsid w:val="00F66F0F"/>
    <w:rsid w:val="00F70B27"/>
    <w:rsid w:val="00F719DD"/>
    <w:rsid w:val="00F7304E"/>
    <w:rsid w:val="00F73117"/>
    <w:rsid w:val="00F73215"/>
    <w:rsid w:val="00F738F5"/>
    <w:rsid w:val="00F739A7"/>
    <w:rsid w:val="00F73F05"/>
    <w:rsid w:val="00F749B0"/>
    <w:rsid w:val="00F75204"/>
    <w:rsid w:val="00F7529E"/>
    <w:rsid w:val="00F756C3"/>
    <w:rsid w:val="00F75C29"/>
    <w:rsid w:val="00F77175"/>
    <w:rsid w:val="00F77988"/>
    <w:rsid w:val="00F77CF3"/>
    <w:rsid w:val="00F77E9E"/>
    <w:rsid w:val="00F822F7"/>
    <w:rsid w:val="00F8338E"/>
    <w:rsid w:val="00F84D97"/>
    <w:rsid w:val="00F85AF1"/>
    <w:rsid w:val="00F85DE0"/>
    <w:rsid w:val="00F86F80"/>
    <w:rsid w:val="00F9058C"/>
    <w:rsid w:val="00F90960"/>
    <w:rsid w:val="00F90BA4"/>
    <w:rsid w:val="00F929A7"/>
    <w:rsid w:val="00F93411"/>
    <w:rsid w:val="00F936A3"/>
    <w:rsid w:val="00F938AA"/>
    <w:rsid w:val="00F942A4"/>
    <w:rsid w:val="00F959A4"/>
    <w:rsid w:val="00F959FD"/>
    <w:rsid w:val="00F95E42"/>
    <w:rsid w:val="00F96375"/>
    <w:rsid w:val="00F96BA0"/>
    <w:rsid w:val="00F96F85"/>
    <w:rsid w:val="00F970AA"/>
    <w:rsid w:val="00F97B9A"/>
    <w:rsid w:val="00FA0954"/>
    <w:rsid w:val="00FA1971"/>
    <w:rsid w:val="00FA1991"/>
    <w:rsid w:val="00FA264A"/>
    <w:rsid w:val="00FA28E6"/>
    <w:rsid w:val="00FA2C0B"/>
    <w:rsid w:val="00FA3D88"/>
    <w:rsid w:val="00FA59AD"/>
    <w:rsid w:val="00FA5CD5"/>
    <w:rsid w:val="00FA6C04"/>
    <w:rsid w:val="00FA7295"/>
    <w:rsid w:val="00FB1848"/>
    <w:rsid w:val="00FB3A49"/>
    <w:rsid w:val="00FB4062"/>
    <w:rsid w:val="00FB4306"/>
    <w:rsid w:val="00FB494A"/>
    <w:rsid w:val="00FB5073"/>
    <w:rsid w:val="00FB653C"/>
    <w:rsid w:val="00FB6A15"/>
    <w:rsid w:val="00FB7018"/>
    <w:rsid w:val="00FC188E"/>
    <w:rsid w:val="00FC22EC"/>
    <w:rsid w:val="00FC234F"/>
    <w:rsid w:val="00FC2E70"/>
    <w:rsid w:val="00FC3250"/>
    <w:rsid w:val="00FC3AAC"/>
    <w:rsid w:val="00FC41DA"/>
    <w:rsid w:val="00FC5E37"/>
    <w:rsid w:val="00FC7574"/>
    <w:rsid w:val="00FC77D7"/>
    <w:rsid w:val="00FC7B31"/>
    <w:rsid w:val="00FC7B61"/>
    <w:rsid w:val="00FC7EDA"/>
    <w:rsid w:val="00FD0ED5"/>
    <w:rsid w:val="00FD1004"/>
    <w:rsid w:val="00FD15DD"/>
    <w:rsid w:val="00FD1D09"/>
    <w:rsid w:val="00FD3373"/>
    <w:rsid w:val="00FD3DCB"/>
    <w:rsid w:val="00FD450C"/>
    <w:rsid w:val="00FD57E5"/>
    <w:rsid w:val="00FD5B85"/>
    <w:rsid w:val="00FD64F6"/>
    <w:rsid w:val="00FD688F"/>
    <w:rsid w:val="00FD71CF"/>
    <w:rsid w:val="00FD733D"/>
    <w:rsid w:val="00FD73EA"/>
    <w:rsid w:val="00FD78E5"/>
    <w:rsid w:val="00FD7A39"/>
    <w:rsid w:val="00FE0BBB"/>
    <w:rsid w:val="00FE195A"/>
    <w:rsid w:val="00FE1E35"/>
    <w:rsid w:val="00FE2AA4"/>
    <w:rsid w:val="00FE31A8"/>
    <w:rsid w:val="00FE3E53"/>
    <w:rsid w:val="00FE4206"/>
    <w:rsid w:val="00FE553E"/>
    <w:rsid w:val="00FE5E39"/>
    <w:rsid w:val="00FE68F5"/>
    <w:rsid w:val="00FE71DC"/>
    <w:rsid w:val="00FE74C3"/>
    <w:rsid w:val="00FE74CD"/>
    <w:rsid w:val="00FF0781"/>
    <w:rsid w:val="00FF08F9"/>
    <w:rsid w:val="00FF0D35"/>
    <w:rsid w:val="00FF33AB"/>
    <w:rsid w:val="00FF4540"/>
    <w:rsid w:val="00FF580D"/>
    <w:rsid w:val="00FF77D6"/>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uaweiSans-Regular" w:eastAsia="方正兰亭黑简体" w:hAnsi="HuaweiSans-Regular" w:cs="Arial"/>
        <w:sz w:val="32"/>
        <w:szCs w:val="32"/>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aliases w:val="正文基准"/>
    <w:rsid w:val="009E4B16"/>
    <w:pPr>
      <w:topLinePunct/>
      <w:adjustRightInd w:val="0"/>
      <w:snapToGrid w:val="0"/>
      <w:spacing w:before="80" w:after="80" w:line="240" w:lineRule="atLeast"/>
      <w:ind w:left="1134"/>
    </w:pPr>
  </w:style>
  <w:style w:type="paragraph" w:styleId="1">
    <w:name w:val="heading 1"/>
    <w:aliases w:val="ALT+1"/>
    <w:basedOn w:val="a3"/>
    <w:next w:val="2"/>
    <w:link w:val="10"/>
    <w:autoRedefine/>
    <w:qFormat/>
    <w:rsid w:val="00A05A2A"/>
    <w:pPr>
      <w:keepNext/>
      <w:numPr>
        <w:numId w:val="3"/>
      </w:numPr>
      <w:pBdr>
        <w:bottom w:val="single" w:sz="12" w:space="1" w:color="auto"/>
      </w:pBdr>
      <w:spacing w:before="0" w:after="800"/>
      <w:jc w:val="right"/>
      <w:outlineLvl w:val="0"/>
    </w:pPr>
    <w:rPr>
      <w:rFonts w:ascii="Huawei Sans" w:hAnsi="Huawei Sans" w:cs="Huawei Sans"/>
      <w:b/>
      <w:bCs/>
      <w:noProof/>
      <w:sz w:val="44"/>
      <w:szCs w:val="44"/>
    </w:rPr>
  </w:style>
  <w:style w:type="paragraph" w:styleId="2">
    <w:name w:val="heading 2"/>
    <w:aliases w:val="ALT+2"/>
    <w:basedOn w:val="a3"/>
    <w:next w:val="3"/>
    <w:link w:val="20"/>
    <w:autoRedefine/>
    <w:qFormat/>
    <w:rsid w:val="009E4B16"/>
    <w:pPr>
      <w:keepNext/>
      <w:keepLines/>
      <w:numPr>
        <w:ilvl w:val="1"/>
        <w:numId w:val="3"/>
      </w:numPr>
      <w:spacing w:before="600"/>
      <w:outlineLvl w:val="1"/>
    </w:pPr>
    <w:rPr>
      <w:rFonts w:ascii="Huawei Sans" w:hAnsi="Huawei Sans"/>
      <w:bCs/>
      <w:noProof/>
      <w:sz w:val="36"/>
      <w:szCs w:val="36"/>
      <w:lang w:eastAsia="en-US"/>
    </w:rPr>
  </w:style>
  <w:style w:type="paragraph" w:styleId="3">
    <w:name w:val="heading 3"/>
    <w:aliases w:val="ALT+3"/>
    <w:basedOn w:val="a3"/>
    <w:link w:val="31"/>
    <w:autoRedefine/>
    <w:qFormat/>
    <w:rsid w:val="009E4B16"/>
    <w:pPr>
      <w:keepNext/>
      <w:keepLines/>
      <w:numPr>
        <w:ilvl w:val="2"/>
        <w:numId w:val="3"/>
      </w:numPr>
      <w:spacing w:before="200"/>
      <w:outlineLvl w:val="2"/>
    </w:pPr>
    <w:rPr>
      <w:rFonts w:ascii="Huawei Sans" w:hAnsi="Huawei Sans"/>
      <w:noProof/>
    </w:rPr>
  </w:style>
  <w:style w:type="paragraph" w:styleId="4">
    <w:name w:val="heading 4"/>
    <w:aliases w:val="ALT+4"/>
    <w:basedOn w:val="a3"/>
    <w:next w:val="5"/>
    <w:autoRedefine/>
    <w:qFormat/>
    <w:rsid w:val="009E4B16"/>
    <w:pPr>
      <w:keepNext/>
      <w:keepLines/>
      <w:numPr>
        <w:ilvl w:val="3"/>
        <w:numId w:val="3"/>
      </w:numPr>
      <w:outlineLvl w:val="3"/>
    </w:pPr>
    <w:rPr>
      <w:rFonts w:ascii="Huawei Sans" w:hAnsi="Huawei Sans"/>
      <w:noProof/>
      <w:sz w:val="28"/>
      <w:szCs w:val="28"/>
    </w:rPr>
  </w:style>
  <w:style w:type="paragraph" w:styleId="5">
    <w:name w:val="heading 5"/>
    <w:aliases w:val="ALT+5"/>
    <w:basedOn w:val="a3"/>
    <w:next w:val="BlockLabel"/>
    <w:autoRedefine/>
    <w:qFormat/>
    <w:rsid w:val="009E4B16"/>
    <w:pPr>
      <w:keepNext/>
      <w:keepLines/>
      <w:numPr>
        <w:ilvl w:val="4"/>
        <w:numId w:val="3"/>
      </w:numPr>
      <w:outlineLvl w:val="4"/>
    </w:pPr>
    <w:rPr>
      <w:rFonts w:ascii="Huawei Sans" w:hAnsi="Huawei Sans"/>
      <w:noProof/>
      <w:sz w:val="24"/>
      <w:szCs w:val="24"/>
    </w:rPr>
  </w:style>
  <w:style w:type="paragraph" w:styleId="6">
    <w:name w:val="heading 6"/>
    <w:basedOn w:val="a3"/>
    <w:next w:val="a3"/>
    <w:semiHidden/>
    <w:qFormat/>
    <w:rsid w:val="009E4B16"/>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E4B16"/>
    <w:pPr>
      <w:keepLines/>
      <w:numPr>
        <w:numId w:val="0"/>
      </w:numPr>
      <w:topLinePunct w:val="0"/>
      <w:outlineLvl w:val="6"/>
    </w:pPr>
    <w:rPr>
      <w:bCs w:val="0"/>
    </w:rPr>
  </w:style>
  <w:style w:type="paragraph" w:styleId="8">
    <w:name w:val="heading 8"/>
    <w:basedOn w:val="2"/>
    <w:next w:val="90"/>
    <w:rsid w:val="009E4B16"/>
    <w:pPr>
      <w:numPr>
        <w:ilvl w:val="0"/>
        <w:numId w:val="0"/>
      </w:numPr>
      <w:topLinePunct w:val="0"/>
      <w:spacing w:before="200"/>
      <w:outlineLvl w:val="7"/>
    </w:pPr>
    <w:rPr>
      <w:rFonts w:cs="Times New Roman"/>
    </w:rPr>
  </w:style>
  <w:style w:type="paragraph" w:styleId="90">
    <w:name w:val="heading 9"/>
    <w:basedOn w:val="3"/>
    <w:next w:val="a3"/>
    <w:rsid w:val="009E4B16"/>
    <w:pPr>
      <w:numPr>
        <w:ilvl w:val="0"/>
        <w:numId w:val="0"/>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BlockLabel">
    <w:name w:val="Block Label"/>
    <w:basedOn w:val="a3"/>
    <w:next w:val="a3"/>
    <w:rsid w:val="009E4B16"/>
    <w:pPr>
      <w:keepNext/>
      <w:keepLines/>
      <w:spacing w:before="300"/>
      <w:ind w:left="0"/>
    </w:pPr>
    <w:rPr>
      <w:rFonts w:ascii="Arial Unicode MS" w:eastAsia="黑体" w:hAnsi="Arial Unicode MS" w:cs="Book Antiqua"/>
      <w:bCs/>
      <w:sz w:val="26"/>
      <w:szCs w:val="26"/>
    </w:rPr>
  </w:style>
  <w:style w:type="paragraph" w:customStyle="1" w:styleId="Cover1">
    <w:name w:val="Cover1"/>
    <w:basedOn w:val="a3"/>
    <w:rsid w:val="009E4B16"/>
    <w:pPr>
      <w:spacing w:line="240" w:lineRule="auto"/>
      <w:ind w:left="0"/>
    </w:pPr>
    <w:rPr>
      <w:rFonts w:ascii="Arial" w:eastAsia="黑体" w:hAnsi="Arial"/>
      <w:b/>
      <w:bCs/>
      <w:noProof/>
      <w:sz w:val="48"/>
      <w:szCs w:val="48"/>
    </w:rPr>
  </w:style>
  <w:style w:type="paragraph" w:customStyle="1" w:styleId="Cover4">
    <w:name w:val="Cover 4"/>
    <w:basedOn w:val="Cover3"/>
    <w:rsid w:val="009E4B16"/>
    <w:pPr>
      <w:spacing w:before="0" w:after="0" w:line="240" w:lineRule="auto"/>
      <w:jc w:val="both"/>
    </w:pPr>
    <w:rPr>
      <w:sz w:val="21"/>
      <w:szCs w:val="21"/>
    </w:rPr>
  </w:style>
  <w:style w:type="character" w:customStyle="1" w:styleId="a7">
    <w:name w:val="页眉 字符"/>
    <w:basedOn w:val="a4"/>
    <w:link w:val="a8"/>
    <w:semiHidden/>
    <w:rsid w:val="009E4B16"/>
    <w:rPr>
      <w:kern w:val="2"/>
      <w:sz w:val="2"/>
      <w:szCs w:val="2"/>
    </w:rPr>
  </w:style>
  <w:style w:type="table" w:customStyle="1" w:styleId="TableNoFrame">
    <w:name w:val="Table No Frame"/>
    <w:basedOn w:val="a9"/>
    <w:semiHidden/>
    <w:rsid w:val="009E4B16"/>
    <w:pPr>
      <w:adjustRightInd/>
      <w:snapToGrid/>
      <w:jc w:val="left"/>
    </w:pPr>
    <w:tblPr/>
    <w:trPr>
      <w:cantSplit/>
    </w:trPr>
  </w:style>
  <w:style w:type="paragraph" w:customStyle="1" w:styleId="Figure">
    <w:name w:val="Figure"/>
    <w:basedOn w:val="a3"/>
    <w:next w:val="a3"/>
    <w:rsid w:val="009E4B16"/>
  </w:style>
  <w:style w:type="paragraph" w:customStyle="1" w:styleId="FigureDescription">
    <w:name w:val="Figure Description"/>
    <w:next w:val="Figure"/>
    <w:link w:val="FigureDescription0"/>
    <w:rsid w:val="009E4B16"/>
    <w:pPr>
      <w:keepNext/>
      <w:adjustRightInd w:val="0"/>
      <w:snapToGrid w:val="0"/>
      <w:spacing w:before="320" w:after="80" w:line="240" w:lineRule="atLeast"/>
      <w:ind w:left="1701"/>
      <w:outlineLvl w:val="7"/>
    </w:pPr>
    <w:rPr>
      <w:rFonts w:eastAsia="黑体"/>
      <w:spacing w:val="-4"/>
      <w:kern w:val="2"/>
      <w:sz w:val="21"/>
      <w:szCs w:val="21"/>
    </w:rPr>
  </w:style>
  <w:style w:type="paragraph" w:customStyle="1" w:styleId="FigureText">
    <w:name w:val="Figure Text"/>
    <w:rsid w:val="009E4B16"/>
    <w:pPr>
      <w:widowControl w:val="0"/>
      <w:adjustRightInd w:val="0"/>
      <w:snapToGrid w:val="0"/>
      <w:spacing w:line="240" w:lineRule="atLeast"/>
    </w:pPr>
    <w:rPr>
      <w:sz w:val="18"/>
      <w:szCs w:val="18"/>
      <w:lang w:eastAsia="en-US"/>
    </w:rPr>
  </w:style>
  <w:style w:type="paragraph" w:customStyle="1" w:styleId="HeadingLeft">
    <w:name w:val="Heading Left"/>
    <w:basedOn w:val="a3"/>
    <w:rsid w:val="009E4B16"/>
    <w:pPr>
      <w:spacing w:before="0" w:after="0"/>
      <w:ind w:left="0"/>
    </w:pPr>
    <w:rPr>
      <w:sz w:val="20"/>
      <w:szCs w:val="20"/>
    </w:rPr>
  </w:style>
  <w:style w:type="paragraph" w:customStyle="1" w:styleId="HeadingRight">
    <w:name w:val="Heading Right"/>
    <w:basedOn w:val="a3"/>
    <w:rsid w:val="009E4B16"/>
    <w:pPr>
      <w:spacing w:before="0" w:after="0"/>
      <w:ind w:left="0"/>
      <w:jc w:val="right"/>
    </w:pPr>
    <w:rPr>
      <w:sz w:val="20"/>
      <w:szCs w:val="20"/>
    </w:rPr>
  </w:style>
  <w:style w:type="paragraph" w:customStyle="1" w:styleId="Heading1NoNumber">
    <w:name w:val="Heading1 No Number"/>
    <w:basedOn w:val="1"/>
    <w:next w:val="a3"/>
    <w:link w:val="Heading1NoNumber0"/>
    <w:rsid w:val="009E4B16"/>
    <w:pPr>
      <w:pageBreakBefore/>
      <w:numPr>
        <w:numId w:val="0"/>
      </w:numPr>
    </w:pPr>
  </w:style>
  <w:style w:type="paragraph" w:customStyle="1" w:styleId="Heading2NoNumber">
    <w:name w:val="Heading2 No Number"/>
    <w:basedOn w:val="2"/>
    <w:next w:val="a3"/>
    <w:link w:val="Heading2NoNumber0"/>
    <w:rsid w:val="009E4B16"/>
    <w:pPr>
      <w:numPr>
        <w:ilvl w:val="0"/>
        <w:numId w:val="0"/>
      </w:numPr>
    </w:pPr>
  </w:style>
  <w:style w:type="paragraph" w:customStyle="1" w:styleId="Heading3NoNumber">
    <w:name w:val="Heading3 No Number"/>
    <w:basedOn w:val="3"/>
    <w:next w:val="a3"/>
    <w:link w:val="Heading3NoNumber0"/>
    <w:autoRedefine/>
    <w:rsid w:val="009E4B16"/>
    <w:pPr>
      <w:numPr>
        <w:ilvl w:val="0"/>
        <w:numId w:val="0"/>
      </w:numPr>
      <w:outlineLvl w:val="9"/>
    </w:pPr>
    <w:rPr>
      <w:rFonts w:cs="Book Antiqua"/>
      <w:sz w:val="26"/>
    </w:rPr>
  </w:style>
  <w:style w:type="paragraph" w:customStyle="1" w:styleId="Heading4NoNumber">
    <w:name w:val="Heading4 No Number"/>
    <w:basedOn w:val="a3"/>
    <w:semiHidden/>
    <w:rsid w:val="009E4B16"/>
    <w:pPr>
      <w:keepNext/>
      <w:spacing w:before="200"/>
    </w:pPr>
    <w:rPr>
      <w:rFonts w:eastAsia="黑体"/>
      <w:bCs/>
      <w:spacing w:val="-4"/>
    </w:rPr>
  </w:style>
  <w:style w:type="paragraph" w:customStyle="1" w:styleId="AboutThisChapter">
    <w:name w:val="About This Chapter"/>
    <w:basedOn w:val="Heading2NoNumber"/>
    <w:next w:val="a3"/>
    <w:rsid w:val="009E4B16"/>
    <w:pPr>
      <w:spacing w:after="560"/>
    </w:pPr>
  </w:style>
  <w:style w:type="numbering" w:styleId="111111">
    <w:name w:val="Outline List 2"/>
    <w:basedOn w:val="a6"/>
    <w:semiHidden/>
    <w:rsid w:val="009E4B16"/>
  </w:style>
  <w:style w:type="paragraph" w:customStyle="1" w:styleId="ItemList">
    <w:name w:val="Item List"/>
    <w:link w:val="ItemList0"/>
    <w:qFormat/>
    <w:rsid w:val="009E4B16"/>
    <w:pPr>
      <w:numPr>
        <w:numId w:val="4"/>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3"/>
    <w:rsid w:val="009E4B16"/>
    <w:pPr>
      <w:numPr>
        <w:numId w:val="7"/>
      </w:numPr>
      <w:tabs>
        <w:tab w:val="left" w:pos="284"/>
      </w:tabs>
      <w:ind w:left="284" w:hanging="284"/>
    </w:pPr>
  </w:style>
  <w:style w:type="paragraph" w:customStyle="1" w:styleId="ItemListText">
    <w:name w:val="Item List Text"/>
    <w:rsid w:val="009E4B16"/>
    <w:pPr>
      <w:adjustRightInd w:val="0"/>
      <w:snapToGrid w:val="0"/>
      <w:spacing w:before="80" w:after="80" w:line="240" w:lineRule="atLeast"/>
      <w:ind w:left="2126"/>
    </w:pPr>
    <w:rPr>
      <w:kern w:val="2"/>
      <w:sz w:val="21"/>
      <w:szCs w:val="21"/>
    </w:rPr>
  </w:style>
  <w:style w:type="paragraph" w:customStyle="1" w:styleId="ItemStep">
    <w:name w:val="Item Step"/>
    <w:qFormat/>
    <w:rsid w:val="009E4B16"/>
    <w:pPr>
      <w:numPr>
        <w:ilvl w:val="6"/>
        <w:numId w:val="3"/>
      </w:numPr>
      <w:adjustRightInd w:val="0"/>
      <w:snapToGrid w:val="0"/>
      <w:spacing w:before="80" w:after="80" w:line="240" w:lineRule="atLeast"/>
      <w:outlineLvl w:val="6"/>
    </w:pPr>
    <w:rPr>
      <w:sz w:val="21"/>
      <w:szCs w:val="21"/>
    </w:rPr>
  </w:style>
  <w:style w:type="paragraph" w:customStyle="1" w:styleId="ManualTitle1">
    <w:name w:val="Manual Title1"/>
    <w:semiHidden/>
    <w:rsid w:val="009E4B16"/>
    <w:rPr>
      <w:rFonts w:ascii="Arial" w:eastAsia="黑体" w:hAnsi="Arial"/>
      <w:noProof/>
      <w:sz w:val="30"/>
      <w:lang w:eastAsia="en-US"/>
    </w:rPr>
  </w:style>
  <w:style w:type="paragraph" w:customStyle="1" w:styleId="CAUTIONHeading">
    <w:name w:val="CAUTION Heading"/>
    <w:basedOn w:val="a3"/>
    <w:rsid w:val="009E4B16"/>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9E4B16"/>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3"/>
    <w:rsid w:val="009E4B16"/>
    <w:pPr>
      <w:keepLines/>
      <w:pBdr>
        <w:bottom w:val="single" w:sz="12" w:space="4" w:color="auto"/>
      </w:pBdr>
    </w:pPr>
    <w:rPr>
      <w:rFonts w:eastAsia="楷体_GB2312"/>
      <w:iCs/>
    </w:rPr>
  </w:style>
  <w:style w:type="paragraph" w:customStyle="1" w:styleId="NotesTextinTable">
    <w:name w:val="Notes Text in Table"/>
    <w:rsid w:val="009E4B16"/>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9E4B16"/>
    <w:pPr>
      <w:keepNext/>
      <w:numPr>
        <w:numId w:val="10"/>
      </w:numPr>
    </w:pPr>
  </w:style>
  <w:style w:type="paragraph" w:customStyle="1" w:styleId="11">
    <w:name w:val="表格1"/>
    <w:basedOn w:val="TableHeading"/>
    <w:link w:val="12"/>
    <w:rsid w:val="009E4B16"/>
    <w:pPr>
      <w:jc w:val="center"/>
    </w:pPr>
    <w:rPr>
      <w:b/>
    </w:rPr>
  </w:style>
  <w:style w:type="table" w:styleId="a9">
    <w:name w:val="Table Grid"/>
    <w:basedOn w:val="a5"/>
    <w:rsid w:val="009E4B16"/>
    <w:pPr>
      <w:widowControl w:val="0"/>
      <w:adjustRightInd w:val="0"/>
      <w:snapToGrid w:val="0"/>
      <w:jc w:val="both"/>
    </w:pPr>
    <w:tblPr>
      <w:tblInd w:w="113" w:type="dxa"/>
    </w:tblPr>
  </w:style>
  <w:style w:type="paragraph" w:customStyle="1" w:styleId="Step">
    <w:name w:val="Step"/>
    <w:basedOn w:val="a3"/>
    <w:link w:val="Step0"/>
    <w:rsid w:val="009E4B16"/>
    <w:pPr>
      <w:tabs>
        <w:tab w:val="num" w:pos="1701"/>
      </w:tabs>
      <w:ind w:left="1701" w:hanging="159"/>
      <w:outlineLvl w:val="5"/>
    </w:pPr>
    <w:rPr>
      <w:snapToGrid w:val="0"/>
    </w:rPr>
  </w:style>
  <w:style w:type="paragraph" w:customStyle="1" w:styleId="SubItemList">
    <w:name w:val="Sub Item List"/>
    <w:basedOn w:val="a3"/>
    <w:rsid w:val="009E4B16"/>
    <w:pPr>
      <w:numPr>
        <w:numId w:val="5"/>
      </w:numPr>
    </w:pPr>
  </w:style>
  <w:style w:type="paragraph" w:customStyle="1" w:styleId="SubItemListText">
    <w:name w:val="Sub Item List Text"/>
    <w:rsid w:val="009E4B16"/>
    <w:pPr>
      <w:adjustRightInd w:val="0"/>
      <w:snapToGrid w:val="0"/>
      <w:spacing w:before="80" w:after="80" w:line="240" w:lineRule="atLeast"/>
      <w:ind w:left="2410"/>
    </w:pPr>
    <w:rPr>
      <w:kern w:val="2"/>
      <w:sz w:val="21"/>
      <w:szCs w:val="21"/>
    </w:rPr>
  </w:style>
  <w:style w:type="paragraph" w:styleId="aa">
    <w:name w:val="Title"/>
    <w:basedOn w:val="a3"/>
    <w:semiHidden/>
    <w:qFormat/>
    <w:rsid w:val="009E4B16"/>
    <w:pPr>
      <w:spacing w:before="240" w:after="60"/>
      <w:jc w:val="center"/>
      <w:outlineLvl w:val="0"/>
    </w:pPr>
    <w:rPr>
      <w:rFonts w:ascii="Arial" w:hAnsi="Arial"/>
      <w:b/>
      <w:bCs/>
    </w:rPr>
  </w:style>
  <w:style w:type="table" w:styleId="ab">
    <w:name w:val="Table Professional"/>
    <w:basedOn w:val="a5"/>
    <w:semiHidden/>
    <w:rsid w:val="009E4B1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3"/>
    <w:next w:val="a3"/>
    <w:link w:val="TableDescription0"/>
    <w:rsid w:val="009E4B16"/>
    <w:pPr>
      <w:keepNext/>
      <w:topLinePunct w:val="0"/>
      <w:spacing w:before="320"/>
      <w:ind w:left="1701"/>
      <w:outlineLvl w:val="8"/>
    </w:pPr>
    <w:rPr>
      <w:rFonts w:eastAsia="黑体"/>
      <w:spacing w:val="-4"/>
    </w:rPr>
  </w:style>
  <w:style w:type="paragraph" w:customStyle="1" w:styleId="TableNote">
    <w:name w:val="Table Note"/>
    <w:basedOn w:val="a3"/>
    <w:rsid w:val="009E4B16"/>
    <w:rPr>
      <w:sz w:val="18"/>
      <w:szCs w:val="18"/>
    </w:rPr>
  </w:style>
  <w:style w:type="paragraph" w:customStyle="1" w:styleId="TerminalDisplay">
    <w:name w:val="Terminal Display"/>
    <w:rsid w:val="009E4B16"/>
    <w:pPr>
      <w:snapToGrid w:val="0"/>
      <w:spacing w:line="240" w:lineRule="atLeast"/>
      <w:ind w:left="1701"/>
    </w:pPr>
    <w:rPr>
      <w:rFonts w:ascii="Courier New" w:hAnsi="Courier New" w:cs="Courier New"/>
      <w:snapToGrid w:val="0"/>
      <w:spacing w:val="-1"/>
      <w:sz w:val="21"/>
      <w:szCs w:val="16"/>
    </w:rPr>
  </w:style>
  <w:style w:type="paragraph" w:styleId="TOC1">
    <w:name w:val="toc 1"/>
    <w:basedOn w:val="a3"/>
    <w:next w:val="a3"/>
    <w:uiPriority w:val="39"/>
    <w:rsid w:val="009E4B16"/>
    <w:pPr>
      <w:ind w:left="0"/>
    </w:pPr>
    <w:rPr>
      <w:rFonts w:ascii="Huawei Sans" w:hAnsi="Huawei Sans" w:cs="Book Antiqua"/>
      <w:b/>
      <w:bCs/>
      <w:sz w:val="24"/>
      <w:szCs w:val="24"/>
    </w:rPr>
  </w:style>
  <w:style w:type="paragraph" w:styleId="TOC2">
    <w:name w:val="toc 2"/>
    <w:basedOn w:val="a3"/>
    <w:next w:val="a3"/>
    <w:autoRedefine/>
    <w:uiPriority w:val="39"/>
    <w:qFormat/>
    <w:rsid w:val="009E4B16"/>
    <w:pPr>
      <w:ind w:left="0"/>
    </w:pPr>
    <w:rPr>
      <w:rFonts w:ascii="Huawei Sans" w:hAnsi="Huawei Sans"/>
      <w:noProof/>
      <w:sz w:val="20"/>
      <w:szCs w:val="20"/>
    </w:rPr>
  </w:style>
  <w:style w:type="paragraph" w:styleId="TOC3">
    <w:name w:val="toc 3"/>
    <w:basedOn w:val="a3"/>
    <w:next w:val="a3"/>
    <w:uiPriority w:val="39"/>
    <w:rsid w:val="009E4B16"/>
    <w:pPr>
      <w:ind w:left="0"/>
    </w:pPr>
    <w:rPr>
      <w:rFonts w:ascii="Huawei Sans" w:hAnsi="Huawei Sans"/>
      <w:noProof/>
      <w:sz w:val="20"/>
      <w:szCs w:val="20"/>
    </w:rPr>
  </w:style>
  <w:style w:type="paragraph" w:styleId="TOC4">
    <w:name w:val="toc 4"/>
    <w:basedOn w:val="a3"/>
    <w:next w:val="a3"/>
    <w:uiPriority w:val="39"/>
    <w:rsid w:val="009E4B16"/>
    <w:pPr>
      <w:ind w:left="0"/>
    </w:pPr>
    <w:rPr>
      <w:rFonts w:ascii="Huawei Sans" w:hAnsi="Huawei Sans"/>
      <w:sz w:val="20"/>
      <w:szCs w:val="20"/>
    </w:rPr>
  </w:style>
  <w:style w:type="paragraph" w:styleId="TOC5">
    <w:name w:val="toc 5"/>
    <w:basedOn w:val="a3"/>
    <w:next w:val="a3"/>
    <w:uiPriority w:val="39"/>
    <w:rsid w:val="009E4B16"/>
    <w:pPr>
      <w:ind w:left="0"/>
    </w:pPr>
    <w:rPr>
      <w:rFonts w:ascii="Huawei Sans" w:hAnsi="Huawei Sans"/>
      <w:sz w:val="20"/>
    </w:rPr>
  </w:style>
  <w:style w:type="paragraph" w:styleId="TOC6">
    <w:name w:val="toc 6"/>
    <w:basedOn w:val="a3"/>
    <w:next w:val="a3"/>
    <w:autoRedefine/>
    <w:uiPriority w:val="39"/>
    <w:rsid w:val="009E4B16"/>
    <w:pPr>
      <w:ind w:left="2100"/>
    </w:pPr>
    <w:rPr>
      <w:rFonts w:ascii="Huawei Sans" w:hAnsi="Huawei Sans"/>
      <w:sz w:val="24"/>
    </w:rPr>
  </w:style>
  <w:style w:type="paragraph" w:styleId="TOC7">
    <w:name w:val="toc 7"/>
    <w:basedOn w:val="a3"/>
    <w:next w:val="a3"/>
    <w:autoRedefine/>
    <w:uiPriority w:val="39"/>
    <w:rsid w:val="009E4B16"/>
    <w:pPr>
      <w:ind w:left="2520"/>
    </w:pPr>
    <w:rPr>
      <w:sz w:val="24"/>
    </w:rPr>
  </w:style>
  <w:style w:type="paragraph" w:styleId="TOC8">
    <w:name w:val="toc 8"/>
    <w:basedOn w:val="a3"/>
    <w:next w:val="a3"/>
    <w:autoRedefine/>
    <w:uiPriority w:val="39"/>
    <w:rsid w:val="009E4B16"/>
    <w:pPr>
      <w:ind w:left="2940"/>
    </w:pPr>
    <w:rPr>
      <w:sz w:val="24"/>
    </w:rPr>
  </w:style>
  <w:style w:type="paragraph" w:styleId="TOC9">
    <w:name w:val="toc 9"/>
    <w:basedOn w:val="a3"/>
    <w:next w:val="a3"/>
    <w:autoRedefine/>
    <w:uiPriority w:val="39"/>
    <w:rsid w:val="009E4B16"/>
    <w:pPr>
      <w:ind w:left="3360"/>
    </w:pPr>
    <w:rPr>
      <w:sz w:val="24"/>
    </w:rPr>
  </w:style>
  <w:style w:type="paragraph" w:styleId="13">
    <w:name w:val="index 1"/>
    <w:basedOn w:val="a3"/>
    <w:next w:val="a3"/>
    <w:autoRedefine/>
    <w:semiHidden/>
    <w:rsid w:val="009E4B16"/>
    <w:rPr>
      <w:sz w:val="24"/>
    </w:rPr>
  </w:style>
  <w:style w:type="paragraph" w:styleId="21">
    <w:name w:val="index 2"/>
    <w:basedOn w:val="a3"/>
    <w:next w:val="a3"/>
    <w:autoRedefine/>
    <w:semiHidden/>
    <w:rsid w:val="009E4B16"/>
    <w:pPr>
      <w:ind w:leftChars="200" w:left="200"/>
    </w:pPr>
    <w:rPr>
      <w:sz w:val="24"/>
    </w:rPr>
  </w:style>
  <w:style w:type="paragraph" w:styleId="32">
    <w:name w:val="index 3"/>
    <w:basedOn w:val="a3"/>
    <w:next w:val="a3"/>
    <w:autoRedefine/>
    <w:semiHidden/>
    <w:rsid w:val="009E4B16"/>
    <w:pPr>
      <w:ind w:leftChars="400" w:left="400"/>
    </w:pPr>
    <w:rPr>
      <w:sz w:val="24"/>
    </w:rPr>
  </w:style>
  <w:style w:type="paragraph" w:styleId="52">
    <w:name w:val="index 5"/>
    <w:basedOn w:val="a3"/>
    <w:next w:val="a3"/>
    <w:autoRedefine/>
    <w:semiHidden/>
    <w:rsid w:val="009E4B16"/>
    <w:pPr>
      <w:ind w:left="1050" w:hanging="210"/>
    </w:pPr>
    <w:rPr>
      <w:sz w:val="20"/>
      <w:szCs w:val="20"/>
    </w:rPr>
  </w:style>
  <w:style w:type="paragraph" w:styleId="60">
    <w:name w:val="index 6"/>
    <w:basedOn w:val="a3"/>
    <w:next w:val="a3"/>
    <w:autoRedefine/>
    <w:semiHidden/>
    <w:rsid w:val="009E4B16"/>
    <w:pPr>
      <w:ind w:left="1260" w:hanging="210"/>
    </w:pPr>
    <w:rPr>
      <w:sz w:val="20"/>
      <w:szCs w:val="20"/>
    </w:rPr>
  </w:style>
  <w:style w:type="paragraph" w:styleId="70">
    <w:name w:val="index 7"/>
    <w:basedOn w:val="a3"/>
    <w:next w:val="a3"/>
    <w:autoRedefine/>
    <w:semiHidden/>
    <w:rsid w:val="009E4B16"/>
    <w:pPr>
      <w:ind w:left="1470" w:hanging="210"/>
    </w:pPr>
    <w:rPr>
      <w:sz w:val="20"/>
      <w:szCs w:val="20"/>
    </w:rPr>
  </w:style>
  <w:style w:type="paragraph" w:styleId="80">
    <w:name w:val="index 8"/>
    <w:basedOn w:val="a3"/>
    <w:next w:val="a3"/>
    <w:autoRedefine/>
    <w:semiHidden/>
    <w:rsid w:val="009E4B16"/>
    <w:pPr>
      <w:ind w:left="1680" w:hanging="210"/>
    </w:pPr>
    <w:rPr>
      <w:sz w:val="20"/>
      <w:szCs w:val="20"/>
    </w:rPr>
  </w:style>
  <w:style w:type="paragraph" w:styleId="91">
    <w:name w:val="index 9"/>
    <w:basedOn w:val="a3"/>
    <w:next w:val="a3"/>
    <w:autoRedefine/>
    <w:semiHidden/>
    <w:rsid w:val="009E4B16"/>
    <w:pPr>
      <w:ind w:left="1890" w:hanging="210"/>
    </w:pPr>
    <w:rPr>
      <w:sz w:val="20"/>
      <w:szCs w:val="20"/>
    </w:rPr>
  </w:style>
  <w:style w:type="paragraph" w:styleId="ac">
    <w:name w:val="table of figures"/>
    <w:basedOn w:val="a3"/>
    <w:next w:val="a3"/>
    <w:semiHidden/>
    <w:rsid w:val="009E4B16"/>
    <w:pPr>
      <w:spacing w:afterLines="50"/>
      <w:ind w:leftChars="300" w:left="300"/>
    </w:pPr>
    <w:rPr>
      <w:sz w:val="20"/>
      <w:szCs w:val="20"/>
    </w:rPr>
  </w:style>
  <w:style w:type="paragraph" w:styleId="ad">
    <w:name w:val="Document Map"/>
    <w:basedOn w:val="a3"/>
    <w:semiHidden/>
    <w:rsid w:val="009E4B16"/>
    <w:pPr>
      <w:shd w:val="clear" w:color="auto" w:fill="000080"/>
    </w:pPr>
  </w:style>
  <w:style w:type="paragraph" w:styleId="ae">
    <w:name w:val="footer"/>
    <w:basedOn w:val="HeadingLeft"/>
    <w:link w:val="af"/>
    <w:uiPriority w:val="99"/>
    <w:rsid w:val="009E4B16"/>
    <w:pPr>
      <w:spacing w:before="200" w:after="200" w:line="20" w:lineRule="atLeast"/>
      <w:jc w:val="center"/>
    </w:pPr>
    <w:rPr>
      <w:rFonts w:cs="Times New Roman"/>
      <w:b/>
      <w:bCs/>
      <w:sz w:val="2"/>
      <w:szCs w:val="2"/>
    </w:rPr>
  </w:style>
  <w:style w:type="paragraph" w:customStyle="1" w:styleId="TerminalDisplayinTable">
    <w:name w:val="Terminal Display in Table"/>
    <w:rsid w:val="009E4B16"/>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8">
    <w:name w:val="header"/>
    <w:basedOn w:val="a3"/>
    <w:link w:val="a7"/>
    <w:semiHidden/>
    <w:rsid w:val="009E4B16"/>
    <w:pPr>
      <w:tabs>
        <w:tab w:val="center" w:pos="4153"/>
        <w:tab w:val="right" w:pos="8306"/>
      </w:tabs>
      <w:spacing w:before="0" w:after="0" w:line="20" w:lineRule="atLeast"/>
      <w:ind w:left="0"/>
      <w:jc w:val="right"/>
    </w:pPr>
    <w:rPr>
      <w:kern w:val="2"/>
      <w:sz w:val="2"/>
      <w:szCs w:val="2"/>
    </w:rPr>
  </w:style>
  <w:style w:type="character" w:styleId="af0">
    <w:name w:val="Hyperlink"/>
    <w:uiPriority w:val="99"/>
    <w:qFormat/>
    <w:rsid w:val="009E4B16"/>
    <w:rPr>
      <w:color w:val="0000FF"/>
      <w:u w:val="none"/>
    </w:rPr>
  </w:style>
  <w:style w:type="paragraph" w:customStyle="1" w:styleId="CopyrightDeclaration">
    <w:name w:val="Copyright Declaration"/>
    <w:semiHidden/>
    <w:rsid w:val="009E4B16"/>
    <w:pPr>
      <w:spacing w:before="80" w:after="80"/>
    </w:pPr>
    <w:rPr>
      <w:rFonts w:ascii="Arial" w:eastAsia="黑体" w:hAnsi="Arial"/>
      <w:sz w:val="36"/>
    </w:rPr>
  </w:style>
  <w:style w:type="numbering" w:styleId="1111110">
    <w:name w:val="Outline List 1"/>
    <w:basedOn w:val="a6"/>
    <w:semiHidden/>
    <w:rsid w:val="009E4B16"/>
  </w:style>
  <w:style w:type="paragraph" w:customStyle="1" w:styleId="TableHeading">
    <w:name w:val="Table Heading"/>
    <w:basedOn w:val="a3"/>
    <w:link w:val="TableHeading0"/>
    <w:rsid w:val="009E4B16"/>
    <w:pPr>
      <w:keepNext/>
      <w:widowControl w:val="0"/>
      <w:ind w:left="0"/>
    </w:pPr>
    <w:rPr>
      <w:rFonts w:ascii="Book Antiqua" w:eastAsia="黑体" w:hAnsi="Book Antiqua" w:cs="Book Antiqua"/>
      <w:bCs/>
      <w:snapToGrid w:val="0"/>
    </w:rPr>
  </w:style>
  <w:style w:type="paragraph" w:customStyle="1" w:styleId="TableText">
    <w:name w:val="Table Text"/>
    <w:basedOn w:val="a3"/>
    <w:link w:val="TableText0"/>
    <w:rsid w:val="009E4B16"/>
    <w:pPr>
      <w:widowControl w:val="0"/>
      <w:ind w:left="0"/>
    </w:pPr>
    <w:rPr>
      <w:snapToGrid w:val="0"/>
    </w:rPr>
  </w:style>
  <w:style w:type="paragraph" w:customStyle="1" w:styleId="HeadingMiddle">
    <w:name w:val="Heading Middle"/>
    <w:rsid w:val="009E4B16"/>
    <w:pPr>
      <w:adjustRightInd w:val="0"/>
      <w:snapToGrid w:val="0"/>
      <w:spacing w:line="240" w:lineRule="atLeast"/>
      <w:jc w:val="center"/>
    </w:pPr>
    <w:rPr>
      <w:snapToGrid w:val="0"/>
    </w:rPr>
  </w:style>
  <w:style w:type="paragraph" w:styleId="af1">
    <w:name w:val="macro"/>
    <w:semiHidden/>
    <w:rsid w:val="009E4B16"/>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2">
    <w:name w:val="footnote text"/>
    <w:basedOn w:val="a3"/>
    <w:link w:val="af3"/>
    <w:uiPriority w:val="99"/>
    <w:rsid w:val="009E4B16"/>
    <w:rPr>
      <w:sz w:val="18"/>
      <w:szCs w:val="18"/>
    </w:rPr>
  </w:style>
  <w:style w:type="character" w:styleId="af4">
    <w:name w:val="footnote reference"/>
    <w:basedOn w:val="a4"/>
    <w:semiHidden/>
    <w:rsid w:val="009E4B16"/>
    <w:rPr>
      <w:vertAlign w:val="superscript"/>
    </w:rPr>
  </w:style>
  <w:style w:type="paragraph" w:styleId="af5">
    <w:name w:val="Balloon Text"/>
    <w:basedOn w:val="a3"/>
    <w:semiHidden/>
    <w:rsid w:val="009E4B16"/>
    <w:rPr>
      <w:sz w:val="18"/>
      <w:szCs w:val="18"/>
    </w:rPr>
  </w:style>
  <w:style w:type="paragraph" w:styleId="af6">
    <w:name w:val="annotation text"/>
    <w:basedOn w:val="a3"/>
    <w:semiHidden/>
    <w:rsid w:val="009E4B16"/>
  </w:style>
  <w:style w:type="character" w:styleId="af7">
    <w:name w:val="annotation reference"/>
    <w:basedOn w:val="a4"/>
    <w:semiHidden/>
    <w:rsid w:val="009E4B16"/>
    <w:rPr>
      <w:sz w:val="21"/>
      <w:szCs w:val="21"/>
    </w:rPr>
  </w:style>
  <w:style w:type="paragraph" w:styleId="af8">
    <w:name w:val="annotation subject"/>
    <w:basedOn w:val="af6"/>
    <w:next w:val="af6"/>
    <w:semiHidden/>
    <w:rsid w:val="009E4B16"/>
    <w:rPr>
      <w:b/>
      <w:bCs/>
    </w:rPr>
  </w:style>
  <w:style w:type="paragraph" w:styleId="42">
    <w:name w:val="index 4"/>
    <w:basedOn w:val="a3"/>
    <w:next w:val="a3"/>
    <w:autoRedefine/>
    <w:semiHidden/>
    <w:rsid w:val="009E4B16"/>
    <w:pPr>
      <w:ind w:left="1260"/>
    </w:pPr>
  </w:style>
  <w:style w:type="paragraph" w:styleId="af9">
    <w:name w:val="index heading"/>
    <w:basedOn w:val="a3"/>
    <w:next w:val="13"/>
    <w:semiHidden/>
    <w:rsid w:val="009E4B16"/>
    <w:rPr>
      <w:rFonts w:ascii="Arial" w:hAnsi="Arial"/>
      <w:b/>
      <w:bCs/>
    </w:rPr>
  </w:style>
  <w:style w:type="paragraph" w:styleId="afa">
    <w:name w:val="caption"/>
    <w:basedOn w:val="a3"/>
    <w:next w:val="a3"/>
    <w:semiHidden/>
    <w:qFormat/>
    <w:rsid w:val="009E4B16"/>
    <w:pPr>
      <w:spacing w:before="152"/>
    </w:pPr>
    <w:rPr>
      <w:rFonts w:ascii="Arial" w:eastAsia="黑体" w:hAnsi="Arial"/>
      <w:sz w:val="20"/>
      <w:szCs w:val="20"/>
    </w:rPr>
  </w:style>
  <w:style w:type="paragraph" w:styleId="afb">
    <w:name w:val="endnote text"/>
    <w:basedOn w:val="a3"/>
    <w:semiHidden/>
    <w:rsid w:val="009E4B16"/>
  </w:style>
  <w:style w:type="character" w:styleId="afc">
    <w:name w:val="endnote reference"/>
    <w:basedOn w:val="a4"/>
    <w:semiHidden/>
    <w:rsid w:val="009E4B16"/>
    <w:rPr>
      <w:vertAlign w:val="superscript"/>
    </w:rPr>
  </w:style>
  <w:style w:type="paragraph" w:styleId="afd">
    <w:name w:val="table of authorities"/>
    <w:basedOn w:val="a3"/>
    <w:next w:val="a3"/>
    <w:semiHidden/>
    <w:rsid w:val="009E4B16"/>
    <w:pPr>
      <w:ind w:left="420"/>
    </w:pPr>
  </w:style>
  <w:style w:type="paragraph" w:styleId="afe">
    <w:name w:val="toa heading"/>
    <w:basedOn w:val="a3"/>
    <w:next w:val="a3"/>
    <w:semiHidden/>
    <w:rsid w:val="009E4B16"/>
    <w:pPr>
      <w:spacing w:before="120"/>
    </w:pPr>
    <w:rPr>
      <w:rFonts w:ascii="Arial" w:hAnsi="Arial"/>
    </w:rPr>
  </w:style>
  <w:style w:type="paragraph" w:customStyle="1" w:styleId="Contents">
    <w:name w:val="Contents"/>
    <w:basedOn w:val="Heading1NoNumber"/>
    <w:rsid w:val="009E4B16"/>
    <w:pPr>
      <w:outlineLvl w:val="9"/>
    </w:pPr>
  </w:style>
  <w:style w:type="character" w:styleId="HTML">
    <w:name w:val="HTML Variable"/>
    <w:basedOn w:val="a4"/>
    <w:semiHidden/>
    <w:rsid w:val="009E4B16"/>
    <w:rPr>
      <w:i/>
      <w:iCs/>
    </w:rPr>
  </w:style>
  <w:style w:type="character" w:styleId="HTML0">
    <w:name w:val="HTML Typewriter"/>
    <w:basedOn w:val="a4"/>
    <w:semiHidden/>
    <w:rsid w:val="009E4B16"/>
    <w:rPr>
      <w:rFonts w:ascii="Courier New" w:hAnsi="Courier New" w:cs="Courier New"/>
      <w:sz w:val="20"/>
      <w:szCs w:val="20"/>
    </w:rPr>
  </w:style>
  <w:style w:type="character" w:styleId="HTML1">
    <w:name w:val="HTML Code"/>
    <w:basedOn w:val="a4"/>
    <w:uiPriority w:val="99"/>
    <w:semiHidden/>
    <w:rsid w:val="009E4B16"/>
    <w:rPr>
      <w:rFonts w:ascii="Courier New" w:hAnsi="Courier New" w:cs="Courier New"/>
      <w:sz w:val="20"/>
      <w:szCs w:val="20"/>
    </w:rPr>
  </w:style>
  <w:style w:type="paragraph" w:styleId="HTML2">
    <w:name w:val="HTML Address"/>
    <w:basedOn w:val="a3"/>
    <w:semiHidden/>
    <w:rsid w:val="009E4B16"/>
    <w:rPr>
      <w:i/>
      <w:iCs/>
    </w:rPr>
  </w:style>
  <w:style w:type="character" w:styleId="HTML3">
    <w:name w:val="HTML Definition"/>
    <w:basedOn w:val="a4"/>
    <w:semiHidden/>
    <w:rsid w:val="009E4B16"/>
    <w:rPr>
      <w:i/>
      <w:iCs/>
    </w:rPr>
  </w:style>
  <w:style w:type="character" w:styleId="HTML4">
    <w:name w:val="HTML Keyboard"/>
    <w:basedOn w:val="a4"/>
    <w:semiHidden/>
    <w:rsid w:val="009E4B16"/>
    <w:rPr>
      <w:rFonts w:ascii="Courier New" w:hAnsi="Courier New" w:cs="Courier New"/>
      <w:sz w:val="20"/>
      <w:szCs w:val="20"/>
    </w:rPr>
  </w:style>
  <w:style w:type="character" w:styleId="HTML5">
    <w:name w:val="HTML Acronym"/>
    <w:basedOn w:val="a4"/>
    <w:semiHidden/>
    <w:rsid w:val="009E4B16"/>
  </w:style>
  <w:style w:type="character" w:styleId="HTML6">
    <w:name w:val="HTML Sample"/>
    <w:basedOn w:val="a4"/>
    <w:semiHidden/>
    <w:rsid w:val="009E4B16"/>
    <w:rPr>
      <w:rFonts w:ascii="Courier New" w:hAnsi="Courier New" w:cs="Courier New"/>
    </w:rPr>
  </w:style>
  <w:style w:type="character" w:styleId="HTML7">
    <w:name w:val="HTML Cite"/>
    <w:basedOn w:val="a4"/>
    <w:semiHidden/>
    <w:rsid w:val="009E4B16"/>
    <w:rPr>
      <w:i/>
      <w:iCs/>
    </w:rPr>
  </w:style>
  <w:style w:type="paragraph" w:styleId="HTML8">
    <w:name w:val="HTML Preformatted"/>
    <w:basedOn w:val="a3"/>
    <w:link w:val="HTML9"/>
    <w:uiPriority w:val="99"/>
    <w:semiHidden/>
    <w:rsid w:val="009E4B16"/>
    <w:rPr>
      <w:rFonts w:ascii="Courier New" w:hAnsi="Courier New" w:cs="Courier New"/>
      <w:sz w:val="20"/>
      <w:szCs w:val="20"/>
    </w:rPr>
  </w:style>
  <w:style w:type="table" w:styleId="14">
    <w:name w:val="Table Web 1"/>
    <w:basedOn w:val="a5"/>
    <w:semiHidden/>
    <w:rsid w:val="009E4B16"/>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5"/>
    <w:semiHidden/>
    <w:rsid w:val="009E4B16"/>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9E4B16"/>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
    <w:name w:val="Table Theme"/>
    <w:basedOn w:val="a5"/>
    <w:semiHidden/>
    <w:rsid w:val="009E4B16"/>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5"/>
    <w:semiHidden/>
    <w:rsid w:val="009E4B16"/>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5"/>
    <w:semiHidden/>
    <w:rsid w:val="009E4B16"/>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9E4B16"/>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0">
    <w:name w:val="Salutation"/>
    <w:basedOn w:val="a3"/>
    <w:next w:val="a3"/>
    <w:semiHidden/>
    <w:rsid w:val="009E4B16"/>
  </w:style>
  <w:style w:type="paragraph" w:styleId="aff1">
    <w:name w:val="Plain Text"/>
    <w:basedOn w:val="a3"/>
    <w:semiHidden/>
    <w:rsid w:val="009E4B16"/>
    <w:rPr>
      <w:rFonts w:ascii="宋体" w:hAnsi="Courier New" w:cs="Courier New"/>
    </w:rPr>
  </w:style>
  <w:style w:type="table" w:styleId="aff2">
    <w:name w:val="Table Elegant"/>
    <w:basedOn w:val="a5"/>
    <w:semiHidden/>
    <w:rsid w:val="009E4B16"/>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3">
    <w:name w:val="E-mail Signature"/>
    <w:basedOn w:val="a3"/>
    <w:semiHidden/>
    <w:rsid w:val="009E4B16"/>
  </w:style>
  <w:style w:type="paragraph" w:styleId="aff4">
    <w:name w:val="Subtitle"/>
    <w:basedOn w:val="a3"/>
    <w:semiHidden/>
    <w:qFormat/>
    <w:rsid w:val="009E4B16"/>
    <w:pPr>
      <w:spacing w:before="240" w:after="60" w:line="312" w:lineRule="atLeast"/>
      <w:jc w:val="center"/>
      <w:outlineLvl w:val="1"/>
    </w:pPr>
    <w:rPr>
      <w:rFonts w:ascii="Arial" w:hAnsi="Arial"/>
      <w:b/>
      <w:bCs/>
      <w:kern w:val="28"/>
    </w:rPr>
  </w:style>
  <w:style w:type="table" w:styleId="16">
    <w:name w:val="Table Classic 1"/>
    <w:basedOn w:val="a5"/>
    <w:semiHidden/>
    <w:rsid w:val="009E4B16"/>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5"/>
    <w:semiHidden/>
    <w:rsid w:val="009E4B16"/>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9E4B16"/>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9E4B16"/>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5">
    <w:name w:val="envelope return"/>
    <w:basedOn w:val="a3"/>
    <w:semiHidden/>
    <w:rsid w:val="009E4B16"/>
    <w:rPr>
      <w:rFonts w:ascii="Arial" w:hAnsi="Arial"/>
    </w:rPr>
  </w:style>
  <w:style w:type="table" w:styleId="17">
    <w:name w:val="Table Simple 1"/>
    <w:basedOn w:val="a5"/>
    <w:semiHidden/>
    <w:rsid w:val="009E4B16"/>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5"/>
    <w:semiHidden/>
    <w:rsid w:val="009E4B16"/>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9E4B16"/>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6">
    <w:name w:val="Closing"/>
    <w:basedOn w:val="a3"/>
    <w:semiHidden/>
    <w:rsid w:val="009E4B16"/>
    <w:pPr>
      <w:ind w:leftChars="2100" w:left="100"/>
    </w:pPr>
  </w:style>
  <w:style w:type="table" w:styleId="18">
    <w:name w:val="Table Subtle 1"/>
    <w:basedOn w:val="a5"/>
    <w:semiHidden/>
    <w:rsid w:val="009E4B16"/>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5"/>
    <w:semiHidden/>
    <w:rsid w:val="009E4B16"/>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5"/>
    <w:semiHidden/>
    <w:rsid w:val="009E4B16"/>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5"/>
    <w:semiHidden/>
    <w:rsid w:val="009E4B16"/>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9E4B16"/>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7">
    <w:name w:val="List"/>
    <w:basedOn w:val="a3"/>
    <w:semiHidden/>
    <w:rsid w:val="009E4B16"/>
    <w:pPr>
      <w:ind w:left="200" w:hangingChars="200" w:hanging="200"/>
    </w:pPr>
  </w:style>
  <w:style w:type="paragraph" w:styleId="28">
    <w:name w:val="List 2"/>
    <w:basedOn w:val="a3"/>
    <w:semiHidden/>
    <w:rsid w:val="009E4B16"/>
    <w:pPr>
      <w:ind w:leftChars="200" w:left="100" w:hangingChars="200" w:hanging="200"/>
    </w:pPr>
  </w:style>
  <w:style w:type="paragraph" w:styleId="38">
    <w:name w:val="List 3"/>
    <w:basedOn w:val="a3"/>
    <w:semiHidden/>
    <w:rsid w:val="009E4B16"/>
    <w:pPr>
      <w:ind w:leftChars="400" w:left="100" w:hangingChars="200" w:hanging="200"/>
    </w:pPr>
  </w:style>
  <w:style w:type="paragraph" w:styleId="44">
    <w:name w:val="List 4"/>
    <w:basedOn w:val="a3"/>
    <w:semiHidden/>
    <w:rsid w:val="009E4B16"/>
    <w:pPr>
      <w:ind w:leftChars="600" w:left="100" w:hangingChars="200" w:hanging="200"/>
    </w:pPr>
  </w:style>
  <w:style w:type="paragraph" w:styleId="53">
    <w:name w:val="List 5"/>
    <w:basedOn w:val="a3"/>
    <w:semiHidden/>
    <w:rsid w:val="009E4B16"/>
    <w:pPr>
      <w:ind w:leftChars="800" w:left="100" w:hangingChars="200" w:hanging="200"/>
    </w:pPr>
  </w:style>
  <w:style w:type="paragraph" w:styleId="a2">
    <w:name w:val="List Number"/>
    <w:basedOn w:val="a3"/>
    <w:semiHidden/>
    <w:rsid w:val="009E4B16"/>
    <w:pPr>
      <w:numPr>
        <w:numId w:val="1"/>
      </w:numPr>
    </w:pPr>
  </w:style>
  <w:style w:type="paragraph" w:styleId="29">
    <w:name w:val="List Number 2"/>
    <w:basedOn w:val="a3"/>
    <w:semiHidden/>
    <w:rsid w:val="009E4B16"/>
    <w:pPr>
      <w:tabs>
        <w:tab w:val="num" w:pos="432"/>
      </w:tabs>
      <w:ind w:left="432" w:hanging="432"/>
    </w:pPr>
  </w:style>
  <w:style w:type="paragraph" w:styleId="39">
    <w:name w:val="List Number 3"/>
    <w:basedOn w:val="a3"/>
    <w:semiHidden/>
    <w:rsid w:val="009E4B16"/>
    <w:pPr>
      <w:tabs>
        <w:tab w:val="num" w:pos="432"/>
      </w:tabs>
      <w:ind w:left="432" w:hanging="432"/>
    </w:pPr>
  </w:style>
  <w:style w:type="paragraph" w:styleId="40">
    <w:name w:val="List Number 4"/>
    <w:basedOn w:val="a3"/>
    <w:semiHidden/>
    <w:rsid w:val="009E4B16"/>
    <w:pPr>
      <w:numPr>
        <w:numId w:val="13"/>
      </w:numPr>
    </w:pPr>
  </w:style>
  <w:style w:type="paragraph" w:styleId="54">
    <w:name w:val="List Number 5"/>
    <w:basedOn w:val="a3"/>
    <w:semiHidden/>
    <w:rsid w:val="009E4B16"/>
    <w:pPr>
      <w:ind w:left="0"/>
    </w:pPr>
  </w:style>
  <w:style w:type="paragraph" w:styleId="aff8">
    <w:name w:val="List Continue"/>
    <w:basedOn w:val="a3"/>
    <w:semiHidden/>
    <w:rsid w:val="009E4B16"/>
    <w:pPr>
      <w:spacing w:after="120"/>
      <w:ind w:leftChars="200" w:left="420"/>
    </w:pPr>
  </w:style>
  <w:style w:type="paragraph" w:styleId="2a">
    <w:name w:val="List Continue 2"/>
    <w:basedOn w:val="a3"/>
    <w:semiHidden/>
    <w:rsid w:val="009E4B16"/>
    <w:pPr>
      <w:spacing w:after="120"/>
      <w:ind w:leftChars="400" w:left="840"/>
    </w:pPr>
  </w:style>
  <w:style w:type="paragraph" w:styleId="3a">
    <w:name w:val="List Continue 3"/>
    <w:basedOn w:val="a3"/>
    <w:semiHidden/>
    <w:rsid w:val="009E4B16"/>
    <w:pPr>
      <w:spacing w:after="120"/>
      <w:ind w:leftChars="600" w:left="1260"/>
    </w:pPr>
  </w:style>
  <w:style w:type="paragraph" w:styleId="45">
    <w:name w:val="List Continue 4"/>
    <w:basedOn w:val="a3"/>
    <w:semiHidden/>
    <w:rsid w:val="009E4B16"/>
    <w:pPr>
      <w:spacing w:after="120"/>
      <w:ind w:leftChars="800" w:left="1680"/>
    </w:pPr>
  </w:style>
  <w:style w:type="paragraph" w:styleId="55">
    <w:name w:val="List Continue 5"/>
    <w:basedOn w:val="a3"/>
    <w:semiHidden/>
    <w:rsid w:val="009E4B16"/>
    <w:pPr>
      <w:spacing w:after="120"/>
      <w:ind w:leftChars="1000" w:left="2100"/>
    </w:pPr>
  </w:style>
  <w:style w:type="paragraph" w:styleId="aff9">
    <w:name w:val="List Bullet"/>
    <w:basedOn w:val="a3"/>
    <w:autoRedefine/>
    <w:semiHidden/>
    <w:rsid w:val="009E4B16"/>
    <w:pPr>
      <w:tabs>
        <w:tab w:val="num" w:pos="432"/>
      </w:tabs>
      <w:ind w:left="432" w:hanging="432"/>
    </w:pPr>
  </w:style>
  <w:style w:type="paragraph" w:styleId="2b">
    <w:name w:val="List Bullet 2"/>
    <w:basedOn w:val="a3"/>
    <w:autoRedefine/>
    <w:semiHidden/>
    <w:rsid w:val="009E4B16"/>
    <w:pPr>
      <w:tabs>
        <w:tab w:val="num" w:pos="432"/>
      </w:tabs>
      <w:ind w:left="432" w:hanging="432"/>
    </w:pPr>
  </w:style>
  <w:style w:type="paragraph" w:styleId="3b">
    <w:name w:val="List Bullet 3"/>
    <w:basedOn w:val="a3"/>
    <w:autoRedefine/>
    <w:semiHidden/>
    <w:rsid w:val="009E4B16"/>
    <w:pPr>
      <w:tabs>
        <w:tab w:val="num" w:pos="432"/>
      </w:tabs>
      <w:ind w:left="432" w:hanging="432"/>
    </w:pPr>
  </w:style>
  <w:style w:type="paragraph" w:styleId="46">
    <w:name w:val="List Bullet 4"/>
    <w:basedOn w:val="a3"/>
    <w:autoRedefine/>
    <w:semiHidden/>
    <w:rsid w:val="009E4B16"/>
    <w:pPr>
      <w:tabs>
        <w:tab w:val="num" w:pos="432"/>
      </w:tabs>
      <w:ind w:left="432" w:hanging="432"/>
    </w:pPr>
  </w:style>
  <w:style w:type="paragraph" w:styleId="51">
    <w:name w:val="List Bullet 5"/>
    <w:basedOn w:val="a3"/>
    <w:autoRedefine/>
    <w:semiHidden/>
    <w:rsid w:val="009E4B16"/>
    <w:pPr>
      <w:numPr>
        <w:numId w:val="2"/>
      </w:numPr>
    </w:pPr>
  </w:style>
  <w:style w:type="table" w:styleId="1a">
    <w:name w:val="Table List 1"/>
    <w:basedOn w:val="a5"/>
    <w:semiHidden/>
    <w:rsid w:val="009E4B16"/>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5"/>
    <w:semiHidden/>
    <w:rsid w:val="009E4B16"/>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5"/>
    <w:semiHidden/>
    <w:rsid w:val="009E4B16"/>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5"/>
    <w:semiHidden/>
    <w:rsid w:val="009E4B16"/>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5"/>
    <w:semiHidden/>
    <w:rsid w:val="009E4B16"/>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9E4B16"/>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9E4B16"/>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9E4B16"/>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a">
    <w:name w:val="Table Contemporary"/>
    <w:basedOn w:val="a5"/>
    <w:semiHidden/>
    <w:rsid w:val="009E4B16"/>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b">
    <w:name w:val="Normal (Web)"/>
    <w:basedOn w:val="a3"/>
    <w:uiPriority w:val="99"/>
    <w:semiHidden/>
    <w:rsid w:val="009E4B16"/>
    <w:rPr>
      <w:rFonts w:cs="Times New Roman"/>
    </w:rPr>
  </w:style>
  <w:style w:type="paragraph" w:styleId="affc">
    <w:name w:val="Signature"/>
    <w:basedOn w:val="a3"/>
    <w:semiHidden/>
    <w:rsid w:val="009E4B16"/>
    <w:pPr>
      <w:ind w:leftChars="2100" w:left="100"/>
    </w:pPr>
  </w:style>
  <w:style w:type="character" w:styleId="affd">
    <w:name w:val="Emphasis"/>
    <w:basedOn w:val="a4"/>
    <w:uiPriority w:val="20"/>
    <w:qFormat/>
    <w:rsid w:val="009E4B16"/>
    <w:rPr>
      <w:i/>
      <w:iCs/>
    </w:rPr>
  </w:style>
  <w:style w:type="paragraph" w:styleId="affe">
    <w:name w:val="Date"/>
    <w:basedOn w:val="a3"/>
    <w:next w:val="a3"/>
    <w:semiHidden/>
    <w:rsid w:val="009E4B16"/>
    <w:pPr>
      <w:ind w:leftChars="2500" w:left="100"/>
    </w:pPr>
  </w:style>
  <w:style w:type="table" w:styleId="1b">
    <w:name w:val="Table Columns 1"/>
    <w:basedOn w:val="a5"/>
    <w:semiHidden/>
    <w:rsid w:val="009E4B16"/>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5"/>
    <w:semiHidden/>
    <w:rsid w:val="009E4B16"/>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5"/>
    <w:semiHidden/>
    <w:rsid w:val="009E4B16"/>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5"/>
    <w:semiHidden/>
    <w:rsid w:val="009E4B16"/>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semiHidden/>
    <w:rsid w:val="009E4B16"/>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5"/>
    <w:semiHidden/>
    <w:rsid w:val="009E4B16"/>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5"/>
    <w:semiHidden/>
    <w:rsid w:val="009E4B16"/>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5"/>
    <w:semiHidden/>
    <w:rsid w:val="009E4B16"/>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5"/>
    <w:semiHidden/>
    <w:rsid w:val="009E4B16"/>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5"/>
    <w:semiHidden/>
    <w:rsid w:val="009E4B16"/>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9E4B16"/>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9E4B16"/>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9E4B16"/>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
    <w:name w:val="Block Text"/>
    <w:basedOn w:val="a3"/>
    <w:semiHidden/>
    <w:rsid w:val="009E4B16"/>
    <w:pPr>
      <w:spacing w:after="120"/>
      <w:ind w:leftChars="700" w:left="1440" w:rightChars="700" w:right="1440"/>
    </w:pPr>
  </w:style>
  <w:style w:type="numbering" w:styleId="a0">
    <w:name w:val="Outline List 3"/>
    <w:basedOn w:val="a6"/>
    <w:semiHidden/>
    <w:rsid w:val="009E4B16"/>
    <w:pPr>
      <w:numPr>
        <w:numId w:val="6"/>
      </w:numPr>
    </w:pPr>
  </w:style>
  <w:style w:type="paragraph" w:styleId="afff0">
    <w:name w:val="envelope address"/>
    <w:basedOn w:val="a3"/>
    <w:semiHidden/>
    <w:rsid w:val="009E4B16"/>
    <w:pPr>
      <w:framePr w:w="7920" w:h="1980" w:hRule="exact" w:hSpace="180" w:wrap="auto" w:hAnchor="page" w:xAlign="center" w:yAlign="bottom"/>
      <w:ind w:leftChars="1400" w:left="100"/>
    </w:pPr>
    <w:rPr>
      <w:rFonts w:ascii="Arial" w:hAnsi="Arial"/>
    </w:rPr>
  </w:style>
  <w:style w:type="paragraph" w:styleId="afff1">
    <w:name w:val="Message Header"/>
    <w:basedOn w:val="a3"/>
    <w:semiHidden/>
    <w:rsid w:val="009E4B16"/>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2">
    <w:name w:val="line number"/>
    <w:basedOn w:val="a4"/>
    <w:semiHidden/>
    <w:rsid w:val="009E4B16"/>
  </w:style>
  <w:style w:type="character" w:styleId="afff3">
    <w:name w:val="Strong"/>
    <w:basedOn w:val="a4"/>
    <w:uiPriority w:val="22"/>
    <w:qFormat/>
    <w:rsid w:val="009E4B16"/>
    <w:rPr>
      <w:b/>
      <w:bCs/>
    </w:rPr>
  </w:style>
  <w:style w:type="character" w:styleId="afff4">
    <w:name w:val="page number"/>
    <w:basedOn w:val="a4"/>
    <w:semiHidden/>
    <w:rsid w:val="009E4B16"/>
  </w:style>
  <w:style w:type="character" w:styleId="afff5">
    <w:name w:val="FollowedHyperlink"/>
    <w:semiHidden/>
    <w:rsid w:val="009E4B16"/>
    <w:rPr>
      <w:color w:val="800080"/>
      <w:u w:val="none"/>
    </w:rPr>
  </w:style>
  <w:style w:type="paragraph" w:styleId="afff6">
    <w:name w:val="Body Text"/>
    <w:basedOn w:val="a3"/>
    <w:semiHidden/>
    <w:rsid w:val="009E4B16"/>
    <w:pPr>
      <w:spacing w:after="120"/>
    </w:pPr>
  </w:style>
  <w:style w:type="paragraph" w:styleId="afff7">
    <w:name w:val="Body Text First Indent"/>
    <w:basedOn w:val="afff6"/>
    <w:semiHidden/>
    <w:rsid w:val="009E4B16"/>
    <w:pPr>
      <w:ind w:firstLineChars="100" w:firstLine="420"/>
    </w:pPr>
  </w:style>
  <w:style w:type="paragraph" w:styleId="afff8">
    <w:name w:val="Body Text Indent"/>
    <w:basedOn w:val="a3"/>
    <w:semiHidden/>
    <w:rsid w:val="009E4B16"/>
    <w:pPr>
      <w:spacing w:after="120"/>
      <w:ind w:leftChars="200" w:left="420"/>
    </w:pPr>
  </w:style>
  <w:style w:type="paragraph" w:styleId="2f">
    <w:name w:val="Body Text First Indent 2"/>
    <w:basedOn w:val="afff8"/>
    <w:semiHidden/>
    <w:rsid w:val="009E4B16"/>
    <w:pPr>
      <w:ind w:firstLineChars="200" w:firstLine="420"/>
    </w:pPr>
  </w:style>
  <w:style w:type="paragraph" w:styleId="afff9">
    <w:name w:val="Normal Indent"/>
    <w:basedOn w:val="a3"/>
    <w:semiHidden/>
    <w:rsid w:val="009E4B16"/>
    <w:pPr>
      <w:ind w:firstLineChars="200" w:firstLine="420"/>
    </w:pPr>
  </w:style>
  <w:style w:type="paragraph" w:styleId="2f0">
    <w:name w:val="Body Text 2"/>
    <w:basedOn w:val="a3"/>
    <w:semiHidden/>
    <w:rsid w:val="009E4B16"/>
    <w:pPr>
      <w:spacing w:after="120" w:line="480" w:lineRule="auto"/>
    </w:pPr>
  </w:style>
  <w:style w:type="paragraph" w:styleId="3f">
    <w:name w:val="Body Text 3"/>
    <w:basedOn w:val="a3"/>
    <w:semiHidden/>
    <w:rsid w:val="009E4B16"/>
    <w:pPr>
      <w:spacing w:after="120"/>
    </w:pPr>
    <w:rPr>
      <w:sz w:val="16"/>
      <w:szCs w:val="16"/>
    </w:rPr>
  </w:style>
  <w:style w:type="paragraph" w:styleId="2f1">
    <w:name w:val="Body Text Indent 2"/>
    <w:basedOn w:val="a3"/>
    <w:semiHidden/>
    <w:rsid w:val="009E4B16"/>
    <w:pPr>
      <w:spacing w:after="120" w:line="480" w:lineRule="auto"/>
      <w:ind w:leftChars="200" w:left="420"/>
    </w:pPr>
  </w:style>
  <w:style w:type="paragraph" w:styleId="3f0">
    <w:name w:val="Body Text Indent 3"/>
    <w:basedOn w:val="a3"/>
    <w:semiHidden/>
    <w:rsid w:val="009E4B16"/>
    <w:pPr>
      <w:spacing w:after="120"/>
      <w:ind w:leftChars="200" w:left="420"/>
    </w:pPr>
    <w:rPr>
      <w:sz w:val="16"/>
      <w:szCs w:val="16"/>
    </w:rPr>
  </w:style>
  <w:style w:type="paragraph" w:styleId="afffa">
    <w:name w:val="Note Heading"/>
    <w:basedOn w:val="a3"/>
    <w:next w:val="a3"/>
    <w:semiHidden/>
    <w:rsid w:val="009E4B16"/>
    <w:pPr>
      <w:jc w:val="center"/>
    </w:pPr>
  </w:style>
  <w:style w:type="paragraph" w:customStyle="1" w:styleId="ItemStepinTable">
    <w:name w:val="Item Step in Table"/>
    <w:rsid w:val="009E4B16"/>
    <w:pPr>
      <w:numPr>
        <w:numId w:val="8"/>
      </w:numPr>
      <w:topLinePunct/>
      <w:spacing w:before="80" w:after="80" w:line="240" w:lineRule="atLeast"/>
    </w:pPr>
    <w:rPr>
      <w:sz w:val="21"/>
      <w:szCs w:val="22"/>
    </w:rPr>
  </w:style>
  <w:style w:type="paragraph" w:customStyle="1" w:styleId="End">
    <w:name w:val="End"/>
    <w:basedOn w:val="a3"/>
    <w:rsid w:val="009E4B16"/>
    <w:pPr>
      <w:spacing w:after="400"/>
    </w:pPr>
    <w:rPr>
      <w:b/>
    </w:rPr>
  </w:style>
  <w:style w:type="paragraph" w:customStyle="1" w:styleId="1d">
    <w:name w:val="样式1"/>
    <w:basedOn w:val="End"/>
    <w:semiHidden/>
    <w:rsid w:val="009E4B16"/>
    <w:rPr>
      <w:b w:val="0"/>
    </w:rPr>
  </w:style>
  <w:style w:type="paragraph" w:customStyle="1" w:styleId="NotesTextListinTable">
    <w:name w:val="Notes Text List in Table"/>
    <w:rsid w:val="009E4B16"/>
    <w:pPr>
      <w:numPr>
        <w:numId w:val="11"/>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9E4B16"/>
    <w:pPr>
      <w:pBdr>
        <w:top w:val="none" w:sz="0" w:space="0" w:color="auto"/>
      </w:pBdr>
      <w:spacing w:after="40"/>
    </w:pPr>
    <w:rPr>
      <w:position w:val="-6"/>
      <w:sz w:val="18"/>
      <w:szCs w:val="18"/>
    </w:rPr>
  </w:style>
  <w:style w:type="paragraph" w:customStyle="1" w:styleId="NotesText">
    <w:name w:val="Notes Text"/>
    <w:basedOn w:val="CAUTIONText"/>
    <w:rsid w:val="009E4B16"/>
    <w:pPr>
      <w:pBdr>
        <w:bottom w:val="none" w:sz="0" w:space="0" w:color="auto"/>
      </w:pBdr>
      <w:spacing w:before="40" w:line="200" w:lineRule="atLeast"/>
      <w:ind w:left="2075"/>
    </w:pPr>
    <w:rPr>
      <w:szCs w:val="18"/>
    </w:rPr>
  </w:style>
  <w:style w:type="paragraph" w:customStyle="1" w:styleId="NotesTextList">
    <w:name w:val="Notes Text List"/>
    <w:basedOn w:val="CAUTIONTextList"/>
    <w:rsid w:val="009E4B16"/>
    <w:pPr>
      <w:numPr>
        <w:numId w:val="9"/>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9E4B16"/>
    <w:pPr>
      <w:keepNext/>
      <w:numPr>
        <w:ilvl w:val="7"/>
        <w:numId w:val="12"/>
      </w:numPr>
      <w:topLinePunct w:val="0"/>
      <w:outlineLvl w:val="7"/>
    </w:pPr>
    <w:rPr>
      <w:rFonts w:eastAsia="黑体"/>
    </w:rPr>
  </w:style>
  <w:style w:type="paragraph" w:customStyle="1" w:styleId="Cover2">
    <w:name w:val="Cover 2"/>
    <w:rsid w:val="009E4B16"/>
    <w:pPr>
      <w:adjustRightInd w:val="0"/>
      <w:snapToGrid w:val="0"/>
      <w:jc w:val="center"/>
    </w:pPr>
    <w:rPr>
      <w:rFonts w:ascii="Arial" w:eastAsia="黑体" w:hAnsi="Arial"/>
      <w:noProof/>
      <w:lang w:eastAsia="en-US"/>
    </w:rPr>
  </w:style>
  <w:style w:type="paragraph" w:customStyle="1" w:styleId="CoverText">
    <w:name w:val="Cover Text"/>
    <w:rsid w:val="009E4B16"/>
    <w:pPr>
      <w:adjustRightInd w:val="0"/>
      <w:snapToGrid w:val="0"/>
      <w:spacing w:before="80" w:after="80" w:line="240" w:lineRule="atLeast"/>
      <w:jc w:val="both"/>
    </w:pPr>
    <w:rPr>
      <w:rFonts w:ascii="Arial" w:hAnsi="Arial"/>
      <w:snapToGrid w:val="0"/>
    </w:rPr>
  </w:style>
  <w:style w:type="paragraph" w:customStyle="1" w:styleId="Cover3">
    <w:name w:val="Cover 3"/>
    <w:basedOn w:val="a3"/>
    <w:rsid w:val="009E4B16"/>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9E4B16"/>
    <w:pPr>
      <w:keepNext/>
      <w:snapToGrid w:val="0"/>
      <w:spacing w:before="480" w:after="360"/>
      <w:jc w:val="center"/>
    </w:pPr>
    <w:rPr>
      <w:rFonts w:ascii="Arial" w:eastAsia="黑体" w:hAnsi="Arial"/>
      <w:noProof/>
      <w:sz w:val="36"/>
      <w:szCs w:val="36"/>
    </w:rPr>
  </w:style>
  <w:style w:type="paragraph" w:customStyle="1" w:styleId="Command">
    <w:name w:val="Command"/>
    <w:basedOn w:val="a3"/>
    <w:rsid w:val="009E4B1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9E4B16"/>
    <w:rPr>
      <w:rFonts w:ascii="Arial" w:eastAsia="宋体" w:hAnsi="Arial"/>
      <w:i/>
      <w:color w:val="auto"/>
      <w:sz w:val="21"/>
      <w:szCs w:val="21"/>
    </w:rPr>
  </w:style>
  <w:style w:type="character" w:customStyle="1" w:styleId="commandkeywords">
    <w:name w:val="command keywords"/>
    <w:rsid w:val="009E4B16"/>
    <w:rPr>
      <w:rFonts w:ascii="Arial" w:eastAsia="宋体" w:hAnsi="Arial"/>
      <w:b/>
      <w:color w:val="auto"/>
      <w:sz w:val="21"/>
      <w:szCs w:val="21"/>
    </w:rPr>
  </w:style>
  <w:style w:type="character" w:customStyle="1" w:styleId="TableHeading0">
    <w:name w:val="Table Heading 字符"/>
    <w:basedOn w:val="a4"/>
    <w:link w:val="TableHeading"/>
    <w:rsid w:val="009E4B16"/>
    <w:rPr>
      <w:rFonts w:ascii="Book Antiqua" w:eastAsia="黑体" w:hAnsi="Book Antiqua" w:cs="Book Antiqua"/>
      <w:bCs/>
      <w:snapToGrid w:val="0"/>
    </w:rPr>
  </w:style>
  <w:style w:type="paragraph" w:customStyle="1" w:styleId="Outline">
    <w:name w:val="Outline"/>
    <w:basedOn w:val="a3"/>
    <w:semiHidden/>
    <w:rsid w:val="009E4B16"/>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3"/>
    <w:rsid w:val="009E4B16"/>
    <w:pPr>
      <w:ind w:left="0"/>
    </w:pPr>
  </w:style>
  <w:style w:type="paragraph" w:customStyle="1" w:styleId="Code">
    <w:name w:val="Code"/>
    <w:basedOn w:val="a3"/>
    <w:rsid w:val="009E4B16"/>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9E4B16"/>
    <w:pPr>
      <w:spacing w:before="80" w:after="80"/>
    </w:pPr>
    <w:rPr>
      <w:rFonts w:ascii="Arial" w:eastAsia="黑体" w:hAnsi="Arial"/>
      <w:sz w:val="36"/>
    </w:rPr>
  </w:style>
  <w:style w:type="paragraph" w:customStyle="1" w:styleId="Cover30">
    <w:name w:val="Cover3"/>
    <w:semiHidden/>
    <w:rsid w:val="009E4B16"/>
    <w:pPr>
      <w:adjustRightInd w:val="0"/>
      <w:snapToGrid w:val="0"/>
      <w:spacing w:before="80" w:after="80" w:line="240" w:lineRule="atLeast"/>
    </w:pPr>
    <w:rPr>
      <w:rFonts w:ascii="Arial" w:eastAsia="黑体" w:hAnsi="Arial"/>
      <w:noProof/>
      <w:lang w:eastAsia="en-US"/>
    </w:rPr>
  </w:style>
  <w:style w:type="paragraph" w:customStyle="1" w:styleId="Cover40">
    <w:name w:val="Cover4"/>
    <w:basedOn w:val="a3"/>
    <w:semiHidden/>
    <w:rsid w:val="009E4B16"/>
    <w:pPr>
      <w:topLinePunct w:val="0"/>
      <w:ind w:left="0"/>
    </w:pPr>
    <w:rPr>
      <w:rFonts w:ascii="Arial" w:eastAsia="Arial" w:hAnsi="Arial"/>
      <w:b/>
      <w:bCs/>
      <w:sz w:val="24"/>
      <w:szCs w:val="24"/>
    </w:rPr>
  </w:style>
  <w:style w:type="paragraph" w:customStyle="1" w:styleId="SubItemListTextTD">
    <w:name w:val="Sub Item List Text TD"/>
    <w:basedOn w:val="TerminalDisplay"/>
    <w:rsid w:val="009E4B16"/>
    <w:pPr>
      <w:adjustRightInd w:val="0"/>
      <w:ind w:left="2410"/>
    </w:pPr>
  </w:style>
  <w:style w:type="paragraph" w:customStyle="1" w:styleId="ItemlistTextTD">
    <w:name w:val="Item list Text TD"/>
    <w:basedOn w:val="TerminalDisplay"/>
    <w:rsid w:val="009E4B16"/>
    <w:pPr>
      <w:adjustRightInd w:val="0"/>
      <w:ind w:left="2126"/>
    </w:pPr>
  </w:style>
  <w:style w:type="paragraph" w:customStyle="1" w:styleId="ItemListTextinTable">
    <w:name w:val="Item List Text in Table"/>
    <w:basedOn w:val="TableText"/>
    <w:autoRedefine/>
    <w:rsid w:val="009E4B16"/>
    <w:pPr>
      <w:ind w:left="284"/>
    </w:pPr>
  </w:style>
  <w:style w:type="paragraph" w:customStyle="1" w:styleId="Appendixheading1">
    <w:name w:val="Appendix heading 1"/>
    <w:basedOn w:val="1"/>
    <w:next w:val="2"/>
    <w:rsid w:val="009E4B16"/>
    <w:pPr>
      <w:keepLines/>
      <w:numPr>
        <w:numId w:val="12"/>
      </w:numPr>
      <w:topLinePunct w:val="0"/>
    </w:pPr>
    <w:rPr>
      <w:rFonts w:hint="eastAsia"/>
      <w:bCs w:val="0"/>
    </w:rPr>
  </w:style>
  <w:style w:type="paragraph" w:customStyle="1" w:styleId="Appendixheading2">
    <w:name w:val="Appendix heading 2"/>
    <w:basedOn w:val="2"/>
    <w:next w:val="Appendixheading3"/>
    <w:rsid w:val="009E4B16"/>
    <w:pPr>
      <w:numPr>
        <w:numId w:val="12"/>
      </w:numPr>
      <w:topLinePunct w:val="0"/>
      <w:spacing w:before="200"/>
    </w:pPr>
    <w:rPr>
      <w:rFonts w:cs="Times New Roman" w:hint="eastAsia"/>
    </w:rPr>
  </w:style>
  <w:style w:type="paragraph" w:customStyle="1" w:styleId="Appendixheading3">
    <w:name w:val="Appendix heading 3"/>
    <w:basedOn w:val="3"/>
    <w:next w:val="Appendixheading4"/>
    <w:rsid w:val="009E4B16"/>
    <w:pPr>
      <w:numPr>
        <w:numId w:val="12"/>
      </w:numPr>
      <w:topLinePunct w:val="0"/>
    </w:pPr>
    <w:rPr>
      <w:rFonts w:cs="Times New Roman" w:hint="eastAsia"/>
    </w:rPr>
  </w:style>
  <w:style w:type="paragraph" w:customStyle="1" w:styleId="Appendixheading4">
    <w:name w:val="Appendix heading 4"/>
    <w:basedOn w:val="4"/>
    <w:next w:val="Appendixheading5"/>
    <w:rsid w:val="009E4B16"/>
    <w:pPr>
      <w:numPr>
        <w:numId w:val="12"/>
      </w:numPr>
      <w:topLinePunct w:val="0"/>
    </w:pPr>
    <w:rPr>
      <w:bCs/>
    </w:rPr>
  </w:style>
  <w:style w:type="paragraph" w:customStyle="1" w:styleId="Appendixheading5">
    <w:name w:val="Appendix heading 5"/>
    <w:basedOn w:val="5"/>
    <w:next w:val="BlockLabel"/>
    <w:rsid w:val="009E4B16"/>
    <w:pPr>
      <w:numPr>
        <w:numId w:val="12"/>
      </w:numPr>
      <w:topLinePunct w:val="0"/>
    </w:pPr>
    <w:rPr>
      <w:rFonts w:cs="Times New Roman"/>
      <w:bCs/>
    </w:rPr>
  </w:style>
  <w:style w:type="character" w:styleId="afffb">
    <w:name w:val="Placeholder Text"/>
    <w:basedOn w:val="a4"/>
    <w:uiPriority w:val="99"/>
    <w:semiHidden/>
    <w:rsid w:val="009E4B16"/>
    <w:rPr>
      <w:color w:val="808080"/>
    </w:rPr>
  </w:style>
  <w:style w:type="paragraph" w:customStyle="1" w:styleId="DecimalAligned">
    <w:name w:val="Decimal Aligned"/>
    <w:basedOn w:val="a3"/>
    <w:autoRedefine/>
    <w:uiPriority w:val="40"/>
    <w:rsid w:val="009E4B16"/>
    <w:pPr>
      <w:tabs>
        <w:tab w:val="decimal" w:pos="360"/>
      </w:tabs>
      <w:topLinePunct w:val="0"/>
      <w:adjustRightInd/>
      <w:snapToGrid/>
      <w:spacing w:before="0" w:after="200" w:line="276" w:lineRule="auto"/>
      <w:ind w:left="0"/>
    </w:pPr>
    <w:rPr>
      <w:sz w:val="22"/>
      <w:szCs w:val="22"/>
    </w:rPr>
  </w:style>
  <w:style w:type="character" w:customStyle="1" w:styleId="af3">
    <w:name w:val="脚注文本 字符"/>
    <w:basedOn w:val="a4"/>
    <w:link w:val="af2"/>
    <w:uiPriority w:val="99"/>
    <w:rsid w:val="009E4B16"/>
    <w:rPr>
      <w:sz w:val="18"/>
      <w:szCs w:val="18"/>
    </w:rPr>
  </w:style>
  <w:style w:type="character" w:styleId="afffc">
    <w:name w:val="Subtle Emphasis"/>
    <w:basedOn w:val="a4"/>
    <w:uiPriority w:val="19"/>
    <w:rsid w:val="009E4B16"/>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5"/>
    <w:uiPriority w:val="64"/>
    <w:rsid w:val="009E4B16"/>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3"/>
    <w:rsid w:val="009E4B16"/>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d">
    <w:name w:val="图样式"/>
    <w:basedOn w:val="a3"/>
    <w:rsid w:val="009E4B16"/>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3"/>
    <w:link w:val="Cover-Char"/>
    <w:rsid w:val="009E4B16"/>
    <w:pPr>
      <w:widowControl w:val="0"/>
      <w:topLinePunct w:val="0"/>
      <w:autoSpaceDE w:val="0"/>
      <w:autoSpaceDN w:val="0"/>
      <w:snapToGrid/>
      <w:spacing w:before="0" w:afterLines="50" w:line="320" w:lineRule="exact"/>
      <w:ind w:left="0" w:firstLine="420"/>
    </w:pPr>
    <w:rPr>
      <w:sz w:val="24"/>
      <w:szCs w:val="24"/>
    </w:rPr>
  </w:style>
  <w:style w:type="character" w:customStyle="1" w:styleId="Cover-Char">
    <w:name w:val="Cover-宋体+罗马+正文 Char"/>
    <w:basedOn w:val="a4"/>
    <w:link w:val="Cover-"/>
    <w:rsid w:val="009E4B16"/>
    <w:rPr>
      <w:sz w:val="24"/>
      <w:szCs w:val="24"/>
    </w:rPr>
  </w:style>
  <w:style w:type="paragraph" w:customStyle="1" w:styleId="05">
    <w:name w:val="样式 实验正文 + 段后: 0.5 行"/>
    <w:basedOn w:val="Cover-"/>
    <w:rsid w:val="009E4B16"/>
    <w:pPr>
      <w:spacing w:after="120"/>
    </w:pPr>
    <w:rPr>
      <w:rFonts w:cs="宋体"/>
      <w:szCs w:val="20"/>
    </w:rPr>
  </w:style>
  <w:style w:type="paragraph" w:customStyle="1" w:styleId="afffe">
    <w:name w:val="表格"/>
    <w:next w:val="a3"/>
    <w:link w:val="Char"/>
    <w:rsid w:val="009E4B16"/>
    <w:pPr>
      <w:framePr w:wrap="around" w:vAnchor="text" w:hAnchor="margin" w:x="-34" w:y="1"/>
      <w:mirrorIndents/>
    </w:pPr>
    <w:rPr>
      <w:rFonts w:ascii="Arial" w:eastAsia="微软雅黑" w:hAnsi="Arial"/>
      <w:snapToGrid w:val="0"/>
      <w:szCs w:val="21"/>
    </w:rPr>
  </w:style>
  <w:style w:type="character" w:customStyle="1" w:styleId="Char">
    <w:name w:val="表格 Char"/>
    <w:basedOn w:val="a4"/>
    <w:link w:val="afffe"/>
    <w:rsid w:val="009E4B16"/>
    <w:rPr>
      <w:rFonts w:ascii="Arial" w:eastAsia="微软雅黑" w:hAnsi="Arial"/>
      <w:snapToGrid w:val="0"/>
      <w:szCs w:val="21"/>
    </w:rPr>
  </w:style>
  <w:style w:type="character" w:customStyle="1" w:styleId="affff">
    <w:name w:val="样式 蓝色"/>
    <w:basedOn w:val="a4"/>
    <w:semiHidden/>
    <w:rsid w:val="009E4B16"/>
    <w:rPr>
      <w:color w:val="0000FF"/>
    </w:rPr>
  </w:style>
  <w:style w:type="character" w:customStyle="1" w:styleId="affff0">
    <w:name w:val="样式 倾斜 蓝色"/>
    <w:basedOn w:val="a4"/>
    <w:semiHidden/>
    <w:rsid w:val="009E4B16"/>
    <w:rPr>
      <w:i/>
      <w:iCs/>
      <w:color w:val="0000FF"/>
    </w:rPr>
  </w:style>
  <w:style w:type="paragraph" w:customStyle="1" w:styleId="Tab">
    <w:name w:val="正文+Tab"/>
    <w:basedOn w:val="a3"/>
    <w:rsid w:val="009E4B16"/>
    <w:pPr>
      <w:ind w:left="420"/>
    </w:pPr>
    <w:rPr>
      <w:rFonts w:cs="宋体"/>
      <w:szCs w:val="20"/>
    </w:rPr>
  </w:style>
  <w:style w:type="character" w:customStyle="1" w:styleId="12">
    <w:name w:val="表格1 字符"/>
    <w:basedOn w:val="TableHeading0"/>
    <w:link w:val="11"/>
    <w:rsid w:val="009E4B16"/>
    <w:rPr>
      <w:rFonts w:ascii="Book Antiqua" w:eastAsia="黑体" w:hAnsi="Book Antiqua" w:cs="Book Antiqua"/>
      <w:b/>
      <w:bCs/>
      <w:snapToGrid w:val="0"/>
    </w:rPr>
  </w:style>
  <w:style w:type="paragraph" w:customStyle="1" w:styleId="affff1">
    <w:name w:val="命令行"/>
    <w:basedOn w:val="a3"/>
    <w:rsid w:val="009E4B1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9E4B16"/>
    <w:pPr>
      <w:ind w:left="2940"/>
    </w:pPr>
  </w:style>
  <w:style w:type="character" w:customStyle="1" w:styleId="affff2">
    <w:name w:val="样式 正文 +"/>
    <w:basedOn w:val="a4"/>
    <w:rsid w:val="009E4B16"/>
    <w:rPr>
      <w:rFonts w:ascii="FrutigerNext LT Regular" w:eastAsia="华文细黑" w:hAnsi="FrutigerNext LT Regular"/>
      <w:kern w:val="0"/>
    </w:rPr>
  </w:style>
  <w:style w:type="paragraph" w:styleId="TOC">
    <w:name w:val="TOC Heading"/>
    <w:basedOn w:val="1"/>
    <w:next w:val="a3"/>
    <w:autoRedefine/>
    <w:uiPriority w:val="39"/>
    <w:unhideWhenUsed/>
    <w:rsid w:val="009E4B16"/>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9E4B16"/>
    <w:pPr>
      <w:ind w:leftChars="270" w:left="270"/>
    </w:pPr>
    <w:rPr>
      <w:rFonts w:cs="宋体"/>
      <w:bCs w:val="0"/>
      <w:sz w:val="24"/>
      <w:szCs w:val="20"/>
    </w:rPr>
  </w:style>
  <w:style w:type="table" w:customStyle="1" w:styleId="V30">
    <w:name w:val="实验手册V3.0专用"/>
    <w:basedOn w:val="a5"/>
    <w:uiPriority w:val="99"/>
    <w:rsid w:val="009E4B16"/>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9E4B16"/>
    <w:pPr>
      <w:ind w:leftChars="100" w:left="1281" w:rightChars="100" w:right="100"/>
      <w:jc w:val="center"/>
    </w:pPr>
    <w:rPr>
      <w:rFonts w:cs="宋体"/>
      <w:szCs w:val="20"/>
    </w:rPr>
  </w:style>
  <w:style w:type="character" w:customStyle="1" w:styleId="10">
    <w:name w:val="标题 1 字符"/>
    <w:aliases w:val="ALT+1 字符"/>
    <w:basedOn w:val="a4"/>
    <w:link w:val="1"/>
    <w:rsid w:val="00A05A2A"/>
    <w:rPr>
      <w:rFonts w:ascii="Huawei Sans" w:hAnsi="Huawei Sans" w:cs="Huawei Sans"/>
      <w:b/>
      <w:bCs/>
      <w:noProof/>
      <w:sz w:val="44"/>
      <w:szCs w:val="44"/>
    </w:rPr>
  </w:style>
  <w:style w:type="paragraph" w:customStyle="1" w:styleId="affff3">
    <w:name w:val="正文（首行不缩进）"/>
    <w:basedOn w:val="a3"/>
    <w:rsid w:val="009E4B16"/>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
    <w:name w:val="List Paragraph"/>
    <w:basedOn w:val="a3"/>
    <w:link w:val="affff4"/>
    <w:autoRedefine/>
    <w:uiPriority w:val="34"/>
    <w:rsid w:val="00123198"/>
    <w:pPr>
      <w:widowControl w:val="0"/>
      <w:numPr>
        <w:numId w:val="16"/>
      </w:numPr>
      <w:topLinePunct w:val="0"/>
      <w:autoSpaceDE w:val="0"/>
      <w:autoSpaceDN w:val="0"/>
      <w:snapToGrid/>
      <w:spacing w:beforeLines="50" w:before="120" w:afterLines="50" w:after="120" w:line="240" w:lineRule="auto"/>
      <w:contextualSpacing/>
    </w:pPr>
    <w:rPr>
      <w:snapToGrid w:val="0"/>
      <w:sz w:val="22"/>
    </w:rPr>
  </w:style>
  <w:style w:type="character" w:customStyle="1" w:styleId="affff4">
    <w:name w:val="列表段落 字符"/>
    <w:basedOn w:val="a4"/>
    <w:link w:val="a"/>
    <w:uiPriority w:val="34"/>
    <w:rsid w:val="00123198"/>
    <w:rPr>
      <w:snapToGrid w:val="0"/>
      <w:sz w:val="22"/>
    </w:rPr>
  </w:style>
  <w:style w:type="paragraph" w:customStyle="1" w:styleId="-">
    <w:name w:val="前言正文-新"/>
    <w:basedOn w:val="a3"/>
    <w:rsid w:val="009E4B16"/>
    <w:pPr>
      <w:widowControl w:val="0"/>
      <w:topLinePunct w:val="0"/>
      <w:autoSpaceDE w:val="0"/>
      <w:autoSpaceDN w:val="0"/>
      <w:snapToGrid/>
      <w:spacing w:beforeLines="50" w:before="156" w:afterLines="50" w:after="156" w:line="360" w:lineRule="auto"/>
      <w:ind w:left="0"/>
      <w:contextualSpacing/>
    </w:pPr>
    <w:rPr>
      <w:rFonts w:cs="宋体"/>
      <w:snapToGrid w:val="0"/>
      <w:szCs w:val="20"/>
    </w:rPr>
  </w:style>
  <w:style w:type="paragraph" w:customStyle="1" w:styleId="affff5">
    <w:name w:val="表格题注"/>
    <w:next w:val="a3"/>
    <w:rsid w:val="009E4B16"/>
    <w:pPr>
      <w:keepLines/>
      <w:spacing w:beforeLines="100"/>
      <w:ind w:left="1089" w:hanging="369"/>
      <w:jc w:val="center"/>
    </w:pPr>
    <w:rPr>
      <w:rFonts w:ascii="Arial" w:hAnsi="Arial"/>
      <w:sz w:val="18"/>
      <w:szCs w:val="18"/>
    </w:rPr>
  </w:style>
  <w:style w:type="paragraph" w:customStyle="1" w:styleId="affff6">
    <w:name w:val="插图题注"/>
    <w:next w:val="a3"/>
    <w:rsid w:val="009E4B16"/>
    <w:pPr>
      <w:spacing w:afterLines="100"/>
      <w:ind w:left="1089" w:hanging="369"/>
      <w:jc w:val="center"/>
    </w:pPr>
    <w:rPr>
      <w:rFonts w:ascii="Arial" w:hAnsi="Arial"/>
      <w:sz w:val="18"/>
      <w:szCs w:val="18"/>
    </w:rPr>
  </w:style>
  <w:style w:type="paragraph" w:customStyle="1" w:styleId="111">
    <w:name w:val="标题111"/>
    <w:basedOn w:val="2"/>
    <w:rsid w:val="009E4B16"/>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1">
    <w:name w:val="实验目标"/>
    <w:basedOn w:val="a"/>
    <w:rsid w:val="009E4B16"/>
    <w:pPr>
      <w:numPr>
        <w:numId w:val="15"/>
      </w:numPr>
      <w:spacing w:before="156" w:after="156"/>
      <w:ind w:left="0" w:firstLine="0"/>
    </w:pPr>
    <w:rPr>
      <w:rFonts w:cs="宋体"/>
      <w:color w:val="000000" w:themeColor="text1"/>
      <w:szCs w:val="20"/>
    </w:rPr>
  </w:style>
  <w:style w:type="paragraph" w:customStyle="1" w:styleId="-0">
    <w:name w:val="表格-实验环境说明"/>
    <w:basedOn w:val="afffe"/>
    <w:rsid w:val="009E4B16"/>
    <w:pPr>
      <w:framePr w:wrap="around"/>
      <w:spacing w:before="156" w:after="156"/>
      <w:jc w:val="center"/>
    </w:pPr>
    <w:rPr>
      <w:rFonts w:ascii="微软雅黑" w:hAnsi="微软雅黑" w:cs="宋体"/>
      <w:szCs w:val="20"/>
    </w:rPr>
  </w:style>
  <w:style w:type="character" w:customStyle="1" w:styleId="af">
    <w:name w:val="页脚 字符"/>
    <w:basedOn w:val="a4"/>
    <w:link w:val="ae"/>
    <w:uiPriority w:val="99"/>
    <w:rsid w:val="009E4B16"/>
    <w:rPr>
      <w:rFonts w:cs="Times New Roman"/>
      <w:b/>
      <w:bCs/>
      <w:sz w:val="2"/>
      <w:szCs w:val="2"/>
    </w:rPr>
  </w:style>
  <w:style w:type="paragraph" w:customStyle="1" w:styleId="1110">
    <w:name w:val="正文111"/>
    <w:basedOn w:val="a3"/>
    <w:link w:val="111Char"/>
    <w:rsid w:val="009E4B16"/>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4"/>
    <w:link w:val="1110"/>
    <w:rsid w:val="009E4B16"/>
    <w:rPr>
      <w:rFonts w:cs="Times New Roman"/>
      <w:bCs/>
      <w:snapToGrid w:val="0"/>
      <w:szCs w:val="20"/>
    </w:rPr>
  </w:style>
  <w:style w:type="paragraph" w:customStyle="1" w:styleId="1e">
    <w:name w:val="1.正文"/>
    <w:basedOn w:val="a3"/>
    <w:link w:val="1f"/>
    <w:autoRedefine/>
    <w:qFormat/>
    <w:rsid w:val="005958FE"/>
    <w:pPr>
      <w:ind w:left="1021"/>
    </w:pPr>
    <w:rPr>
      <w:rFonts w:ascii="Cambria Math" w:hAnsi="Cambria Math" w:cs="Huawei Sans"/>
      <w:sz w:val="21"/>
    </w:rPr>
  </w:style>
  <w:style w:type="paragraph" w:customStyle="1" w:styleId="F1EN">
    <w:name w:val="F1正文EN"/>
    <w:basedOn w:val="a3"/>
    <w:link w:val="F1EN0"/>
    <w:rsid w:val="009E4B16"/>
    <w:rPr>
      <w:rFonts w:eastAsia="FrutigerNext LT Regular"/>
    </w:rPr>
  </w:style>
  <w:style w:type="character" w:customStyle="1" w:styleId="1f">
    <w:name w:val="1.正文 字符"/>
    <w:basedOn w:val="a4"/>
    <w:link w:val="1e"/>
    <w:qFormat/>
    <w:rsid w:val="005958FE"/>
    <w:rPr>
      <w:rFonts w:ascii="Cambria Math" w:hAnsi="Cambria Math" w:cs="Huawei Sans"/>
      <w:sz w:val="21"/>
    </w:rPr>
  </w:style>
  <w:style w:type="paragraph" w:customStyle="1" w:styleId="2f2">
    <w:name w:val="2.命令"/>
    <w:basedOn w:val="a3"/>
    <w:link w:val="2f3"/>
    <w:autoRedefine/>
    <w:qFormat/>
    <w:rsid w:val="009E4B16"/>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D9D9D9" w:themeFill="background1" w:themeFillShade="D9"/>
      <w:spacing w:before="40" w:after="40"/>
      <w:ind w:left="1021"/>
    </w:pPr>
    <w:rPr>
      <w:rFonts w:ascii="Huawei Sans" w:hAnsi="Huawei Sans" w:cs="Courier New"/>
      <w:sz w:val="18"/>
      <w:szCs w:val="18"/>
      <w:lang w:eastAsia="en-US"/>
    </w:rPr>
  </w:style>
  <w:style w:type="character" w:customStyle="1" w:styleId="F1EN0">
    <w:name w:val="F1正文EN 字符"/>
    <w:basedOn w:val="a4"/>
    <w:link w:val="F1EN"/>
    <w:rsid w:val="009E4B16"/>
    <w:rPr>
      <w:rFonts w:eastAsia="FrutigerNext LT Regular"/>
    </w:rPr>
  </w:style>
  <w:style w:type="character" w:customStyle="1" w:styleId="2f3">
    <w:name w:val="2.命令 字符"/>
    <w:basedOn w:val="a4"/>
    <w:link w:val="2f2"/>
    <w:rsid w:val="009E4B16"/>
    <w:rPr>
      <w:rFonts w:ascii="Huawei Sans" w:hAnsi="Huawei Sans" w:cs="Courier New"/>
      <w:sz w:val="18"/>
      <w:szCs w:val="18"/>
      <w:shd w:val="clear" w:color="auto" w:fill="D9D9D9" w:themeFill="background1" w:themeFillShade="D9"/>
      <w:lang w:eastAsia="en-US"/>
    </w:rPr>
  </w:style>
  <w:style w:type="paragraph" w:customStyle="1" w:styleId="41">
    <w:name w:val="4.任务"/>
    <w:basedOn w:val="ItemList"/>
    <w:link w:val="4a"/>
    <w:autoRedefine/>
    <w:qFormat/>
    <w:rsid w:val="00CB6A08"/>
    <w:pPr>
      <w:numPr>
        <w:numId w:val="17"/>
      </w:numPr>
    </w:pPr>
    <w:rPr>
      <w:rFonts w:ascii="Huawei Sans" w:eastAsia="方正兰亭黑简体" w:hAnsi="Huawei Sans" w:cs="微软雅黑"/>
    </w:rPr>
  </w:style>
  <w:style w:type="character" w:customStyle="1" w:styleId="Step0">
    <w:name w:val="Step 字符"/>
    <w:basedOn w:val="a4"/>
    <w:link w:val="Step"/>
    <w:rsid w:val="009E4B16"/>
    <w:rPr>
      <w:snapToGrid w:val="0"/>
    </w:rPr>
  </w:style>
  <w:style w:type="paragraph" w:customStyle="1" w:styleId="59">
    <w:name w:val="5.表格文字"/>
    <w:basedOn w:val="TableText"/>
    <w:link w:val="5a"/>
    <w:autoRedefine/>
    <w:qFormat/>
    <w:rsid w:val="009E4B16"/>
    <w:pPr>
      <w:autoSpaceDE w:val="0"/>
      <w:autoSpaceDN w:val="0"/>
    </w:pPr>
    <w:rPr>
      <w:rFonts w:ascii="Huawei Sans" w:hAnsi="Huawei Sans"/>
      <w:sz w:val="21"/>
    </w:rPr>
  </w:style>
  <w:style w:type="character" w:customStyle="1" w:styleId="ItemList0">
    <w:name w:val="Item List 字符"/>
    <w:basedOn w:val="a4"/>
    <w:link w:val="ItemList"/>
    <w:rsid w:val="009E4B16"/>
    <w:rPr>
      <w:rFonts w:ascii="FrutigerNext LT Regular" w:eastAsia="华文细黑" w:hAnsi="FrutigerNext LT Regular"/>
      <w:kern w:val="2"/>
      <w:sz w:val="21"/>
      <w:szCs w:val="21"/>
    </w:rPr>
  </w:style>
  <w:style w:type="character" w:customStyle="1" w:styleId="4a">
    <w:name w:val="4.任务 字符"/>
    <w:basedOn w:val="ItemList0"/>
    <w:link w:val="41"/>
    <w:qFormat/>
    <w:rsid w:val="00CB6A08"/>
    <w:rPr>
      <w:rFonts w:ascii="Huawei Sans" w:eastAsia="华文细黑" w:hAnsi="Huawei Sans" w:cs="微软雅黑"/>
      <w:kern w:val="2"/>
      <w:sz w:val="21"/>
      <w:szCs w:val="21"/>
    </w:rPr>
  </w:style>
  <w:style w:type="character" w:customStyle="1" w:styleId="TableText0">
    <w:name w:val="Table Text 字符"/>
    <w:basedOn w:val="a4"/>
    <w:link w:val="TableText"/>
    <w:rsid w:val="009E4B16"/>
    <w:rPr>
      <w:snapToGrid w:val="0"/>
    </w:rPr>
  </w:style>
  <w:style w:type="character" w:customStyle="1" w:styleId="5a">
    <w:name w:val="5.表格文字 字符"/>
    <w:basedOn w:val="TableText0"/>
    <w:link w:val="59"/>
    <w:rsid w:val="009E4B16"/>
    <w:rPr>
      <w:rFonts w:ascii="Huawei Sans" w:hAnsi="Huawei Sans"/>
      <w:snapToGrid w:val="0"/>
      <w:sz w:val="21"/>
    </w:rPr>
  </w:style>
  <w:style w:type="paragraph" w:customStyle="1" w:styleId="63">
    <w:name w:val="6.前言"/>
    <w:basedOn w:val="Heading1NoNumber"/>
    <w:link w:val="64"/>
    <w:autoRedefine/>
    <w:qFormat/>
    <w:rsid w:val="009E4B16"/>
    <w:pPr>
      <w:tabs>
        <w:tab w:val="left" w:pos="4095"/>
        <w:tab w:val="right" w:pos="9638"/>
      </w:tabs>
    </w:pPr>
  </w:style>
  <w:style w:type="paragraph" w:customStyle="1" w:styleId="73">
    <w:name w:val="7.简介标题"/>
    <w:basedOn w:val="Heading2NoNumber"/>
    <w:link w:val="74"/>
    <w:autoRedefine/>
    <w:qFormat/>
    <w:rsid w:val="009E4B16"/>
  </w:style>
  <w:style w:type="character" w:customStyle="1" w:styleId="Heading1NoNumber0">
    <w:name w:val="Heading1 No Number 字符"/>
    <w:basedOn w:val="10"/>
    <w:link w:val="Heading1NoNumber"/>
    <w:rsid w:val="009E4B16"/>
    <w:rPr>
      <w:rFonts w:ascii="Huawei Sans" w:hAnsi="Huawei Sans" w:cs="Huawei Sans"/>
      <w:b/>
      <w:bCs/>
      <w:noProof/>
      <w:sz w:val="44"/>
      <w:szCs w:val="44"/>
    </w:rPr>
  </w:style>
  <w:style w:type="character" w:customStyle="1" w:styleId="64">
    <w:name w:val="6.前言 字符"/>
    <w:basedOn w:val="Heading1NoNumber0"/>
    <w:link w:val="63"/>
    <w:rsid w:val="009E4B16"/>
    <w:rPr>
      <w:rFonts w:ascii="Huawei Sans" w:hAnsi="Huawei Sans" w:cs="Huawei Sans"/>
      <w:b/>
      <w:bCs/>
      <w:noProof/>
      <w:sz w:val="44"/>
      <w:szCs w:val="44"/>
    </w:rPr>
  </w:style>
  <w:style w:type="paragraph" w:customStyle="1" w:styleId="83">
    <w:name w:val="8.前言标题"/>
    <w:basedOn w:val="Heading3NoNumber"/>
    <w:link w:val="84"/>
    <w:autoRedefine/>
    <w:qFormat/>
    <w:rsid w:val="009E4B16"/>
    <w:rPr>
      <w:rFonts w:cs="微软雅黑"/>
    </w:rPr>
  </w:style>
  <w:style w:type="character" w:customStyle="1" w:styleId="20">
    <w:name w:val="标题 2 字符"/>
    <w:aliases w:val="ALT+2 字符"/>
    <w:basedOn w:val="a4"/>
    <w:link w:val="2"/>
    <w:rsid w:val="009E4B16"/>
    <w:rPr>
      <w:rFonts w:ascii="Huawei Sans" w:hAnsi="Huawei Sans"/>
      <w:bCs/>
      <w:noProof/>
      <w:sz w:val="36"/>
      <w:szCs w:val="36"/>
      <w:lang w:eastAsia="en-US"/>
    </w:rPr>
  </w:style>
  <w:style w:type="character" w:customStyle="1" w:styleId="Heading2NoNumber0">
    <w:name w:val="Heading2 No Number 字符"/>
    <w:basedOn w:val="20"/>
    <w:link w:val="Heading2NoNumber"/>
    <w:rsid w:val="009E4B16"/>
    <w:rPr>
      <w:rFonts w:ascii="Huawei Sans" w:hAnsi="Huawei Sans"/>
      <w:bCs/>
      <w:noProof/>
      <w:sz w:val="36"/>
      <w:szCs w:val="36"/>
      <w:lang w:eastAsia="en-US"/>
    </w:rPr>
  </w:style>
  <w:style w:type="character" w:customStyle="1" w:styleId="74">
    <w:name w:val="7.简介标题 字符"/>
    <w:basedOn w:val="Heading2NoNumber0"/>
    <w:link w:val="73"/>
    <w:rsid w:val="009E4B16"/>
    <w:rPr>
      <w:rFonts w:ascii="Huawei Sans" w:hAnsi="Huawei Sans"/>
      <w:bCs/>
      <w:noProof/>
      <w:sz w:val="36"/>
      <w:szCs w:val="36"/>
      <w:lang w:eastAsia="en-US"/>
    </w:rPr>
  </w:style>
  <w:style w:type="character" w:customStyle="1" w:styleId="31">
    <w:name w:val="标题 3 字符"/>
    <w:aliases w:val="ALT+3 字符"/>
    <w:basedOn w:val="a4"/>
    <w:link w:val="3"/>
    <w:rsid w:val="009E4B16"/>
    <w:rPr>
      <w:rFonts w:ascii="Huawei Sans" w:hAnsi="Huawei Sans"/>
      <w:noProof/>
    </w:rPr>
  </w:style>
  <w:style w:type="character" w:customStyle="1" w:styleId="Heading3NoNumber0">
    <w:name w:val="Heading3 No Number 字符"/>
    <w:basedOn w:val="31"/>
    <w:link w:val="Heading3NoNumber"/>
    <w:rsid w:val="009E4B16"/>
    <w:rPr>
      <w:rFonts w:ascii="Huawei Sans" w:hAnsi="Huawei Sans" w:cs="Book Antiqua"/>
      <w:noProof/>
      <w:sz w:val="26"/>
    </w:rPr>
  </w:style>
  <w:style w:type="character" w:customStyle="1" w:styleId="84">
    <w:name w:val="8.前言标题 字符"/>
    <w:basedOn w:val="Heading3NoNumber0"/>
    <w:link w:val="83"/>
    <w:rsid w:val="009E4B16"/>
    <w:rPr>
      <w:rFonts w:ascii="Huawei Sans" w:hAnsi="Huawei Sans" w:cs="微软雅黑"/>
      <w:noProof/>
      <w:sz w:val="26"/>
    </w:rPr>
  </w:style>
  <w:style w:type="paragraph" w:customStyle="1" w:styleId="30">
    <w:name w:val="3.步骤"/>
    <w:basedOn w:val="Step"/>
    <w:link w:val="3f1"/>
    <w:autoRedefine/>
    <w:qFormat/>
    <w:rsid w:val="009E4B16"/>
    <w:pPr>
      <w:numPr>
        <w:ilvl w:val="5"/>
        <w:numId w:val="3"/>
      </w:numPr>
      <w:tabs>
        <w:tab w:val="clear" w:pos="1701"/>
        <w:tab w:val="num" w:pos="1418"/>
      </w:tabs>
      <w:spacing w:before="160" w:after="160"/>
      <w:ind w:left="1559" w:hanging="425"/>
      <w:outlineLvl w:val="3"/>
    </w:pPr>
    <w:rPr>
      <w:rFonts w:ascii="Huawei Sans" w:hAnsi="Huawei Sans"/>
      <w:sz w:val="21"/>
    </w:rPr>
  </w:style>
  <w:style w:type="character" w:customStyle="1" w:styleId="3f1">
    <w:name w:val="3.步骤 字符"/>
    <w:basedOn w:val="Step0"/>
    <w:link w:val="30"/>
    <w:qFormat/>
    <w:rsid w:val="009E4B16"/>
    <w:rPr>
      <w:rFonts w:ascii="Huawei Sans" w:hAnsi="Huawei Sans"/>
      <w:snapToGrid w:val="0"/>
      <w:sz w:val="21"/>
    </w:rPr>
  </w:style>
  <w:style w:type="paragraph" w:customStyle="1" w:styleId="9">
    <w:name w:val="9.图片标题"/>
    <w:basedOn w:val="FigureDescription"/>
    <w:link w:val="92"/>
    <w:autoRedefine/>
    <w:qFormat/>
    <w:rsid w:val="009E4B16"/>
    <w:pPr>
      <w:numPr>
        <w:ilvl w:val="7"/>
        <w:numId w:val="3"/>
      </w:numPr>
      <w:spacing w:before="80" w:after="160" w:line="240" w:lineRule="auto"/>
      <w:ind w:left="1021"/>
      <w:jc w:val="center"/>
      <w:outlineLvl w:val="9"/>
    </w:pPr>
    <w:rPr>
      <w:rFonts w:ascii="Huawei Sans" w:hAnsi="Huawei Sans" w:cs="微软雅黑"/>
      <w:b/>
      <w:szCs w:val="24"/>
    </w:rPr>
  </w:style>
  <w:style w:type="paragraph" w:customStyle="1" w:styleId="50">
    <w:name w:val="5.表格标题"/>
    <w:basedOn w:val="TableDescription1"/>
    <w:link w:val="5b"/>
    <w:autoRedefine/>
    <w:qFormat/>
    <w:rsid w:val="009E4B16"/>
    <w:pPr>
      <w:numPr>
        <w:ilvl w:val="8"/>
        <w:numId w:val="3"/>
      </w:numPr>
      <w:spacing w:before="160" w:line="240" w:lineRule="auto"/>
      <w:ind w:leftChars="0" w:left="1021" w:rightChars="0" w:right="0"/>
      <w:outlineLvl w:val="9"/>
    </w:pPr>
    <w:rPr>
      <w:rFonts w:ascii="Huawei Sans" w:hAnsi="Huawei Sans" w:cs="微软雅黑"/>
      <w:b/>
      <w:sz w:val="21"/>
      <w:szCs w:val="24"/>
    </w:rPr>
  </w:style>
  <w:style w:type="character" w:customStyle="1" w:styleId="FigureDescription0">
    <w:name w:val="Figure Description 字符"/>
    <w:basedOn w:val="a4"/>
    <w:link w:val="FigureDescription"/>
    <w:rsid w:val="009E4B16"/>
    <w:rPr>
      <w:rFonts w:eastAsia="黑体"/>
      <w:spacing w:val="-4"/>
      <w:kern w:val="2"/>
      <w:sz w:val="21"/>
      <w:szCs w:val="21"/>
    </w:rPr>
  </w:style>
  <w:style w:type="character" w:customStyle="1" w:styleId="92">
    <w:name w:val="9.图片标题 字符"/>
    <w:basedOn w:val="FigureDescription0"/>
    <w:link w:val="9"/>
    <w:qFormat/>
    <w:rsid w:val="009E4B16"/>
    <w:rPr>
      <w:rFonts w:ascii="Huawei Sans" w:eastAsia="黑体" w:hAnsi="Huawei Sans" w:cs="微软雅黑"/>
      <w:b/>
      <w:spacing w:val="-4"/>
      <w:kern w:val="2"/>
      <w:sz w:val="21"/>
      <w:szCs w:val="24"/>
    </w:rPr>
  </w:style>
  <w:style w:type="character" w:customStyle="1" w:styleId="TableDescription0">
    <w:name w:val="Table Description 字符"/>
    <w:basedOn w:val="a4"/>
    <w:link w:val="TableDescription"/>
    <w:rsid w:val="009E4B16"/>
    <w:rPr>
      <w:rFonts w:eastAsia="黑体"/>
      <w:spacing w:val="-4"/>
    </w:rPr>
  </w:style>
  <w:style w:type="character" w:customStyle="1" w:styleId="TableDescription2">
    <w:name w:val="样式 Table Description + 居中 字符"/>
    <w:basedOn w:val="TableDescription0"/>
    <w:link w:val="TableDescription1"/>
    <w:rsid w:val="009E4B16"/>
    <w:rPr>
      <w:rFonts w:eastAsia="黑体" w:cs="宋体"/>
      <w:spacing w:val="-4"/>
      <w:szCs w:val="20"/>
    </w:rPr>
  </w:style>
  <w:style w:type="character" w:customStyle="1" w:styleId="5b">
    <w:name w:val="5.表格标题 字符"/>
    <w:basedOn w:val="TableDescription2"/>
    <w:link w:val="50"/>
    <w:rsid w:val="009E4B16"/>
    <w:rPr>
      <w:rFonts w:ascii="Huawei Sans" w:eastAsia="黑体" w:hAnsi="Huawei Sans" w:cs="微软雅黑"/>
      <w:b/>
      <w:spacing w:val="-4"/>
      <w:sz w:val="21"/>
      <w:szCs w:val="24"/>
    </w:rPr>
  </w:style>
  <w:style w:type="paragraph" w:styleId="affff7">
    <w:name w:val="No Spacing"/>
    <w:autoRedefine/>
    <w:uiPriority w:val="1"/>
    <w:rsid w:val="009E4B16"/>
    <w:pPr>
      <w:topLinePunct/>
      <w:adjustRightInd w:val="0"/>
      <w:snapToGrid w:val="0"/>
      <w:ind w:left="1134"/>
    </w:pPr>
    <w:rPr>
      <w:rFonts w:ascii="微软雅黑" w:eastAsia="微软雅黑" w:hAnsi="微软雅黑" w:cs="微软雅黑"/>
      <w:kern w:val="2"/>
      <w:sz w:val="21"/>
      <w:szCs w:val="21"/>
    </w:rPr>
  </w:style>
  <w:style w:type="character" w:styleId="affff8">
    <w:name w:val="Intense Emphasis"/>
    <w:basedOn w:val="a4"/>
    <w:uiPriority w:val="21"/>
    <w:rsid w:val="009E4B16"/>
    <w:rPr>
      <w:rFonts w:ascii="微软雅黑" w:eastAsia="微软雅黑" w:hAnsi="微软雅黑" w:cs="微软雅黑"/>
      <w:i/>
      <w:iCs/>
      <w:color w:val="4F81BD" w:themeColor="accent1"/>
    </w:rPr>
  </w:style>
  <w:style w:type="paragraph" w:styleId="affff9">
    <w:name w:val="Quote"/>
    <w:basedOn w:val="a3"/>
    <w:next w:val="a3"/>
    <w:link w:val="affffa"/>
    <w:autoRedefine/>
    <w:uiPriority w:val="29"/>
    <w:rsid w:val="009E4B16"/>
    <w:pPr>
      <w:spacing w:before="200" w:after="160"/>
      <w:ind w:left="864" w:right="864"/>
      <w:jc w:val="center"/>
    </w:pPr>
    <w:rPr>
      <w:i/>
      <w:iCs/>
      <w:color w:val="404040" w:themeColor="text1" w:themeTint="BF"/>
    </w:rPr>
  </w:style>
  <w:style w:type="character" w:customStyle="1" w:styleId="affffa">
    <w:name w:val="引用 字符"/>
    <w:basedOn w:val="a4"/>
    <w:link w:val="affff9"/>
    <w:uiPriority w:val="29"/>
    <w:rsid w:val="009E4B16"/>
    <w:rPr>
      <w:i/>
      <w:iCs/>
      <w:color w:val="404040" w:themeColor="text1" w:themeTint="BF"/>
    </w:rPr>
  </w:style>
  <w:style w:type="paragraph" w:styleId="affffb">
    <w:name w:val="Intense Quote"/>
    <w:basedOn w:val="a3"/>
    <w:next w:val="a3"/>
    <w:link w:val="affffc"/>
    <w:autoRedefine/>
    <w:uiPriority w:val="30"/>
    <w:rsid w:val="009E4B1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c">
    <w:name w:val="明显引用 字符"/>
    <w:basedOn w:val="a4"/>
    <w:link w:val="affffb"/>
    <w:uiPriority w:val="30"/>
    <w:rsid w:val="009E4B16"/>
    <w:rPr>
      <w:i/>
      <w:iCs/>
      <w:color w:val="4F81BD" w:themeColor="accent1"/>
    </w:rPr>
  </w:style>
  <w:style w:type="character" w:styleId="affffd">
    <w:name w:val="Subtle Reference"/>
    <w:basedOn w:val="a4"/>
    <w:uiPriority w:val="31"/>
    <w:rsid w:val="009E4B16"/>
    <w:rPr>
      <w:rFonts w:ascii="微软雅黑" w:eastAsia="微软雅黑" w:hAnsi="微软雅黑" w:cs="微软雅黑"/>
      <w:smallCaps/>
      <w:color w:val="5A5A5A" w:themeColor="text1" w:themeTint="A5"/>
    </w:rPr>
  </w:style>
  <w:style w:type="character" w:styleId="affffe">
    <w:name w:val="Intense Reference"/>
    <w:basedOn w:val="a4"/>
    <w:uiPriority w:val="32"/>
    <w:rsid w:val="009E4B16"/>
    <w:rPr>
      <w:rFonts w:ascii="微软雅黑" w:eastAsia="微软雅黑" w:hAnsi="微软雅黑" w:cs="微软雅黑"/>
      <w:b/>
      <w:bCs/>
      <w:smallCaps/>
      <w:color w:val="4F81BD" w:themeColor="accent1"/>
      <w:spacing w:val="5"/>
    </w:rPr>
  </w:style>
  <w:style w:type="character" w:styleId="afffff">
    <w:name w:val="Book Title"/>
    <w:basedOn w:val="a4"/>
    <w:uiPriority w:val="33"/>
    <w:rsid w:val="009E4B16"/>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9D712B"/>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9D712B"/>
    <w:rPr>
      <w:rFonts w:ascii="Huawei Sans" w:eastAsia="华文细黑" w:hAnsi="Huawei Sans" w:cs="微软雅黑"/>
      <w:snapToGrid w:val="0"/>
      <w:sz w:val="21"/>
      <w:szCs w:val="21"/>
    </w:rPr>
  </w:style>
  <w:style w:type="paragraph" w:customStyle="1" w:styleId="83ALTF8">
    <w:name w:val="8.前言标题3 ALT+F8"/>
    <w:basedOn w:val="a3"/>
    <w:link w:val="83ALTF80"/>
    <w:autoRedefine/>
    <w:qFormat/>
    <w:rsid w:val="009D712B"/>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9D712B"/>
    <w:rPr>
      <w:rFonts w:ascii="Huawei Sans" w:eastAsia="黑体" w:hAnsi="Huawei Sans" w:cs="微软雅黑"/>
      <w:noProof/>
      <w:kern w:val="2"/>
      <w:sz w:val="21"/>
      <w:szCs w:val="21"/>
      <w:lang w:eastAsia="en-US"/>
    </w:rPr>
  </w:style>
  <w:style w:type="character" w:customStyle="1" w:styleId="wintitle">
    <w:name w:val="wintitle"/>
    <w:basedOn w:val="a4"/>
    <w:rsid w:val="00AE7216"/>
  </w:style>
  <w:style w:type="character" w:customStyle="1" w:styleId="menucascade">
    <w:name w:val="menucascade"/>
    <w:basedOn w:val="a4"/>
    <w:rsid w:val="00AE7216"/>
  </w:style>
  <w:style w:type="character" w:customStyle="1" w:styleId="uicontrol">
    <w:name w:val="uicontrol"/>
    <w:basedOn w:val="a4"/>
    <w:rsid w:val="00AE7216"/>
  </w:style>
  <w:style w:type="character" w:customStyle="1" w:styleId="figcap">
    <w:name w:val="figcap"/>
    <w:basedOn w:val="a4"/>
    <w:rsid w:val="00AE7216"/>
  </w:style>
  <w:style w:type="character" w:customStyle="1" w:styleId="parmvalue">
    <w:name w:val="parmvalue"/>
    <w:basedOn w:val="a4"/>
    <w:rsid w:val="00AE7216"/>
  </w:style>
  <w:style w:type="character" w:customStyle="1" w:styleId="1f0">
    <w:name w:val="未处理的提及1"/>
    <w:basedOn w:val="a4"/>
    <w:uiPriority w:val="99"/>
    <w:semiHidden/>
    <w:unhideWhenUsed/>
    <w:rsid w:val="002442EF"/>
    <w:rPr>
      <w:color w:val="605E5C"/>
      <w:shd w:val="clear" w:color="auto" w:fill="E1DFDD"/>
    </w:rPr>
  </w:style>
  <w:style w:type="character" w:styleId="afffff0">
    <w:name w:val="Unresolved Mention"/>
    <w:basedOn w:val="a4"/>
    <w:uiPriority w:val="99"/>
    <w:semiHidden/>
    <w:unhideWhenUsed/>
    <w:rsid w:val="008E5E9C"/>
    <w:rPr>
      <w:color w:val="605E5C"/>
      <w:shd w:val="clear" w:color="auto" w:fill="E1DFDD"/>
    </w:rPr>
  </w:style>
  <w:style w:type="character" w:customStyle="1" w:styleId="HTML9">
    <w:name w:val="HTML 预设格式 字符"/>
    <w:basedOn w:val="a4"/>
    <w:link w:val="HTML8"/>
    <w:uiPriority w:val="99"/>
    <w:semiHidden/>
    <w:rsid w:val="004B1789"/>
    <w:rPr>
      <w:rFonts w:ascii="Courier New" w:hAnsi="Courier New" w:cs="Courier New"/>
      <w:sz w:val="20"/>
      <w:szCs w:val="20"/>
    </w:rPr>
  </w:style>
  <w:style w:type="character" w:customStyle="1" w:styleId="mi">
    <w:name w:val="mi"/>
    <w:basedOn w:val="a4"/>
    <w:rsid w:val="000D77B0"/>
  </w:style>
  <w:style w:type="character" w:customStyle="1" w:styleId="mjxassistivemathml">
    <w:name w:val="mjx_assistive_mathml"/>
    <w:basedOn w:val="a4"/>
    <w:rsid w:val="000D77B0"/>
  </w:style>
  <w:style w:type="character" w:customStyle="1" w:styleId="mo">
    <w:name w:val="mo"/>
    <w:basedOn w:val="a4"/>
    <w:rsid w:val="000D77B0"/>
  </w:style>
  <w:style w:type="character" w:customStyle="1" w:styleId="mn">
    <w:name w:val="mn"/>
    <w:basedOn w:val="a4"/>
    <w:rsid w:val="000D77B0"/>
  </w:style>
  <w:style w:type="character" w:customStyle="1" w:styleId="mtext">
    <w:name w:val="mtext"/>
    <w:basedOn w:val="a4"/>
    <w:rsid w:val="000D77B0"/>
  </w:style>
  <w:style w:type="character" w:customStyle="1" w:styleId="msqrt">
    <w:name w:val="msqrt"/>
    <w:basedOn w:val="a4"/>
    <w:rsid w:val="00FA6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3744196">
      <w:bodyDiv w:val="1"/>
      <w:marLeft w:val="0"/>
      <w:marRight w:val="0"/>
      <w:marTop w:val="0"/>
      <w:marBottom w:val="0"/>
      <w:divBdr>
        <w:top w:val="none" w:sz="0" w:space="0" w:color="auto"/>
        <w:left w:val="none" w:sz="0" w:space="0" w:color="auto"/>
        <w:bottom w:val="none" w:sz="0" w:space="0" w:color="auto"/>
        <w:right w:val="none" w:sz="0" w:space="0" w:color="auto"/>
      </w:divBdr>
    </w:div>
    <w:div w:id="86774667">
      <w:bodyDiv w:val="1"/>
      <w:marLeft w:val="0"/>
      <w:marRight w:val="0"/>
      <w:marTop w:val="0"/>
      <w:marBottom w:val="0"/>
      <w:divBdr>
        <w:top w:val="none" w:sz="0" w:space="0" w:color="auto"/>
        <w:left w:val="none" w:sz="0" w:space="0" w:color="auto"/>
        <w:bottom w:val="none" w:sz="0" w:space="0" w:color="auto"/>
        <w:right w:val="none" w:sz="0" w:space="0" w:color="auto"/>
      </w:divBdr>
      <w:divsChild>
        <w:div w:id="1012343991">
          <w:marLeft w:val="0"/>
          <w:marRight w:val="0"/>
          <w:marTop w:val="0"/>
          <w:marBottom w:val="0"/>
          <w:divBdr>
            <w:top w:val="none" w:sz="0" w:space="0" w:color="auto"/>
            <w:left w:val="none" w:sz="0" w:space="0" w:color="auto"/>
            <w:bottom w:val="none" w:sz="0" w:space="0" w:color="auto"/>
            <w:right w:val="none" w:sz="0" w:space="0" w:color="auto"/>
          </w:divBdr>
        </w:div>
      </w:divsChild>
    </w:div>
    <w:div w:id="106508153">
      <w:bodyDiv w:val="1"/>
      <w:marLeft w:val="0"/>
      <w:marRight w:val="0"/>
      <w:marTop w:val="0"/>
      <w:marBottom w:val="0"/>
      <w:divBdr>
        <w:top w:val="none" w:sz="0" w:space="0" w:color="auto"/>
        <w:left w:val="none" w:sz="0" w:space="0" w:color="auto"/>
        <w:bottom w:val="none" w:sz="0" w:space="0" w:color="auto"/>
        <w:right w:val="none" w:sz="0" w:space="0" w:color="auto"/>
      </w:divBdr>
    </w:div>
    <w:div w:id="111559997">
      <w:bodyDiv w:val="1"/>
      <w:marLeft w:val="0"/>
      <w:marRight w:val="0"/>
      <w:marTop w:val="0"/>
      <w:marBottom w:val="0"/>
      <w:divBdr>
        <w:top w:val="none" w:sz="0" w:space="0" w:color="auto"/>
        <w:left w:val="none" w:sz="0" w:space="0" w:color="auto"/>
        <w:bottom w:val="none" w:sz="0" w:space="0" w:color="auto"/>
        <w:right w:val="none" w:sz="0" w:space="0" w:color="auto"/>
      </w:divBdr>
    </w:div>
    <w:div w:id="147404400">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1788443">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36324625">
      <w:bodyDiv w:val="1"/>
      <w:marLeft w:val="0"/>
      <w:marRight w:val="0"/>
      <w:marTop w:val="0"/>
      <w:marBottom w:val="0"/>
      <w:divBdr>
        <w:top w:val="none" w:sz="0" w:space="0" w:color="auto"/>
        <w:left w:val="none" w:sz="0" w:space="0" w:color="auto"/>
        <w:bottom w:val="none" w:sz="0" w:space="0" w:color="auto"/>
        <w:right w:val="none" w:sz="0" w:space="0" w:color="auto"/>
      </w:divBdr>
    </w:div>
    <w:div w:id="299266964">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235952">
      <w:bodyDiv w:val="1"/>
      <w:marLeft w:val="0"/>
      <w:marRight w:val="0"/>
      <w:marTop w:val="0"/>
      <w:marBottom w:val="0"/>
      <w:divBdr>
        <w:top w:val="none" w:sz="0" w:space="0" w:color="auto"/>
        <w:left w:val="none" w:sz="0" w:space="0" w:color="auto"/>
        <w:bottom w:val="none" w:sz="0" w:space="0" w:color="auto"/>
        <w:right w:val="none" w:sz="0" w:space="0" w:color="auto"/>
      </w:divBdr>
    </w:div>
    <w:div w:id="356123166">
      <w:bodyDiv w:val="1"/>
      <w:marLeft w:val="0"/>
      <w:marRight w:val="0"/>
      <w:marTop w:val="0"/>
      <w:marBottom w:val="0"/>
      <w:divBdr>
        <w:top w:val="none" w:sz="0" w:space="0" w:color="auto"/>
        <w:left w:val="none" w:sz="0" w:space="0" w:color="auto"/>
        <w:bottom w:val="none" w:sz="0" w:space="0" w:color="auto"/>
        <w:right w:val="none" w:sz="0" w:space="0" w:color="auto"/>
      </w:divBdr>
    </w:div>
    <w:div w:id="371030591">
      <w:bodyDiv w:val="1"/>
      <w:marLeft w:val="0"/>
      <w:marRight w:val="0"/>
      <w:marTop w:val="0"/>
      <w:marBottom w:val="0"/>
      <w:divBdr>
        <w:top w:val="none" w:sz="0" w:space="0" w:color="auto"/>
        <w:left w:val="none" w:sz="0" w:space="0" w:color="auto"/>
        <w:bottom w:val="none" w:sz="0" w:space="0" w:color="auto"/>
        <w:right w:val="none" w:sz="0" w:space="0" w:color="auto"/>
      </w:divBdr>
    </w:div>
    <w:div w:id="377361997">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68666744">
      <w:bodyDiv w:val="1"/>
      <w:marLeft w:val="0"/>
      <w:marRight w:val="0"/>
      <w:marTop w:val="0"/>
      <w:marBottom w:val="0"/>
      <w:divBdr>
        <w:top w:val="none" w:sz="0" w:space="0" w:color="auto"/>
        <w:left w:val="none" w:sz="0" w:space="0" w:color="auto"/>
        <w:bottom w:val="none" w:sz="0" w:space="0" w:color="auto"/>
        <w:right w:val="none" w:sz="0" w:space="0" w:color="auto"/>
      </w:divBdr>
    </w:div>
    <w:div w:id="525601906">
      <w:bodyDiv w:val="1"/>
      <w:marLeft w:val="0"/>
      <w:marRight w:val="0"/>
      <w:marTop w:val="0"/>
      <w:marBottom w:val="0"/>
      <w:divBdr>
        <w:top w:val="none" w:sz="0" w:space="0" w:color="auto"/>
        <w:left w:val="none" w:sz="0" w:space="0" w:color="auto"/>
        <w:bottom w:val="none" w:sz="0" w:space="0" w:color="auto"/>
        <w:right w:val="none" w:sz="0" w:space="0" w:color="auto"/>
      </w:divBdr>
    </w:div>
    <w:div w:id="605817954">
      <w:bodyDiv w:val="1"/>
      <w:marLeft w:val="0"/>
      <w:marRight w:val="0"/>
      <w:marTop w:val="0"/>
      <w:marBottom w:val="0"/>
      <w:divBdr>
        <w:top w:val="none" w:sz="0" w:space="0" w:color="auto"/>
        <w:left w:val="none" w:sz="0" w:space="0" w:color="auto"/>
        <w:bottom w:val="none" w:sz="0" w:space="0" w:color="auto"/>
        <w:right w:val="none" w:sz="0" w:space="0" w:color="auto"/>
      </w:divBdr>
    </w:div>
    <w:div w:id="618608996">
      <w:bodyDiv w:val="1"/>
      <w:marLeft w:val="0"/>
      <w:marRight w:val="0"/>
      <w:marTop w:val="0"/>
      <w:marBottom w:val="0"/>
      <w:divBdr>
        <w:top w:val="none" w:sz="0" w:space="0" w:color="auto"/>
        <w:left w:val="none" w:sz="0" w:space="0" w:color="auto"/>
        <w:bottom w:val="none" w:sz="0" w:space="0" w:color="auto"/>
        <w:right w:val="none" w:sz="0" w:space="0" w:color="auto"/>
      </w:divBdr>
    </w:div>
    <w:div w:id="635909853">
      <w:bodyDiv w:val="1"/>
      <w:marLeft w:val="0"/>
      <w:marRight w:val="0"/>
      <w:marTop w:val="0"/>
      <w:marBottom w:val="0"/>
      <w:divBdr>
        <w:top w:val="none" w:sz="0" w:space="0" w:color="auto"/>
        <w:left w:val="none" w:sz="0" w:space="0" w:color="auto"/>
        <w:bottom w:val="none" w:sz="0" w:space="0" w:color="auto"/>
        <w:right w:val="none" w:sz="0" w:space="0" w:color="auto"/>
      </w:divBdr>
    </w:div>
    <w:div w:id="647974899">
      <w:bodyDiv w:val="1"/>
      <w:marLeft w:val="0"/>
      <w:marRight w:val="0"/>
      <w:marTop w:val="0"/>
      <w:marBottom w:val="0"/>
      <w:divBdr>
        <w:top w:val="none" w:sz="0" w:space="0" w:color="auto"/>
        <w:left w:val="none" w:sz="0" w:space="0" w:color="auto"/>
        <w:bottom w:val="none" w:sz="0" w:space="0" w:color="auto"/>
        <w:right w:val="none" w:sz="0" w:space="0" w:color="auto"/>
      </w:divBdr>
    </w:div>
    <w:div w:id="653342429">
      <w:bodyDiv w:val="1"/>
      <w:marLeft w:val="0"/>
      <w:marRight w:val="0"/>
      <w:marTop w:val="0"/>
      <w:marBottom w:val="0"/>
      <w:divBdr>
        <w:top w:val="none" w:sz="0" w:space="0" w:color="auto"/>
        <w:left w:val="none" w:sz="0" w:space="0" w:color="auto"/>
        <w:bottom w:val="none" w:sz="0" w:space="0" w:color="auto"/>
        <w:right w:val="none" w:sz="0" w:space="0" w:color="auto"/>
      </w:divBdr>
    </w:div>
    <w:div w:id="715546745">
      <w:bodyDiv w:val="1"/>
      <w:marLeft w:val="0"/>
      <w:marRight w:val="0"/>
      <w:marTop w:val="0"/>
      <w:marBottom w:val="0"/>
      <w:divBdr>
        <w:top w:val="none" w:sz="0" w:space="0" w:color="auto"/>
        <w:left w:val="none" w:sz="0" w:space="0" w:color="auto"/>
        <w:bottom w:val="none" w:sz="0" w:space="0" w:color="auto"/>
        <w:right w:val="none" w:sz="0" w:space="0" w:color="auto"/>
      </w:divBdr>
    </w:div>
    <w:div w:id="776945567">
      <w:bodyDiv w:val="1"/>
      <w:marLeft w:val="0"/>
      <w:marRight w:val="0"/>
      <w:marTop w:val="0"/>
      <w:marBottom w:val="0"/>
      <w:divBdr>
        <w:top w:val="none" w:sz="0" w:space="0" w:color="auto"/>
        <w:left w:val="none" w:sz="0" w:space="0" w:color="auto"/>
        <w:bottom w:val="none" w:sz="0" w:space="0" w:color="auto"/>
        <w:right w:val="none" w:sz="0" w:space="0" w:color="auto"/>
      </w:divBdr>
    </w:div>
    <w:div w:id="840512668">
      <w:bodyDiv w:val="1"/>
      <w:marLeft w:val="0"/>
      <w:marRight w:val="0"/>
      <w:marTop w:val="0"/>
      <w:marBottom w:val="0"/>
      <w:divBdr>
        <w:top w:val="none" w:sz="0" w:space="0" w:color="auto"/>
        <w:left w:val="none" w:sz="0" w:space="0" w:color="auto"/>
        <w:bottom w:val="none" w:sz="0" w:space="0" w:color="auto"/>
        <w:right w:val="none" w:sz="0" w:space="0" w:color="auto"/>
      </w:divBdr>
    </w:div>
    <w:div w:id="876284468">
      <w:bodyDiv w:val="1"/>
      <w:marLeft w:val="0"/>
      <w:marRight w:val="0"/>
      <w:marTop w:val="0"/>
      <w:marBottom w:val="0"/>
      <w:divBdr>
        <w:top w:val="none" w:sz="0" w:space="0" w:color="auto"/>
        <w:left w:val="none" w:sz="0" w:space="0" w:color="auto"/>
        <w:bottom w:val="none" w:sz="0" w:space="0" w:color="auto"/>
        <w:right w:val="none" w:sz="0" w:space="0" w:color="auto"/>
      </w:divBdr>
    </w:div>
    <w:div w:id="898785358">
      <w:bodyDiv w:val="1"/>
      <w:marLeft w:val="0"/>
      <w:marRight w:val="0"/>
      <w:marTop w:val="0"/>
      <w:marBottom w:val="0"/>
      <w:divBdr>
        <w:top w:val="none" w:sz="0" w:space="0" w:color="auto"/>
        <w:left w:val="none" w:sz="0" w:space="0" w:color="auto"/>
        <w:bottom w:val="none" w:sz="0" w:space="0" w:color="auto"/>
        <w:right w:val="none" w:sz="0" w:space="0" w:color="auto"/>
      </w:divBdr>
    </w:div>
    <w:div w:id="930433640">
      <w:bodyDiv w:val="1"/>
      <w:marLeft w:val="0"/>
      <w:marRight w:val="0"/>
      <w:marTop w:val="0"/>
      <w:marBottom w:val="0"/>
      <w:divBdr>
        <w:top w:val="none" w:sz="0" w:space="0" w:color="auto"/>
        <w:left w:val="none" w:sz="0" w:space="0" w:color="auto"/>
        <w:bottom w:val="none" w:sz="0" w:space="0" w:color="auto"/>
        <w:right w:val="none" w:sz="0" w:space="0" w:color="auto"/>
      </w:divBdr>
    </w:div>
    <w:div w:id="954093230">
      <w:bodyDiv w:val="1"/>
      <w:marLeft w:val="0"/>
      <w:marRight w:val="0"/>
      <w:marTop w:val="0"/>
      <w:marBottom w:val="0"/>
      <w:divBdr>
        <w:top w:val="none" w:sz="0" w:space="0" w:color="auto"/>
        <w:left w:val="none" w:sz="0" w:space="0" w:color="auto"/>
        <w:bottom w:val="none" w:sz="0" w:space="0" w:color="auto"/>
        <w:right w:val="none" w:sz="0" w:space="0" w:color="auto"/>
      </w:divBdr>
    </w:div>
    <w:div w:id="966358332">
      <w:bodyDiv w:val="1"/>
      <w:marLeft w:val="0"/>
      <w:marRight w:val="0"/>
      <w:marTop w:val="0"/>
      <w:marBottom w:val="0"/>
      <w:divBdr>
        <w:top w:val="none" w:sz="0" w:space="0" w:color="auto"/>
        <w:left w:val="none" w:sz="0" w:space="0" w:color="auto"/>
        <w:bottom w:val="none" w:sz="0" w:space="0" w:color="auto"/>
        <w:right w:val="none" w:sz="0" w:space="0" w:color="auto"/>
      </w:divBdr>
    </w:div>
    <w:div w:id="967510132">
      <w:bodyDiv w:val="1"/>
      <w:marLeft w:val="0"/>
      <w:marRight w:val="0"/>
      <w:marTop w:val="0"/>
      <w:marBottom w:val="0"/>
      <w:divBdr>
        <w:top w:val="none" w:sz="0" w:space="0" w:color="auto"/>
        <w:left w:val="none" w:sz="0" w:space="0" w:color="auto"/>
        <w:bottom w:val="none" w:sz="0" w:space="0" w:color="auto"/>
        <w:right w:val="none" w:sz="0" w:space="0" w:color="auto"/>
      </w:divBdr>
    </w:div>
    <w:div w:id="968558724">
      <w:bodyDiv w:val="1"/>
      <w:marLeft w:val="0"/>
      <w:marRight w:val="0"/>
      <w:marTop w:val="0"/>
      <w:marBottom w:val="0"/>
      <w:divBdr>
        <w:top w:val="none" w:sz="0" w:space="0" w:color="auto"/>
        <w:left w:val="none" w:sz="0" w:space="0" w:color="auto"/>
        <w:bottom w:val="none" w:sz="0" w:space="0" w:color="auto"/>
        <w:right w:val="none" w:sz="0" w:space="0" w:color="auto"/>
      </w:divBdr>
    </w:div>
    <w:div w:id="970356165">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50113382">
      <w:bodyDiv w:val="1"/>
      <w:marLeft w:val="0"/>
      <w:marRight w:val="0"/>
      <w:marTop w:val="0"/>
      <w:marBottom w:val="0"/>
      <w:divBdr>
        <w:top w:val="none" w:sz="0" w:space="0" w:color="auto"/>
        <w:left w:val="none" w:sz="0" w:space="0" w:color="auto"/>
        <w:bottom w:val="none" w:sz="0" w:space="0" w:color="auto"/>
        <w:right w:val="none" w:sz="0" w:space="0" w:color="auto"/>
      </w:divBdr>
    </w:div>
    <w:div w:id="1094479022">
      <w:bodyDiv w:val="1"/>
      <w:marLeft w:val="0"/>
      <w:marRight w:val="0"/>
      <w:marTop w:val="0"/>
      <w:marBottom w:val="0"/>
      <w:divBdr>
        <w:top w:val="none" w:sz="0" w:space="0" w:color="auto"/>
        <w:left w:val="none" w:sz="0" w:space="0" w:color="auto"/>
        <w:bottom w:val="none" w:sz="0" w:space="0" w:color="auto"/>
        <w:right w:val="none" w:sz="0" w:space="0" w:color="auto"/>
      </w:divBdr>
    </w:div>
    <w:div w:id="1144272167">
      <w:bodyDiv w:val="1"/>
      <w:marLeft w:val="0"/>
      <w:marRight w:val="0"/>
      <w:marTop w:val="0"/>
      <w:marBottom w:val="0"/>
      <w:divBdr>
        <w:top w:val="none" w:sz="0" w:space="0" w:color="auto"/>
        <w:left w:val="none" w:sz="0" w:space="0" w:color="auto"/>
        <w:bottom w:val="none" w:sz="0" w:space="0" w:color="auto"/>
        <w:right w:val="none" w:sz="0" w:space="0" w:color="auto"/>
      </w:divBdr>
    </w:div>
    <w:div w:id="1182476029">
      <w:bodyDiv w:val="1"/>
      <w:marLeft w:val="0"/>
      <w:marRight w:val="0"/>
      <w:marTop w:val="0"/>
      <w:marBottom w:val="0"/>
      <w:divBdr>
        <w:top w:val="none" w:sz="0" w:space="0" w:color="auto"/>
        <w:left w:val="none" w:sz="0" w:space="0" w:color="auto"/>
        <w:bottom w:val="none" w:sz="0" w:space="0" w:color="auto"/>
        <w:right w:val="none" w:sz="0" w:space="0" w:color="auto"/>
      </w:divBdr>
    </w:div>
    <w:div w:id="1222599711">
      <w:bodyDiv w:val="1"/>
      <w:marLeft w:val="0"/>
      <w:marRight w:val="0"/>
      <w:marTop w:val="0"/>
      <w:marBottom w:val="0"/>
      <w:divBdr>
        <w:top w:val="none" w:sz="0" w:space="0" w:color="auto"/>
        <w:left w:val="none" w:sz="0" w:space="0" w:color="auto"/>
        <w:bottom w:val="none" w:sz="0" w:space="0" w:color="auto"/>
        <w:right w:val="none" w:sz="0" w:space="0" w:color="auto"/>
      </w:divBdr>
    </w:div>
    <w:div w:id="1235898804">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0446950">
      <w:bodyDiv w:val="1"/>
      <w:marLeft w:val="0"/>
      <w:marRight w:val="0"/>
      <w:marTop w:val="0"/>
      <w:marBottom w:val="0"/>
      <w:divBdr>
        <w:top w:val="none" w:sz="0" w:space="0" w:color="auto"/>
        <w:left w:val="none" w:sz="0" w:space="0" w:color="auto"/>
        <w:bottom w:val="none" w:sz="0" w:space="0" w:color="auto"/>
        <w:right w:val="none" w:sz="0" w:space="0" w:color="auto"/>
      </w:divBdr>
    </w:div>
    <w:div w:id="1358849828">
      <w:bodyDiv w:val="1"/>
      <w:marLeft w:val="0"/>
      <w:marRight w:val="0"/>
      <w:marTop w:val="0"/>
      <w:marBottom w:val="0"/>
      <w:divBdr>
        <w:top w:val="none" w:sz="0" w:space="0" w:color="auto"/>
        <w:left w:val="none" w:sz="0" w:space="0" w:color="auto"/>
        <w:bottom w:val="none" w:sz="0" w:space="0" w:color="auto"/>
        <w:right w:val="none" w:sz="0" w:space="0" w:color="auto"/>
      </w:divBdr>
    </w:div>
    <w:div w:id="1382316736">
      <w:bodyDiv w:val="1"/>
      <w:marLeft w:val="0"/>
      <w:marRight w:val="0"/>
      <w:marTop w:val="0"/>
      <w:marBottom w:val="0"/>
      <w:divBdr>
        <w:top w:val="none" w:sz="0" w:space="0" w:color="auto"/>
        <w:left w:val="none" w:sz="0" w:space="0" w:color="auto"/>
        <w:bottom w:val="none" w:sz="0" w:space="0" w:color="auto"/>
        <w:right w:val="none" w:sz="0" w:space="0" w:color="auto"/>
      </w:divBdr>
    </w:div>
    <w:div w:id="1390377841">
      <w:bodyDiv w:val="1"/>
      <w:marLeft w:val="0"/>
      <w:marRight w:val="0"/>
      <w:marTop w:val="0"/>
      <w:marBottom w:val="0"/>
      <w:divBdr>
        <w:top w:val="none" w:sz="0" w:space="0" w:color="auto"/>
        <w:left w:val="none" w:sz="0" w:space="0" w:color="auto"/>
        <w:bottom w:val="none" w:sz="0" w:space="0" w:color="auto"/>
        <w:right w:val="none" w:sz="0" w:space="0" w:color="auto"/>
      </w:divBdr>
    </w:div>
    <w:div w:id="1396051993">
      <w:bodyDiv w:val="1"/>
      <w:marLeft w:val="0"/>
      <w:marRight w:val="0"/>
      <w:marTop w:val="0"/>
      <w:marBottom w:val="0"/>
      <w:divBdr>
        <w:top w:val="none" w:sz="0" w:space="0" w:color="auto"/>
        <w:left w:val="none" w:sz="0" w:space="0" w:color="auto"/>
        <w:bottom w:val="none" w:sz="0" w:space="0" w:color="auto"/>
        <w:right w:val="none" w:sz="0" w:space="0" w:color="auto"/>
      </w:divBdr>
    </w:div>
    <w:div w:id="1406025449">
      <w:bodyDiv w:val="1"/>
      <w:marLeft w:val="0"/>
      <w:marRight w:val="0"/>
      <w:marTop w:val="0"/>
      <w:marBottom w:val="0"/>
      <w:divBdr>
        <w:top w:val="none" w:sz="0" w:space="0" w:color="auto"/>
        <w:left w:val="none" w:sz="0" w:space="0" w:color="auto"/>
        <w:bottom w:val="none" w:sz="0" w:space="0" w:color="auto"/>
        <w:right w:val="none" w:sz="0" w:space="0" w:color="auto"/>
      </w:divBdr>
    </w:div>
    <w:div w:id="1413163156">
      <w:bodyDiv w:val="1"/>
      <w:marLeft w:val="0"/>
      <w:marRight w:val="0"/>
      <w:marTop w:val="0"/>
      <w:marBottom w:val="0"/>
      <w:divBdr>
        <w:top w:val="none" w:sz="0" w:space="0" w:color="auto"/>
        <w:left w:val="none" w:sz="0" w:space="0" w:color="auto"/>
        <w:bottom w:val="none" w:sz="0" w:space="0" w:color="auto"/>
        <w:right w:val="none" w:sz="0" w:space="0" w:color="auto"/>
      </w:divBdr>
    </w:div>
    <w:div w:id="1505903428">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40987978">
      <w:bodyDiv w:val="1"/>
      <w:marLeft w:val="0"/>
      <w:marRight w:val="0"/>
      <w:marTop w:val="0"/>
      <w:marBottom w:val="0"/>
      <w:divBdr>
        <w:top w:val="none" w:sz="0" w:space="0" w:color="auto"/>
        <w:left w:val="none" w:sz="0" w:space="0" w:color="auto"/>
        <w:bottom w:val="none" w:sz="0" w:space="0" w:color="auto"/>
        <w:right w:val="none" w:sz="0" w:space="0" w:color="auto"/>
      </w:divBdr>
    </w:div>
    <w:div w:id="1649093519">
      <w:bodyDiv w:val="1"/>
      <w:marLeft w:val="0"/>
      <w:marRight w:val="0"/>
      <w:marTop w:val="0"/>
      <w:marBottom w:val="0"/>
      <w:divBdr>
        <w:top w:val="none" w:sz="0" w:space="0" w:color="auto"/>
        <w:left w:val="none" w:sz="0" w:space="0" w:color="auto"/>
        <w:bottom w:val="none" w:sz="0" w:space="0" w:color="auto"/>
        <w:right w:val="none" w:sz="0" w:space="0" w:color="auto"/>
      </w:divBdr>
    </w:div>
    <w:div w:id="1672610177">
      <w:bodyDiv w:val="1"/>
      <w:marLeft w:val="0"/>
      <w:marRight w:val="0"/>
      <w:marTop w:val="0"/>
      <w:marBottom w:val="0"/>
      <w:divBdr>
        <w:top w:val="none" w:sz="0" w:space="0" w:color="auto"/>
        <w:left w:val="none" w:sz="0" w:space="0" w:color="auto"/>
        <w:bottom w:val="none" w:sz="0" w:space="0" w:color="auto"/>
        <w:right w:val="none" w:sz="0" w:space="0" w:color="auto"/>
      </w:divBdr>
    </w:div>
    <w:div w:id="1736393099">
      <w:bodyDiv w:val="1"/>
      <w:marLeft w:val="0"/>
      <w:marRight w:val="0"/>
      <w:marTop w:val="0"/>
      <w:marBottom w:val="0"/>
      <w:divBdr>
        <w:top w:val="none" w:sz="0" w:space="0" w:color="auto"/>
        <w:left w:val="none" w:sz="0" w:space="0" w:color="auto"/>
        <w:bottom w:val="none" w:sz="0" w:space="0" w:color="auto"/>
        <w:right w:val="none" w:sz="0" w:space="0" w:color="auto"/>
      </w:divBdr>
    </w:div>
    <w:div w:id="1737775939">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034">
      <w:bodyDiv w:val="1"/>
      <w:marLeft w:val="0"/>
      <w:marRight w:val="0"/>
      <w:marTop w:val="0"/>
      <w:marBottom w:val="0"/>
      <w:divBdr>
        <w:top w:val="none" w:sz="0" w:space="0" w:color="auto"/>
        <w:left w:val="none" w:sz="0" w:space="0" w:color="auto"/>
        <w:bottom w:val="none" w:sz="0" w:space="0" w:color="auto"/>
        <w:right w:val="none" w:sz="0" w:space="0" w:color="auto"/>
      </w:divBdr>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80443420">
      <w:bodyDiv w:val="1"/>
      <w:marLeft w:val="0"/>
      <w:marRight w:val="0"/>
      <w:marTop w:val="0"/>
      <w:marBottom w:val="0"/>
      <w:divBdr>
        <w:top w:val="none" w:sz="0" w:space="0" w:color="auto"/>
        <w:left w:val="none" w:sz="0" w:space="0" w:color="auto"/>
        <w:bottom w:val="none" w:sz="0" w:space="0" w:color="auto"/>
        <w:right w:val="none" w:sz="0" w:space="0" w:color="auto"/>
      </w:divBdr>
    </w:div>
    <w:div w:id="1823814010">
      <w:bodyDiv w:val="1"/>
      <w:marLeft w:val="0"/>
      <w:marRight w:val="0"/>
      <w:marTop w:val="0"/>
      <w:marBottom w:val="0"/>
      <w:divBdr>
        <w:top w:val="none" w:sz="0" w:space="0" w:color="auto"/>
        <w:left w:val="none" w:sz="0" w:space="0" w:color="auto"/>
        <w:bottom w:val="none" w:sz="0" w:space="0" w:color="auto"/>
        <w:right w:val="none" w:sz="0" w:space="0" w:color="auto"/>
      </w:divBdr>
      <w:divsChild>
        <w:div w:id="2037385982">
          <w:marLeft w:val="0"/>
          <w:marRight w:val="0"/>
          <w:marTop w:val="180"/>
          <w:marBottom w:val="180"/>
          <w:divBdr>
            <w:top w:val="none" w:sz="0" w:space="0" w:color="auto"/>
            <w:left w:val="none" w:sz="0" w:space="0" w:color="auto"/>
            <w:bottom w:val="none" w:sz="0" w:space="0" w:color="auto"/>
            <w:right w:val="none" w:sz="0" w:space="0" w:color="auto"/>
          </w:divBdr>
        </w:div>
        <w:div w:id="860432838">
          <w:marLeft w:val="0"/>
          <w:marRight w:val="0"/>
          <w:marTop w:val="180"/>
          <w:marBottom w:val="180"/>
          <w:divBdr>
            <w:top w:val="none" w:sz="0" w:space="0" w:color="auto"/>
            <w:left w:val="none" w:sz="0" w:space="0" w:color="auto"/>
            <w:bottom w:val="none" w:sz="0" w:space="0" w:color="auto"/>
            <w:right w:val="none" w:sz="0" w:space="0" w:color="auto"/>
          </w:divBdr>
        </w:div>
        <w:div w:id="933317555">
          <w:marLeft w:val="0"/>
          <w:marRight w:val="0"/>
          <w:marTop w:val="180"/>
          <w:marBottom w:val="180"/>
          <w:divBdr>
            <w:top w:val="none" w:sz="0" w:space="0" w:color="auto"/>
            <w:left w:val="none" w:sz="0" w:space="0" w:color="auto"/>
            <w:bottom w:val="none" w:sz="0" w:space="0" w:color="auto"/>
            <w:right w:val="none" w:sz="0" w:space="0" w:color="auto"/>
          </w:divBdr>
        </w:div>
        <w:div w:id="590745265">
          <w:marLeft w:val="0"/>
          <w:marRight w:val="0"/>
          <w:marTop w:val="180"/>
          <w:marBottom w:val="180"/>
          <w:divBdr>
            <w:top w:val="none" w:sz="0" w:space="0" w:color="auto"/>
            <w:left w:val="none" w:sz="0" w:space="0" w:color="auto"/>
            <w:bottom w:val="none" w:sz="0" w:space="0" w:color="auto"/>
            <w:right w:val="none" w:sz="0" w:space="0" w:color="auto"/>
          </w:divBdr>
        </w:div>
        <w:div w:id="646322928">
          <w:marLeft w:val="0"/>
          <w:marRight w:val="0"/>
          <w:marTop w:val="180"/>
          <w:marBottom w:val="180"/>
          <w:divBdr>
            <w:top w:val="none" w:sz="0" w:space="0" w:color="auto"/>
            <w:left w:val="none" w:sz="0" w:space="0" w:color="auto"/>
            <w:bottom w:val="none" w:sz="0" w:space="0" w:color="auto"/>
            <w:right w:val="none" w:sz="0" w:space="0" w:color="auto"/>
          </w:divBdr>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56453134">
      <w:bodyDiv w:val="1"/>
      <w:marLeft w:val="0"/>
      <w:marRight w:val="0"/>
      <w:marTop w:val="0"/>
      <w:marBottom w:val="0"/>
      <w:divBdr>
        <w:top w:val="none" w:sz="0" w:space="0" w:color="auto"/>
        <w:left w:val="none" w:sz="0" w:space="0" w:color="auto"/>
        <w:bottom w:val="none" w:sz="0" w:space="0" w:color="auto"/>
        <w:right w:val="none" w:sz="0" w:space="0" w:color="auto"/>
      </w:divBdr>
    </w:div>
    <w:div w:id="1903566631">
      <w:bodyDiv w:val="1"/>
      <w:marLeft w:val="0"/>
      <w:marRight w:val="0"/>
      <w:marTop w:val="0"/>
      <w:marBottom w:val="0"/>
      <w:divBdr>
        <w:top w:val="none" w:sz="0" w:space="0" w:color="auto"/>
        <w:left w:val="none" w:sz="0" w:space="0" w:color="auto"/>
        <w:bottom w:val="none" w:sz="0" w:space="0" w:color="auto"/>
        <w:right w:val="none" w:sz="0" w:space="0" w:color="auto"/>
      </w:divBdr>
    </w:div>
    <w:div w:id="1922786844">
      <w:bodyDiv w:val="1"/>
      <w:marLeft w:val="0"/>
      <w:marRight w:val="0"/>
      <w:marTop w:val="0"/>
      <w:marBottom w:val="0"/>
      <w:divBdr>
        <w:top w:val="none" w:sz="0" w:space="0" w:color="auto"/>
        <w:left w:val="none" w:sz="0" w:space="0" w:color="auto"/>
        <w:bottom w:val="none" w:sz="0" w:space="0" w:color="auto"/>
        <w:right w:val="none" w:sz="0" w:space="0" w:color="auto"/>
      </w:divBdr>
    </w:div>
    <w:div w:id="1938630776">
      <w:bodyDiv w:val="1"/>
      <w:marLeft w:val="0"/>
      <w:marRight w:val="0"/>
      <w:marTop w:val="0"/>
      <w:marBottom w:val="0"/>
      <w:divBdr>
        <w:top w:val="none" w:sz="0" w:space="0" w:color="auto"/>
        <w:left w:val="none" w:sz="0" w:space="0" w:color="auto"/>
        <w:bottom w:val="none" w:sz="0" w:space="0" w:color="auto"/>
        <w:right w:val="none" w:sz="0" w:space="0" w:color="auto"/>
      </w:divBdr>
    </w:div>
    <w:div w:id="1955287726">
      <w:bodyDiv w:val="1"/>
      <w:marLeft w:val="0"/>
      <w:marRight w:val="0"/>
      <w:marTop w:val="0"/>
      <w:marBottom w:val="0"/>
      <w:divBdr>
        <w:top w:val="none" w:sz="0" w:space="0" w:color="auto"/>
        <w:left w:val="none" w:sz="0" w:space="0" w:color="auto"/>
        <w:bottom w:val="none" w:sz="0" w:space="0" w:color="auto"/>
        <w:right w:val="none" w:sz="0" w:space="0" w:color="auto"/>
      </w:divBdr>
    </w:div>
    <w:div w:id="1966689732">
      <w:bodyDiv w:val="1"/>
      <w:marLeft w:val="0"/>
      <w:marRight w:val="0"/>
      <w:marTop w:val="0"/>
      <w:marBottom w:val="0"/>
      <w:divBdr>
        <w:top w:val="none" w:sz="0" w:space="0" w:color="auto"/>
        <w:left w:val="none" w:sz="0" w:space="0" w:color="auto"/>
        <w:bottom w:val="none" w:sz="0" w:space="0" w:color="auto"/>
        <w:right w:val="none" w:sz="0" w:space="0" w:color="auto"/>
      </w:divBdr>
    </w:div>
    <w:div w:id="1980256466">
      <w:bodyDiv w:val="1"/>
      <w:marLeft w:val="0"/>
      <w:marRight w:val="0"/>
      <w:marTop w:val="0"/>
      <w:marBottom w:val="0"/>
      <w:divBdr>
        <w:top w:val="none" w:sz="0" w:space="0" w:color="auto"/>
        <w:left w:val="none" w:sz="0" w:space="0" w:color="auto"/>
        <w:bottom w:val="none" w:sz="0" w:space="0" w:color="auto"/>
        <w:right w:val="none" w:sz="0" w:space="0" w:color="auto"/>
      </w:divBdr>
    </w:div>
    <w:div w:id="1998995197">
      <w:bodyDiv w:val="1"/>
      <w:marLeft w:val="0"/>
      <w:marRight w:val="0"/>
      <w:marTop w:val="0"/>
      <w:marBottom w:val="0"/>
      <w:divBdr>
        <w:top w:val="none" w:sz="0" w:space="0" w:color="auto"/>
        <w:left w:val="none" w:sz="0" w:space="0" w:color="auto"/>
        <w:bottom w:val="none" w:sz="0" w:space="0" w:color="auto"/>
        <w:right w:val="none" w:sz="0" w:space="0" w:color="auto"/>
      </w:divBdr>
    </w:div>
    <w:div w:id="2010524791">
      <w:bodyDiv w:val="1"/>
      <w:marLeft w:val="0"/>
      <w:marRight w:val="0"/>
      <w:marTop w:val="0"/>
      <w:marBottom w:val="0"/>
      <w:divBdr>
        <w:top w:val="none" w:sz="0" w:space="0" w:color="auto"/>
        <w:left w:val="none" w:sz="0" w:space="0" w:color="auto"/>
        <w:bottom w:val="none" w:sz="0" w:space="0" w:color="auto"/>
        <w:right w:val="none" w:sz="0" w:space="0" w:color="auto"/>
      </w:divBdr>
    </w:div>
    <w:div w:id="2030525788">
      <w:bodyDiv w:val="1"/>
      <w:marLeft w:val="0"/>
      <w:marRight w:val="0"/>
      <w:marTop w:val="0"/>
      <w:marBottom w:val="0"/>
      <w:divBdr>
        <w:top w:val="none" w:sz="0" w:space="0" w:color="auto"/>
        <w:left w:val="none" w:sz="0" w:space="0" w:color="auto"/>
        <w:bottom w:val="none" w:sz="0" w:space="0" w:color="auto"/>
        <w:right w:val="none" w:sz="0" w:space="0" w:color="auto"/>
      </w:divBdr>
    </w:div>
    <w:div w:id="205299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e.huawei.com/" TargetMode="External"/><Relationship Id="rId26" Type="http://schemas.openxmlformats.org/officeDocument/2006/relationships/image" Target="media/image9.png"/><Relationship Id="rId39" Type="http://schemas.openxmlformats.org/officeDocument/2006/relationships/footer" Target="footer3.xml"/><Relationship Id="rId21" Type="http://schemas.openxmlformats.org/officeDocument/2006/relationships/image" Target="media/image4.png"/><Relationship Id="rId34" Type="http://schemas.openxmlformats.org/officeDocument/2006/relationships/image" Target="media/image13.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hyperlink" Target="https://console.huaweicloud.com/modelarts/?region=cn-north-4" TargetMode="External"/><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hyperlink" Target="https://www.huaweicloud.com/product/modelarts.html" TargetMode="External"/><Relationship Id="rId31" Type="http://schemas.openxmlformats.org/officeDocument/2006/relationships/hyperlink" Target="https://ms-release.obs.cn-north-4.myhuaweicloud.com/2.2.13/MindSpore/unified/aarch64/mindspore-2.2.13-cp39-cp39-linux_aarch64.whl"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yperlink" Target="https://console.huaweicloud.com/modelarts/?region=cn-north-4" TargetMode="External"/><Relationship Id="rId30" Type="http://schemas.openxmlformats.org/officeDocument/2006/relationships/image" Target="media/image11.png"/><Relationship Id="rId35" Type="http://schemas.openxmlformats.org/officeDocument/2006/relationships/hyperlink" Target="https://authoring-modelarts-cnnorth4.huaweicloud.com/417784cd-f677-4565-b538-0038b0caae7d/lab/workspaces/auto-r/tree/transformer-code%20(1).ipynb" TargetMode="Externa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pypi.tuna.tsinghua.edu.cn/simple" TargetMode="External"/><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12\&#23454;&#39564;&#25351;&#23548;&#25163;&#20876;&#27169;&#26495;V5.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1" ma:contentTypeDescription="Create a new document." ma:contentTypeScope="" ma:versionID="192c310b45bae95d9fdbb51d5532622b">
  <xsd:schema xmlns:xsd="http://www.w3.org/2001/XMLSchema" xmlns:xs="http://www.w3.org/2001/XMLSchema" xmlns:p="http://schemas.microsoft.com/office/2006/metadata/properties" xmlns:ns2="475f1e55-3009-46d8-9566-5d569a2b3a98" targetNamespace="http://schemas.microsoft.com/office/2006/metadata/properties" ma:root="true" ma:fieldsID="1d095aabec1d15598815726bd4b054a7" ns2:_="">
    <xsd:import namespace="475f1e55-3009-46d8-9566-5d569a2b3a9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5f1e55-3009-46d8-9566-5d569a2b3a9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21D494-8B40-4AA4-9B35-C07D6A0EF8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5f1e55-3009-46d8-9566-5d569a2b3a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6ABAB6-162F-4734-A41C-79A345138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实验指导手册模板V5.0.docx</Template>
  <TotalTime>11625</TotalTime>
  <Pages>35</Pages>
  <Words>5956</Words>
  <Characters>33952</Characters>
  <Application>Microsoft Office Word</Application>
  <DocSecurity>0</DocSecurity>
  <Lines>282</Lines>
  <Paragraphs>79</Paragraphs>
  <ScaleCrop>false</ScaleCrop>
  <Company>Huawei Technologies Co.,Ltd.</Company>
  <LinksUpToDate>false</LinksUpToDate>
  <CharactersWithSpaces>39829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huangheyang (A)</cp:lastModifiedBy>
  <cp:revision>2635</cp:revision>
  <cp:lastPrinted>2016-11-21T02:33:00Z</cp:lastPrinted>
  <dcterms:created xsi:type="dcterms:W3CDTF">2021-07-29T09:16:00Z</dcterms:created>
  <dcterms:modified xsi:type="dcterms:W3CDTF">2024-11-07T08:09:00Z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(3)xTPwxDc5wO5ZTvkX+2uevzAp1O5i7tjXbzQzkRdfYr8dlkNmpf+jIizCcJFfe5z3XFIDSUvY
0KzYVd5nnq9aPU2m9n0bDJaW9OtDCIg1ZUxNuW2osl6fMxW6ZjetKZLDNpLpGWzgmBO1kEDm
EuM/fKsI292t4xKNOJ3l/svFtw8stBfPXnsJdxDokilV5AsZvanCYSUKWlXNXWmVDdN+Ebgy
harRxrJCjfI6IlvWmc</vt:lpwstr>
  </property>
  <property fmtid="{D5CDD505-2E9C-101B-9397-08002B2CF9AE}" pid="15" name="_2015_ms_pID_7253431">
    <vt:lpwstr>SAGkQ0NNpe1bB3L+f5ndMoMCxNshevSiitkw6WC31WgsLGOXxz9MvS
E3ctuzZTXpivfWhIxf4YcNxbT4Yz8uxr3VkiNK85jNoHkMbZViki9EvgAbx2Dynre5ypFOU4
/VLD+n0r8+KQkriFKadvbrYGWK6XAI1DSduJg8J9buuPJ6e1QAubvJuTCBLtR7ww8JdhiOLq
IfGD2IoLNNhnPG0i81DjLas9q4IpxeKwkCPq</vt:lpwstr>
  </property>
  <property fmtid="{D5CDD505-2E9C-101B-9397-08002B2CF9AE}" pid="16" name="ContentTypeId">
    <vt:lpwstr>0x010100CC226774B8D87F4D92D9D1F6859ED44E</vt:lpwstr>
  </property>
  <property fmtid="{D5CDD505-2E9C-101B-9397-08002B2CF9AE}" pid="17" name="_2015_ms_pID_7253432">
    <vt:lpwstr>p2f8FZMf+E2FePK1AqzWwMY=</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1698719994</vt:lpwstr>
  </property>
</Properties>
</file>